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A0519" w14:textId="77777777" w:rsidR="001C4477" w:rsidRDefault="0013781E" w:rsidP="00240A20">
      <w:pPr>
        <w:spacing w:line="250" w:lineRule="auto"/>
      </w:pPr>
      <w:r>
        <w:t>Основной текст</w:t>
      </w:r>
      <w:r w:rsidR="001C4477">
        <w:t> – основной текст</w:t>
      </w:r>
      <w:r w:rsidR="001C4477" w:rsidRPr="001C4477">
        <w:t xml:space="preserve"> </w:t>
      </w:r>
      <w:r w:rsidR="00E2557C">
        <w:t>набирается по правилам набора без ошибок.</w:t>
      </w:r>
      <w:r w:rsidR="001C4477">
        <w:t xml:space="preserve"> </w:t>
      </w:r>
      <w:r w:rsidR="00E2557C">
        <w:t xml:space="preserve">Все предлоги должны быть соединены неразрывным пробелом с относящемуся к ним </w:t>
      </w:r>
      <w:r w:rsidR="001C4477">
        <w:t>текст</w:t>
      </w:r>
      <w:r w:rsidR="00E2557C">
        <w:t>у. Особенно это касается предлогов, располагающихся в конце строки или вначале. В качестве тире используется специальный символ «короткое тире». В тексте применяется автоматический перенос слов. Параметры разметки страницы и остальных основных элементов желательно использовать из настоящего шаблона. Для набора основного текста пояснительной записки предпочтительно использовать стиль «Обычный». Для вставки ссылки на источник литературы используются квадратные скобки из латинского алфавита, например, ссылка на первый источник согласно списку использованных источников </w:t>
      </w:r>
      <w:r w:rsidR="000C4E16" w:rsidRPr="000C4E16">
        <w:t>[</w:t>
      </w:r>
      <w:r w:rsidR="000C4E16">
        <w:t>1</w:t>
      </w:r>
      <w:r w:rsidR="000C4E16" w:rsidRPr="000C4E16">
        <w:t>]</w:t>
      </w:r>
      <w:r w:rsidR="001C4477">
        <w:t>.</w:t>
      </w:r>
      <w:r w:rsidR="00E2557C">
        <w:t xml:space="preserve"> Нумерация в списке использованных источников сквозная. Первому источнику соответствует первый, упомянутый в</w:t>
      </w:r>
      <w:r w:rsidR="00AD2DCB">
        <w:rPr>
          <w:lang w:val="en-US"/>
        </w:rPr>
        <w:t> </w:t>
      </w:r>
      <w:r w:rsidR="00E2557C">
        <w:t xml:space="preserve">тексте. Оформление списка – смотри СТП БГТУ 001-2010. </w:t>
      </w:r>
    </w:p>
    <w:p w14:paraId="3272389F" w14:textId="77777777" w:rsidR="00E2557C" w:rsidRDefault="00E2557C" w:rsidP="00240A20">
      <w:pPr>
        <w:spacing w:line="250" w:lineRule="auto"/>
      </w:pPr>
      <w:r>
        <w:t>Допускается в тексте использовать перечисления:</w:t>
      </w:r>
    </w:p>
    <w:p w14:paraId="62F2E981" w14:textId="77777777" w:rsidR="00E2557C" w:rsidRDefault="00E2557C" w:rsidP="00240A20">
      <w:pPr>
        <w:pStyle w:val="a4"/>
        <w:spacing w:line="250" w:lineRule="auto"/>
      </w:pPr>
      <w:r>
        <w:t>простой список;</w:t>
      </w:r>
    </w:p>
    <w:p w14:paraId="1BF4DE1F" w14:textId="77777777" w:rsidR="00E2557C" w:rsidRDefault="00E2557C" w:rsidP="00240A20">
      <w:pPr>
        <w:pStyle w:val="a4"/>
        <w:spacing w:line="250" w:lineRule="auto"/>
      </w:pPr>
      <w:r>
        <w:t>простой список;</w:t>
      </w:r>
    </w:p>
    <w:p w14:paraId="1BFA0017" w14:textId="77777777" w:rsidR="00E2557C" w:rsidRDefault="00E2557C" w:rsidP="00240A20">
      <w:pPr>
        <w:pStyle w:val="a4"/>
        <w:spacing w:line="250" w:lineRule="auto"/>
      </w:pPr>
      <w:r>
        <w:t>простой список;</w:t>
      </w:r>
    </w:p>
    <w:p w14:paraId="60E22801" w14:textId="77777777" w:rsidR="00E2557C" w:rsidRDefault="00E2557C" w:rsidP="00240A20">
      <w:pPr>
        <w:pStyle w:val="a4"/>
        <w:spacing w:line="250" w:lineRule="auto"/>
      </w:pPr>
      <w:r>
        <w:t>простой список.</w:t>
      </w:r>
    </w:p>
    <w:p w14:paraId="5F258A4C" w14:textId="77777777" w:rsidR="00E2557C" w:rsidRPr="00E2557C" w:rsidRDefault="00E2557C" w:rsidP="00240A20">
      <w:pPr>
        <w:spacing w:line="250" w:lineRule="auto"/>
        <w:rPr>
          <w:spacing w:val="-4"/>
        </w:rPr>
      </w:pPr>
      <w:r w:rsidRPr="00E2557C">
        <w:rPr>
          <w:spacing w:val="-4"/>
        </w:rPr>
        <w:t xml:space="preserve">Для многоуровневого перечисления сначала используются знаки короткого тире, затем строчные буквы кириллицы, отделяемые от последующего текста круглой скобкой, </w:t>
      </w:r>
      <w:r w:rsidR="00CB748E">
        <w:rPr>
          <w:spacing w:val="-4"/>
        </w:rPr>
        <w:t>далее –</w:t>
      </w:r>
      <w:r w:rsidRPr="00E2557C">
        <w:rPr>
          <w:spacing w:val="-4"/>
        </w:rPr>
        <w:t xml:space="preserve"> нумерационное перечисление, также отделяемое круглой скобкой:</w:t>
      </w:r>
    </w:p>
    <w:p w14:paraId="3E3780F1" w14:textId="77777777" w:rsidR="00703054" w:rsidRDefault="00E2557C" w:rsidP="00240A20">
      <w:pPr>
        <w:pStyle w:val="a4"/>
        <w:spacing w:line="250" w:lineRule="auto"/>
      </w:pPr>
      <w:r>
        <w:t>многоуровневый список</w:t>
      </w:r>
      <w:r w:rsidRPr="00E2557C">
        <w:t xml:space="preserve"> </w:t>
      </w:r>
      <w:r>
        <w:t>сначала формируется из простого списка в списке стилей, применительно к данному документу:</w:t>
      </w:r>
    </w:p>
    <w:p w14:paraId="725A76A3" w14:textId="77777777" w:rsidR="00E2557C" w:rsidRDefault="00E2557C" w:rsidP="00240A20">
      <w:pPr>
        <w:pStyle w:val="a4"/>
        <w:numPr>
          <w:ilvl w:val="1"/>
          <w:numId w:val="14"/>
        </w:numPr>
        <w:spacing w:line="250" w:lineRule="auto"/>
      </w:pPr>
      <w:r>
        <w:t xml:space="preserve">многоуровневый список далее вызывается </w:t>
      </w:r>
      <w:r w:rsidR="00703054">
        <w:t xml:space="preserve">одинарным </w:t>
      </w:r>
      <w:r>
        <w:t xml:space="preserve">нажатием клавиши </w:t>
      </w:r>
      <w:r w:rsidRPr="00E2557C">
        <w:t>[</w:t>
      </w:r>
      <w:r>
        <w:rPr>
          <w:lang w:val="en-US"/>
        </w:rPr>
        <w:t>Tab</w:t>
      </w:r>
      <w:r w:rsidRPr="00E2557C">
        <w:t>]</w:t>
      </w:r>
      <w:r>
        <w:t xml:space="preserve"> на клавиатуре </w:t>
      </w:r>
      <w:r w:rsidRPr="00E2557C">
        <w:t>[2]</w:t>
      </w:r>
      <w:r>
        <w:t>:</w:t>
      </w:r>
    </w:p>
    <w:p w14:paraId="13864A4C" w14:textId="77777777" w:rsidR="00E2557C" w:rsidRDefault="00E2557C" w:rsidP="00240A20">
      <w:pPr>
        <w:pStyle w:val="a4"/>
        <w:numPr>
          <w:ilvl w:val="2"/>
          <w:numId w:val="14"/>
        </w:numPr>
        <w:spacing w:line="250" w:lineRule="auto"/>
      </w:pPr>
      <w:r>
        <w:t xml:space="preserve">далее уровень списка также меняется нажатием клавиши </w:t>
      </w:r>
      <w:r w:rsidRPr="00E2557C">
        <w:t>[</w:t>
      </w:r>
      <w:r>
        <w:rPr>
          <w:lang w:val="en-US"/>
        </w:rPr>
        <w:t>Tab</w:t>
      </w:r>
      <w:r w:rsidRPr="00E2557C">
        <w:t>]</w:t>
      </w:r>
      <w:r>
        <w:t xml:space="preserve"> на клавиатуре;</w:t>
      </w:r>
    </w:p>
    <w:p w14:paraId="21DCFB7C" w14:textId="77777777" w:rsidR="00703054" w:rsidRDefault="00703054" w:rsidP="00240A20">
      <w:pPr>
        <w:pStyle w:val="a4"/>
        <w:numPr>
          <w:ilvl w:val="2"/>
          <w:numId w:val="14"/>
        </w:numPr>
        <w:spacing w:line="250" w:lineRule="auto"/>
      </w:pPr>
      <w:r>
        <w:t>и идет по порядку автоматически;</w:t>
      </w:r>
    </w:p>
    <w:p w14:paraId="35A88E87" w14:textId="77777777" w:rsidR="00864EFF" w:rsidRDefault="00E2557C" w:rsidP="00864EFF">
      <w:pPr>
        <w:pStyle w:val="a4"/>
        <w:numPr>
          <w:ilvl w:val="1"/>
          <w:numId w:val="14"/>
        </w:numPr>
        <w:spacing w:line="250" w:lineRule="auto"/>
      </w:pPr>
      <w:r>
        <w:t xml:space="preserve">для того, чтобы вернуться на уровень списка, идущего ранее, необходимо сначала перейти на следующий уровень клавишей </w:t>
      </w:r>
      <w:r w:rsidRPr="00E2557C">
        <w:t>[</w:t>
      </w:r>
      <w:r>
        <w:rPr>
          <w:lang w:val="en-US"/>
        </w:rPr>
        <w:t>Tab</w:t>
      </w:r>
      <w:r w:rsidRPr="00E2557C">
        <w:t>]</w:t>
      </w:r>
      <w:r>
        <w:t xml:space="preserve">, а затем сразу же вернуться нажатием клавиши </w:t>
      </w:r>
      <w:r w:rsidRPr="00E2557C">
        <w:t>[</w:t>
      </w:r>
      <w:r>
        <w:rPr>
          <w:lang w:val="en-US"/>
        </w:rPr>
        <w:t>Backspace</w:t>
      </w:r>
      <w:r w:rsidRPr="00E2557C">
        <w:t>]</w:t>
      </w:r>
      <w:r>
        <w:t xml:space="preserve"> </w:t>
      </w:r>
      <w:r w:rsidR="00703054">
        <w:t xml:space="preserve">последовательно </w:t>
      </w:r>
      <w:r>
        <w:t>два раза.</w:t>
      </w:r>
    </w:p>
    <w:p w14:paraId="1E7099A7" w14:textId="77777777" w:rsidR="00CB748E" w:rsidRDefault="00E2557C" w:rsidP="00240A20">
      <w:pPr>
        <w:spacing w:line="250" w:lineRule="auto"/>
      </w:pPr>
      <w:r>
        <w:t xml:space="preserve">При оформлении пояснительной записки придерживаются правила единообразия. Если Вы начали использовать квадратные скобки для обозначения, например, клавиш клавиатуры, то и далее в пояснительной записке также применяйте это обозначение </w:t>
      </w:r>
      <w:r w:rsidR="00CB748E">
        <w:t>во</w:t>
      </w:r>
      <w:r>
        <w:t xml:space="preserve"> всех раздел</w:t>
      </w:r>
      <w:r w:rsidR="00CB748E">
        <w:t>ах</w:t>
      </w:r>
      <w:r>
        <w:t xml:space="preserve">. Можно для обозначения клавиш использовать прописные буквы, но одинаково во всей пояснительной записке. </w:t>
      </w:r>
    </w:p>
    <w:p w14:paraId="60C34F84" w14:textId="77777777" w:rsidR="00E2557C" w:rsidRDefault="00703054" w:rsidP="00240A20">
      <w:pPr>
        <w:spacing w:line="250" w:lineRule="auto"/>
      </w:pPr>
      <w:r>
        <w:t>Аналогично и для выделений текста. Не следует использовать разные способы выделения. Если Вы сначала стали использовать курсив, то его в дальнейшем и применяйте в качестве выделения. Не рекомендуется использовать подчеркивание.</w:t>
      </w:r>
    </w:p>
    <w:p w14:paraId="3FCE6F78" w14:textId="77777777" w:rsidR="00E2557C" w:rsidRPr="00E2557C" w:rsidRDefault="00E2557C" w:rsidP="00240A20">
      <w:pPr>
        <w:spacing w:line="250" w:lineRule="auto"/>
      </w:pPr>
      <w:r>
        <w:t>Если вводятся какие-то сокращения или условные обозначения, то они должны быть оформлены соответствующим списком условных сокращений или обозначений, и прописаны после первого упоминания в тексте в круглых скобках. Например, пояснительная записка дипломного проекта (ДП) включает титульный лист, задание, реферат (на русском, белорусском и английском языках), содержание, введение и так далее. ДП оформляется в соответствии с требованиями…</w:t>
      </w:r>
    </w:p>
    <w:p w14:paraId="6D971360" w14:textId="77777777" w:rsidR="00E2557C" w:rsidRPr="00703054" w:rsidRDefault="00703054" w:rsidP="00E2557C">
      <w:r>
        <w:lastRenderedPageBreak/>
        <w:t>Длина концевой строки абзаца основного текста должна быть не менее 25% от </w:t>
      </w:r>
      <w:r w:rsidRPr="00703054">
        <w:t>длины вс</w:t>
      </w:r>
      <w:r>
        <w:t>ей строки. Иначе используйте дополнительные настройки шрифта: Шрифт – Дополнительно –Интервал – Уплотненый / Разреженный – На 0,1–0,3 пт.</w:t>
      </w:r>
    </w:p>
    <w:p w14:paraId="57CF4056" w14:textId="77777777" w:rsidR="00703054" w:rsidRDefault="00240A20" w:rsidP="00E2557C">
      <w:r>
        <w:t>Для выравнивания текста по высоте допускается использовать междустрочный интервал в пределах одной страницы в значении Множитель от 0,99 до 0,95 и от 1,01 до 1,05 (пример – см. настройки диалогового окна Абзац для первой страницы текущего документа в контекстном меню к абзацу).</w:t>
      </w:r>
    </w:p>
    <w:p w14:paraId="44E403D3" w14:textId="77777777" w:rsidR="001C4477" w:rsidRDefault="000C4E16" w:rsidP="00E2557C">
      <w:r>
        <w:t xml:space="preserve">Все рисунки должны иметь порядковую </w:t>
      </w:r>
      <w:r w:rsidR="00E2557C">
        <w:t>нумерацию в пределах раздела, к </w:t>
      </w:r>
      <w:r>
        <w:t>которому они относятся и предварительно обозначены в записке. Например, макет сайта приведен на рисунке 1.12. То есть рисунок 1.12 относится к первому разделу пояснительной записки и</w:t>
      </w:r>
      <w:r w:rsidR="00240A20">
        <w:t> </w:t>
      </w:r>
      <w:r>
        <w:t>является двенадцатым по</w:t>
      </w:r>
      <w:r w:rsidR="00240A20">
        <w:t> </w:t>
      </w:r>
      <w:r>
        <w:t>счету. После того, как дана ссылка на</w:t>
      </w:r>
      <w:r w:rsidR="00240A20">
        <w:t> </w:t>
      </w:r>
      <w:r>
        <w:t>рисунок, его рекомендуется вставлять по окончании абзаца. Если размер рисунка не позволяет вставить его сразу после абзаца</w:t>
      </w:r>
      <w:r w:rsidR="00E2557C">
        <w:t xml:space="preserve"> и его уменьшение до нужных размеров приводит к потере информации</w:t>
      </w:r>
      <w:r>
        <w:t>, то допускается его перенос на следующую страницу. Но в этом случае свободное поле листа заполняется последующим текстом, а сам рисунок размещается в начале следующей страницы по правилам оформления рисунков.</w:t>
      </w:r>
      <w:r w:rsidR="00240A20">
        <w:t xml:space="preserve"> Для самого рисунка рекомендуется использовать стиль Рисунок, а для подрисуночной подписи – стиль Подрисуночная подпись в текущем шаблоне.</w:t>
      </w:r>
    </w:p>
    <w:p w14:paraId="7A7394A8" w14:textId="77777777" w:rsidR="00864EFF" w:rsidRPr="00864EFF" w:rsidRDefault="00E2557C" w:rsidP="00864EFF">
      <w:pPr>
        <w:pStyle w:val="aa"/>
      </w:pPr>
      <w:r>
        <w:rPr>
          <w:noProof/>
          <w:lang w:eastAsia="ru-RU"/>
        </w:rPr>
        <w:drawing>
          <wp:inline distT="0" distB="0" distL="0" distR="0" wp14:anchorId="05F8F0A8" wp14:editId="3A350CD6">
            <wp:extent cx="3292752" cy="3764478"/>
            <wp:effectExtent l="0" t="0" r="3175" b="7620"/>
            <wp:docPr id="248" name="Рисунок 248" descr="https://all-psd.ru/uploads/posts/20-10-2016/03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ll-psd.ru/uploads/posts/20-10-2016/0324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6337" cy="3791442"/>
                    </a:xfrm>
                    <a:prstGeom prst="rect">
                      <a:avLst/>
                    </a:prstGeom>
                    <a:noFill/>
                    <a:ln>
                      <a:noFill/>
                    </a:ln>
                  </pic:spPr>
                </pic:pic>
              </a:graphicData>
            </a:graphic>
          </wp:inline>
        </w:drawing>
      </w:r>
    </w:p>
    <w:p w14:paraId="3F1AFD86" w14:textId="77777777" w:rsidR="000C4E16" w:rsidRDefault="00E2557C" w:rsidP="00D24327">
      <w:pPr>
        <w:pStyle w:val="ab"/>
      </w:pPr>
      <w:r>
        <w:t xml:space="preserve">Рисунок 1.12 – Макет сайта </w:t>
      </w:r>
      <w:r w:rsidRPr="00AD2DCB">
        <w:t>компании</w:t>
      </w:r>
      <w:r>
        <w:t xml:space="preserve"> оранжево-серого цвета</w:t>
      </w:r>
    </w:p>
    <w:p w14:paraId="097CC756" w14:textId="77777777" w:rsidR="000C4E16" w:rsidRDefault="00E2557C" w:rsidP="000C4E16">
      <w:r>
        <w:t xml:space="preserve">Допускается ссылка на рисунок, размещаемый в приложении. В этом случае само приложение нумеруется прописными буквами кириллицы (например, приложение А), а ссылка на рисунок в приложении соответствует его порядковому номеру в этом приложении. Например, </w:t>
      </w:r>
      <w:r w:rsidRPr="00E2557C">
        <w:t>форм</w:t>
      </w:r>
      <w:r>
        <w:t>а регистрации</w:t>
      </w:r>
      <w:r w:rsidRPr="00E2557C">
        <w:t xml:space="preserve"> </w:t>
      </w:r>
      <w:r>
        <w:t>(</w:t>
      </w:r>
      <w:r w:rsidRPr="00E2557C">
        <w:t>создани</w:t>
      </w:r>
      <w:r>
        <w:t>е</w:t>
      </w:r>
      <w:r w:rsidRPr="00E2557C">
        <w:t xml:space="preserve"> аккаунта</w:t>
      </w:r>
      <w:r>
        <w:t>) приведена на рисунке А.5. То есть рисунок размещается в приложении А и является пятым по счету в этом приложении.</w:t>
      </w:r>
    </w:p>
    <w:p w14:paraId="12F7F6ED" w14:textId="77777777" w:rsidR="0013781E" w:rsidRDefault="00E2557C" w:rsidP="00E2557C">
      <w:pPr>
        <w:pStyle w:val="aa"/>
      </w:pPr>
      <w:r>
        <w:rPr>
          <w:noProof/>
          <w:lang w:eastAsia="ru-RU"/>
        </w:rPr>
        <w:lastRenderedPageBreak/>
        <w:drawing>
          <wp:inline distT="0" distB="0" distL="0" distR="0" wp14:anchorId="203A433D" wp14:editId="7632384C">
            <wp:extent cx="4493421" cy="2505693"/>
            <wp:effectExtent l="0" t="0" r="2540" b="9525"/>
            <wp:docPr id="249" name="Рисунок 249" descr="ÐÑÑÐ¾Ð´Ð½Ð¸Ðº ÑÐ¾ÑÐ¼Ñ ÑÐµÐ³Ð¸ÑÑÑÐ°ÑÐ¸Ð¸, ÑÐ¾Ð·Ð´Ð°Ð½Ð¸Ñ Ð°ÐºÐºÐ°ÑÐ½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ÑÑÐ¾Ð´Ð½Ð¸Ðº ÑÐ¾ÑÐ¼Ñ ÑÐµÐ³Ð¸ÑÑÑÐ°ÑÐ¸Ð¸, ÑÐ¾Ð·Ð´Ð°Ð½Ð¸Ñ Ð°ÐºÐºÐ°ÑÐ½ÑÐ°"/>
                    <pic:cNvPicPr>
                      <a:picLocks noChangeAspect="1" noChangeArrowheads="1"/>
                    </pic:cNvPicPr>
                  </pic:nvPicPr>
                  <pic:blipFill rotWithShape="1">
                    <a:blip r:embed="rId9">
                      <a:extLst>
                        <a:ext uri="{28A0092B-C50C-407E-A947-70E740481C1C}">
                          <a14:useLocalDpi xmlns:a14="http://schemas.microsoft.com/office/drawing/2010/main" val="0"/>
                        </a:ext>
                      </a:extLst>
                    </a:blip>
                    <a:srcRect t="6501" b="3993"/>
                    <a:stretch/>
                  </pic:blipFill>
                  <pic:spPr bwMode="auto">
                    <a:xfrm>
                      <a:off x="0" y="0"/>
                      <a:ext cx="4512156" cy="2516141"/>
                    </a:xfrm>
                    <a:prstGeom prst="rect">
                      <a:avLst/>
                    </a:prstGeom>
                    <a:noFill/>
                    <a:ln>
                      <a:noFill/>
                    </a:ln>
                    <a:extLst>
                      <a:ext uri="{53640926-AAD7-44D8-BBD7-CCE9431645EC}">
                        <a14:shadowObscured xmlns:a14="http://schemas.microsoft.com/office/drawing/2010/main"/>
                      </a:ext>
                    </a:extLst>
                  </pic:spPr>
                </pic:pic>
              </a:graphicData>
            </a:graphic>
          </wp:inline>
        </w:drawing>
      </w:r>
    </w:p>
    <w:p w14:paraId="4DC89CEA" w14:textId="77777777" w:rsidR="0013781E" w:rsidRDefault="00E2557C" w:rsidP="00E2557C">
      <w:pPr>
        <w:pStyle w:val="ab"/>
      </w:pPr>
      <w:r>
        <w:t>Рисунок А.5 –</w:t>
      </w:r>
      <w:r w:rsidRPr="00E2557C">
        <w:t xml:space="preserve"> </w:t>
      </w:r>
      <w:r>
        <w:t>Ф</w:t>
      </w:r>
      <w:r w:rsidRPr="00E2557C">
        <w:t>орм</w:t>
      </w:r>
      <w:r>
        <w:t>а</w:t>
      </w:r>
      <w:r w:rsidRPr="00E2557C">
        <w:t xml:space="preserve"> регистрации</w:t>
      </w:r>
      <w:r>
        <w:t xml:space="preserve"> (создание аккаунта)</w:t>
      </w:r>
    </w:p>
    <w:p w14:paraId="2438AD67" w14:textId="77777777" w:rsidR="0013781E" w:rsidRDefault="00CB748E" w:rsidP="0013781E">
      <w:r>
        <w:t>При оформлении таблиц размер шрифта должен быть 14 пт. Допускается поворот таблицы по часовой стрелке на 90</w:t>
      </w:r>
      <w:r>
        <w:sym w:font="Symbol" w:char="F0B0"/>
      </w:r>
      <w:r>
        <w:t xml:space="preserve"> (то есть альбомная ориентация таблицы). В этом случае она должна быть размещена на отдельной странице, следующей после первого упоминания этой таблицы. Оставшийся до следующей страницы интервал заполняется текстом, следующим по смыслу.</w:t>
      </w:r>
    </w:p>
    <w:p w14:paraId="2D610D94" w14:textId="77777777" w:rsidR="0013781E" w:rsidRDefault="00CB748E" w:rsidP="00CB748E">
      <w:r>
        <w:t>Для ссылки на таблицу применяется то же правило, что и для ссылки на рисунок. Например, информация о параметрах используемого графического материала для главной страницы сайта приведена в таблице 4.3.</w:t>
      </w:r>
    </w:p>
    <w:p w14:paraId="7F52B357" w14:textId="77777777" w:rsidR="00CB748E" w:rsidRDefault="00CB748E" w:rsidP="00CB748E">
      <w:pPr>
        <w:pStyle w:val="af3"/>
      </w:pPr>
      <w:r>
        <w:t>Таблица 4.3 – Параметры графического материала для сайта</w:t>
      </w:r>
    </w:p>
    <w:tbl>
      <w:tblPr>
        <w:tblStyle w:val="af4"/>
        <w:tblW w:w="0" w:type="auto"/>
        <w:tblLook w:val="04A0" w:firstRow="1" w:lastRow="0" w:firstColumn="1" w:lastColumn="0" w:noHBand="0" w:noVBand="1"/>
      </w:tblPr>
      <w:tblGrid>
        <w:gridCol w:w="2506"/>
        <w:gridCol w:w="2506"/>
        <w:gridCol w:w="2506"/>
        <w:gridCol w:w="2507"/>
      </w:tblGrid>
      <w:tr w:rsidR="00CB748E" w14:paraId="3B5C2644" w14:textId="77777777" w:rsidTr="00CB748E">
        <w:trPr>
          <w:cnfStyle w:val="100000000000" w:firstRow="1" w:lastRow="0" w:firstColumn="0" w:lastColumn="0" w:oddVBand="0" w:evenVBand="0" w:oddHBand="0" w:evenHBand="0" w:firstRowFirstColumn="0" w:firstRowLastColumn="0" w:lastRowFirstColumn="0" w:lastRowLastColumn="0"/>
        </w:trPr>
        <w:tc>
          <w:tcPr>
            <w:tcW w:w="2506" w:type="dxa"/>
          </w:tcPr>
          <w:p w14:paraId="22B702E0" w14:textId="77777777" w:rsidR="00CB748E" w:rsidRDefault="00CB748E" w:rsidP="00CB748E">
            <w:pPr>
              <w:ind w:firstLine="0"/>
              <w:jc w:val="center"/>
            </w:pPr>
            <w:r>
              <w:t>Обозначение файла</w:t>
            </w:r>
          </w:p>
        </w:tc>
        <w:tc>
          <w:tcPr>
            <w:tcW w:w="2506" w:type="dxa"/>
          </w:tcPr>
          <w:p w14:paraId="61F5FF00" w14:textId="77777777" w:rsidR="00CB748E" w:rsidRPr="00CB748E" w:rsidRDefault="00CB748E" w:rsidP="00CB748E">
            <w:pPr>
              <w:ind w:firstLine="0"/>
              <w:jc w:val="center"/>
              <w:rPr>
                <w:lang w:val="en-US"/>
              </w:rPr>
            </w:pPr>
            <w:r>
              <w:t xml:space="preserve">Размер изображения, </w:t>
            </w:r>
            <w:r>
              <w:rPr>
                <w:lang w:val="en-US"/>
              </w:rPr>
              <w:t>pix</w:t>
            </w:r>
            <w:r>
              <w:rPr>
                <w:lang w:val="en-US"/>
              </w:rPr>
              <w:sym w:font="Symbol" w:char="F0B4"/>
            </w:r>
            <w:r>
              <w:rPr>
                <w:lang w:val="en-US"/>
              </w:rPr>
              <w:t>pix</w:t>
            </w:r>
          </w:p>
        </w:tc>
        <w:tc>
          <w:tcPr>
            <w:tcW w:w="2506" w:type="dxa"/>
          </w:tcPr>
          <w:p w14:paraId="3544829C" w14:textId="77777777" w:rsidR="00CB748E" w:rsidRPr="00CB748E" w:rsidRDefault="00CB748E" w:rsidP="00CB748E">
            <w:pPr>
              <w:ind w:firstLine="0"/>
              <w:jc w:val="center"/>
              <w:rPr>
                <w:lang w:val="en-US"/>
              </w:rPr>
            </w:pPr>
            <w:r>
              <w:t>Разре</w:t>
            </w:r>
            <w:r>
              <w:rPr>
                <w:lang w:val="en-US"/>
              </w:rPr>
              <w:t>шение</w:t>
            </w:r>
            <w:r>
              <w:t xml:space="preserve">, </w:t>
            </w:r>
            <w:r>
              <w:rPr>
                <w:lang w:val="en-US"/>
              </w:rPr>
              <w:t>ppi</w:t>
            </w:r>
          </w:p>
        </w:tc>
        <w:tc>
          <w:tcPr>
            <w:tcW w:w="2507" w:type="dxa"/>
          </w:tcPr>
          <w:p w14:paraId="20536BD2" w14:textId="77777777" w:rsidR="00CB748E" w:rsidRPr="00CB748E" w:rsidRDefault="00CB748E" w:rsidP="00CB748E">
            <w:pPr>
              <w:ind w:firstLine="0"/>
              <w:jc w:val="center"/>
            </w:pPr>
            <w:r>
              <w:rPr>
                <w:lang w:val="en-US"/>
              </w:rPr>
              <w:t xml:space="preserve">Расширение </w:t>
            </w:r>
            <w:r>
              <w:t>файла</w:t>
            </w:r>
          </w:p>
        </w:tc>
      </w:tr>
      <w:tr w:rsidR="00CB748E" w14:paraId="494BC71F" w14:textId="77777777" w:rsidTr="00CB748E">
        <w:tc>
          <w:tcPr>
            <w:tcW w:w="2506" w:type="dxa"/>
          </w:tcPr>
          <w:p w14:paraId="5934C369" w14:textId="77777777" w:rsidR="00CB748E" w:rsidRPr="00CB748E" w:rsidRDefault="00CB748E" w:rsidP="00CB748E">
            <w:pPr>
              <w:ind w:firstLine="0"/>
              <w:rPr>
                <w:lang w:val="en-US"/>
              </w:rPr>
            </w:pPr>
            <w:r>
              <w:rPr>
                <w:lang w:val="en-US"/>
              </w:rPr>
              <w:t>Logo</w:t>
            </w:r>
          </w:p>
        </w:tc>
        <w:tc>
          <w:tcPr>
            <w:tcW w:w="2506" w:type="dxa"/>
          </w:tcPr>
          <w:p w14:paraId="583982A3" w14:textId="77777777" w:rsidR="00CB748E" w:rsidRPr="00CB748E" w:rsidRDefault="00CB748E" w:rsidP="00CB748E">
            <w:pPr>
              <w:ind w:firstLine="0"/>
              <w:jc w:val="center"/>
              <w:rPr>
                <w:lang w:val="en-US"/>
              </w:rPr>
            </w:pPr>
            <w:r>
              <w:rPr>
                <w:lang w:val="en-US"/>
              </w:rPr>
              <w:t>35</w:t>
            </w:r>
            <w:r>
              <w:rPr>
                <w:lang w:val="en-US"/>
              </w:rPr>
              <w:sym w:font="Symbol" w:char="F0B4"/>
            </w:r>
            <w:r>
              <w:rPr>
                <w:lang w:val="en-US"/>
              </w:rPr>
              <w:t>35</w:t>
            </w:r>
          </w:p>
        </w:tc>
        <w:tc>
          <w:tcPr>
            <w:tcW w:w="2506" w:type="dxa"/>
          </w:tcPr>
          <w:p w14:paraId="31558BD8" w14:textId="77777777" w:rsidR="00CB748E" w:rsidRPr="00CB748E" w:rsidRDefault="00CB748E" w:rsidP="00864EFF">
            <w:pPr>
              <w:ind w:right="945" w:firstLine="0"/>
              <w:jc w:val="right"/>
              <w:rPr>
                <w:lang w:val="en-US"/>
              </w:rPr>
            </w:pPr>
            <w:r>
              <w:rPr>
                <w:lang w:val="en-US"/>
              </w:rPr>
              <w:t>300</w:t>
            </w:r>
          </w:p>
        </w:tc>
        <w:tc>
          <w:tcPr>
            <w:tcW w:w="2507" w:type="dxa"/>
          </w:tcPr>
          <w:p w14:paraId="39E2B523" w14:textId="77777777" w:rsidR="00CB748E" w:rsidRPr="00CB748E" w:rsidRDefault="00CB748E" w:rsidP="00CB748E">
            <w:pPr>
              <w:ind w:firstLine="0"/>
              <w:jc w:val="center"/>
              <w:rPr>
                <w:lang w:val="en-US"/>
              </w:rPr>
            </w:pPr>
            <w:r>
              <w:rPr>
                <w:lang w:val="en-US"/>
              </w:rPr>
              <w:t>eps</w:t>
            </w:r>
          </w:p>
        </w:tc>
      </w:tr>
      <w:tr w:rsidR="00CB748E" w14:paraId="34DECFD6" w14:textId="77777777" w:rsidTr="00CB748E">
        <w:tc>
          <w:tcPr>
            <w:tcW w:w="2506" w:type="dxa"/>
          </w:tcPr>
          <w:p w14:paraId="7B22CE12" w14:textId="77777777" w:rsidR="00CB748E" w:rsidRPr="00CB748E" w:rsidRDefault="00CB748E" w:rsidP="00CB748E">
            <w:pPr>
              <w:ind w:firstLine="0"/>
              <w:rPr>
                <w:lang w:val="en-US"/>
              </w:rPr>
            </w:pPr>
            <w:r>
              <w:rPr>
                <w:lang w:val="en-US"/>
              </w:rPr>
              <w:t>Slider</w:t>
            </w:r>
          </w:p>
        </w:tc>
        <w:tc>
          <w:tcPr>
            <w:tcW w:w="2506" w:type="dxa"/>
          </w:tcPr>
          <w:p w14:paraId="01487244" w14:textId="77777777" w:rsidR="00CB748E" w:rsidRPr="00CB748E" w:rsidRDefault="00CB748E" w:rsidP="00CB748E">
            <w:pPr>
              <w:ind w:firstLine="0"/>
              <w:jc w:val="center"/>
              <w:rPr>
                <w:lang w:val="en-US"/>
              </w:rPr>
            </w:pPr>
            <w:r>
              <w:rPr>
                <w:lang w:val="en-US"/>
              </w:rPr>
              <w:t>450</w:t>
            </w:r>
            <w:r>
              <w:rPr>
                <w:lang w:val="en-US"/>
              </w:rPr>
              <w:sym w:font="Symbol" w:char="F0B4"/>
            </w:r>
            <w:r>
              <w:rPr>
                <w:lang w:val="en-US"/>
              </w:rPr>
              <w:t>35</w:t>
            </w:r>
          </w:p>
        </w:tc>
        <w:tc>
          <w:tcPr>
            <w:tcW w:w="2506" w:type="dxa"/>
          </w:tcPr>
          <w:p w14:paraId="53545991" w14:textId="77777777" w:rsidR="00CB748E" w:rsidRPr="00CB748E" w:rsidRDefault="00CB748E" w:rsidP="00864EFF">
            <w:pPr>
              <w:ind w:right="945" w:firstLine="0"/>
              <w:jc w:val="right"/>
              <w:rPr>
                <w:lang w:val="en-US"/>
              </w:rPr>
            </w:pPr>
            <w:r>
              <w:rPr>
                <w:lang w:val="en-US"/>
              </w:rPr>
              <w:t>72</w:t>
            </w:r>
          </w:p>
        </w:tc>
        <w:tc>
          <w:tcPr>
            <w:tcW w:w="2507" w:type="dxa"/>
          </w:tcPr>
          <w:p w14:paraId="65FCF8B9" w14:textId="77777777" w:rsidR="00CB748E" w:rsidRPr="00CB748E" w:rsidRDefault="00CB748E" w:rsidP="00CB748E">
            <w:pPr>
              <w:ind w:firstLine="0"/>
              <w:jc w:val="center"/>
              <w:rPr>
                <w:lang w:val="en-US"/>
              </w:rPr>
            </w:pPr>
            <w:r>
              <w:rPr>
                <w:lang w:val="en-US"/>
              </w:rPr>
              <w:t>svg</w:t>
            </w:r>
          </w:p>
        </w:tc>
      </w:tr>
      <w:tr w:rsidR="00CB748E" w14:paraId="7F67722C" w14:textId="77777777" w:rsidTr="00CB748E">
        <w:tc>
          <w:tcPr>
            <w:tcW w:w="2506" w:type="dxa"/>
          </w:tcPr>
          <w:p w14:paraId="62D81D88" w14:textId="77777777" w:rsidR="00CB748E" w:rsidRPr="00864EFF" w:rsidRDefault="00864EFF" w:rsidP="00CB748E">
            <w:pPr>
              <w:ind w:firstLine="0"/>
            </w:pPr>
            <w:r>
              <w:rPr>
                <w:lang w:val="en-US"/>
              </w:rPr>
              <w:t>Photo_</w:t>
            </w:r>
            <w:r>
              <w:t>№</w:t>
            </w:r>
          </w:p>
        </w:tc>
        <w:tc>
          <w:tcPr>
            <w:tcW w:w="2506" w:type="dxa"/>
          </w:tcPr>
          <w:p w14:paraId="17F1CD9D" w14:textId="77777777" w:rsidR="00CB748E" w:rsidRDefault="00CB748E" w:rsidP="00CB748E">
            <w:pPr>
              <w:ind w:firstLine="0"/>
              <w:jc w:val="center"/>
              <w:rPr>
                <w:lang w:val="en-US"/>
              </w:rPr>
            </w:pPr>
            <w:r>
              <w:rPr>
                <w:lang w:val="en-US"/>
              </w:rPr>
              <w:t>100</w:t>
            </w:r>
            <w:r>
              <w:rPr>
                <w:lang w:val="en-US"/>
              </w:rPr>
              <w:sym w:font="Symbol" w:char="F0B4"/>
            </w:r>
            <w:r>
              <w:rPr>
                <w:lang w:val="en-US"/>
              </w:rPr>
              <w:t>100</w:t>
            </w:r>
          </w:p>
        </w:tc>
        <w:tc>
          <w:tcPr>
            <w:tcW w:w="2506" w:type="dxa"/>
          </w:tcPr>
          <w:p w14:paraId="3269C665" w14:textId="77777777" w:rsidR="00CB748E" w:rsidRPr="00CB748E" w:rsidRDefault="00CB748E" w:rsidP="00864EFF">
            <w:pPr>
              <w:ind w:right="945" w:firstLine="0"/>
              <w:jc w:val="right"/>
              <w:rPr>
                <w:lang w:val="en-US"/>
              </w:rPr>
            </w:pPr>
            <w:r>
              <w:rPr>
                <w:lang w:val="en-US"/>
              </w:rPr>
              <w:t>96</w:t>
            </w:r>
          </w:p>
        </w:tc>
        <w:tc>
          <w:tcPr>
            <w:tcW w:w="2507" w:type="dxa"/>
          </w:tcPr>
          <w:p w14:paraId="1EECD9AD" w14:textId="77777777" w:rsidR="00CB748E" w:rsidRDefault="00CB748E" w:rsidP="00CB748E">
            <w:pPr>
              <w:ind w:firstLine="0"/>
              <w:jc w:val="center"/>
              <w:rPr>
                <w:lang w:val="en-US"/>
              </w:rPr>
            </w:pPr>
            <w:r>
              <w:rPr>
                <w:lang w:val="en-US"/>
              </w:rPr>
              <w:t>jpg</w:t>
            </w:r>
          </w:p>
        </w:tc>
      </w:tr>
      <w:tr w:rsidR="00CB748E" w14:paraId="3AEF8CC6" w14:textId="77777777" w:rsidTr="00CB748E">
        <w:tc>
          <w:tcPr>
            <w:tcW w:w="2506" w:type="dxa"/>
          </w:tcPr>
          <w:p w14:paraId="3E940842" w14:textId="77777777" w:rsidR="00CB748E" w:rsidRDefault="00CB748E" w:rsidP="00CB748E">
            <w:pPr>
              <w:ind w:firstLine="0"/>
              <w:rPr>
                <w:lang w:val="en-US"/>
              </w:rPr>
            </w:pPr>
            <w:r>
              <w:rPr>
                <w:lang w:val="en-US"/>
              </w:rPr>
              <w:t>Footer</w:t>
            </w:r>
          </w:p>
        </w:tc>
        <w:tc>
          <w:tcPr>
            <w:tcW w:w="2506" w:type="dxa"/>
          </w:tcPr>
          <w:p w14:paraId="500D92A2" w14:textId="77777777" w:rsidR="00CB748E" w:rsidRDefault="00CB748E" w:rsidP="00CB748E">
            <w:pPr>
              <w:ind w:firstLine="0"/>
              <w:jc w:val="center"/>
              <w:rPr>
                <w:lang w:val="en-US"/>
              </w:rPr>
            </w:pPr>
            <w:r>
              <w:rPr>
                <w:lang w:val="en-US"/>
              </w:rPr>
              <w:t>1050</w:t>
            </w:r>
            <w:r>
              <w:rPr>
                <w:lang w:val="en-US"/>
              </w:rPr>
              <w:sym w:font="Symbol" w:char="F0B4"/>
            </w:r>
            <w:r>
              <w:rPr>
                <w:lang w:val="en-US"/>
              </w:rPr>
              <w:t>35</w:t>
            </w:r>
          </w:p>
        </w:tc>
        <w:tc>
          <w:tcPr>
            <w:tcW w:w="2506" w:type="dxa"/>
          </w:tcPr>
          <w:p w14:paraId="33BF35B5" w14:textId="77777777" w:rsidR="00CB748E" w:rsidRPr="00CB748E" w:rsidRDefault="00CB748E" w:rsidP="00864EFF">
            <w:pPr>
              <w:ind w:right="945" w:firstLine="0"/>
              <w:jc w:val="right"/>
              <w:rPr>
                <w:lang w:val="en-US"/>
              </w:rPr>
            </w:pPr>
            <w:r>
              <w:rPr>
                <w:lang w:val="en-US"/>
              </w:rPr>
              <w:t>72</w:t>
            </w:r>
          </w:p>
        </w:tc>
        <w:tc>
          <w:tcPr>
            <w:tcW w:w="2507" w:type="dxa"/>
          </w:tcPr>
          <w:p w14:paraId="497C26F6" w14:textId="77777777" w:rsidR="00CB748E" w:rsidRDefault="00CB748E" w:rsidP="00CB748E">
            <w:pPr>
              <w:ind w:firstLine="0"/>
              <w:jc w:val="center"/>
              <w:rPr>
                <w:lang w:val="en-US"/>
              </w:rPr>
            </w:pPr>
            <w:r>
              <w:rPr>
                <w:lang w:val="en-US"/>
              </w:rPr>
              <w:t>png</w:t>
            </w:r>
          </w:p>
        </w:tc>
      </w:tr>
    </w:tbl>
    <w:p w14:paraId="12F866DE" w14:textId="77777777" w:rsidR="00CB748E" w:rsidRDefault="00CB748E" w:rsidP="00CB748E">
      <w:pPr>
        <w:pStyle w:val="af5"/>
      </w:pPr>
      <w:r>
        <w:t>Последующий текст должен быть отделен от таблицы интервалом в 14 пт.</w:t>
      </w:r>
    </w:p>
    <w:p w14:paraId="5E8F0B71" w14:textId="77777777" w:rsidR="00CB748E" w:rsidRDefault="00CB748E" w:rsidP="00CB748E">
      <w:r>
        <w:t xml:space="preserve">Таблицы, в отличие от рисунков, можно переносить на следующую страницу. В этом случае оформление выглядит следующим образом (таблица 4.4). </w:t>
      </w:r>
    </w:p>
    <w:p w14:paraId="30B6E21E" w14:textId="77777777" w:rsidR="00CB748E" w:rsidRDefault="00CB748E" w:rsidP="00CB748E">
      <w:pPr>
        <w:pStyle w:val="af3"/>
      </w:pPr>
      <w:r>
        <w:t>Таблица 4.4 – Правила переноса таблицы на следующую страницу</w:t>
      </w:r>
    </w:p>
    <w:tbl>
      <w:tblPr>
        <w:tblStyle w:val="af4"/>
        <w:tblW w:w="0" w:type="auto"/>
        <w:tblLook w:val="04A0" w:firstRow="1" w:lastRow="0" w:firstColumn="1" w:lastColumn="0" w:noHBand="0" w:noVBand="1"/>
      </w:tblPr>
      <w:tblGrid>
        <w:gridCol w:w="2506"/>
        <w:gridCol w:w="2506"/>
        <w:gridCol w:w="2506"/>
        <w:gridCol w:w="2507"/>
      </w:tblGrid>
      <w:tr w:rsidR="00CB748E" w14:paraId="5C6C563A" w14:textId="77777777" w:rsidTr="00CB748E">
        <w:trPr>
          <w:cnfStyle w:val="100000000000" w:firstRow="1" w:lastRow="0" w:firstColumn="0" w:lastColumn="0" w:oddVBand="0" w:evenVBand="0" w:oddHBand="0" w:evenHBand="0" w:firstRowFirstColumn="0" w:firstRowLastColumn="0" w:lastRowFirstColumn="0" w:lastRowLastColumn="0"/>
        </w:trPr>
        <w:tc>
          <w:tcPr>
            <w:tcW w:w="2506" w:type="dxa"/>
          </w:tcPr>
          <w:p w14:paraId="730D5A3C" w14:textId="77777777" w:rsidR="00CB748E" w:rsidRDefault="00CB748E" w:rsidP="00CB748E">
            <w:pPr>
              <w:ind w:firstLine="0"/>
              <w:jc w:val="center"/>
            </w:pPr>
            <w:r>
              <w:t>Заголовок 1</w:t>
            </w:r>
          </w:p>
        </w:tc>
        <w:tc>
          <w:tcPr>
            <w:tcW w:w="2506" w:type="dxa"/>
          </w:tcPr>
          <w:p w14:paraId="624B989F" w14:textId="77777777" w:rsidR="00CB748E" w:rsidRDefault="00CB748E" w:rsidP="00CB748E">
            <w:pPr>
              <w:ind w:firstLine="0"/>
              <w:jc w:val="center"/>
            </w:pPr>
            <w:r>
              <w:t>Заголовок 2</w:t>
            </w:r>
          </w:p>
        </w:tc>
        <w:tc>
          <w:tcPr>
            <w:tcW w:w="2506" w:type="dxa"/>
          </w:tcPr>
          <w:p w14:paraId="092AEA1A" w14:textId="77777777" w:rsidR="00CB748E" w:rsidRDefault="00CB748E" w:rsidP="00CB748E">
            <w:pPr>
              <w:ind w:firstLine="0"/>
              <w:jc w:val="center"/>
            </w:pPr>
            <w:r>
              <w:t>Заголовок 3</w:t>
            </w:r>
          </w:p>
        </w:tc>
        <w:tc>
          <w:tcPr>
            <w:tcW w:w="2507" w:type="dxa"/>
          </w:tcPr>
          <w:p w14:paraId="4E638EDB" w14:textId="77777777" w:rsidR="00CB748E" w:rsidRDefault="00CB748E" w:rsidP="00CB748E">
            <w:pPr>
              <w:ind w:firstLine="0"/>
              <w:jc w:val="center"/>
            </w:pPr>
            <w:r>
              <w:t>Заголовок 4</w:t>
            </w:r>
          </w:p>
        </w:tc>
      </w:tr>
      <w:tr w:rsidR="00CB748E" w14:paraId="65FC107F" w14:textId="77777777" w:rsidTr="00CB748E">
        <w:tc>
          <w:tcPr>
            <w:tcW w:w="2506" w:type="dxa"/>
          </w:tcPr>
          <w:p w14:paraId="4334D3C6" w14:textId="77777777" w:rsidR="00CB748E" w:rsidRDefault="00CB748E" w:rsidP="00CB748E">
            <w:pPr>
              <w:ind w:firstLine="0"/>
              <w:jc w:val="center"/>
            </w:pPr>
            <w:r>
              <w:t>1</w:t>
            </w:r>
          </w:p>
        </w:tc>
        <w:tc>
          <w:tcPr>
            <w:tcW w:w="2506" w:type="dxa"/>
          </w:tcPr>
          <w:p w14:paraId="5CAD3190" w14:textId="77777777" w:rsidR="00CB748E" w:rsidRDefault="00CB748E" w:rsidP="00CB748E">
            <w:pPr>
              <w:ind w:firstLine="0"/>
              <w:jc w:val="center"/>
            </w:pPr>
            <w:r>
              <w:t>2</w:t>
            </w:r>
          </w:p>
        </w:tc>
        <w:tc>
          <w:tcPr>
            <w:tcW w:w="2506" w:type="dxa"/>
          </w:tcPr>
          <w:p w14:paraId="7B534AF5" w14:textId="77777777" w:rsidR="00CB748E" w:rsidRDefault="00CB748E" w:rsidP="00CB748E">
            <w:pPr>
              <w:ind w:firstLine="0"/>
              <w:jc w:val="center"/>
            </w:pPr>
            <w:r>
              <w:t>3</w:t>
            </w:r>
          </w:p>
        </w:tc>
        <w:tc>
          <w:tcPr>
            <w:tcW w:w="2507" w:type="dxa"/>
          </w:tcPr>
          <w:p w14:paraId="456F9D8D" w14:textId="77777777" w:rsidR="00CB748E" w:rsidRDefault="00CB748E" w:rsidP="00CB748E">
            <w:pPr>
              <w:ind w:firstLine="0"/>
              <w:jc w:val="center"/>
            </w:pPr>
            <w:r>
              <w:t>4</w:t>
            </w:r>
          </w:p>
        </w:tc>
      </w:tr>
      <w:tr w:rsidR="00CB748E" w14:paraId="1FD6DA5D" w14:textId="77777777" w:rsidTr="00CB748E">
        <w:tc>
          <w:tcPr>
            <w:tcW w:w="2506" w:type="dxa"/>
            <w:tcBorders>
              <w:bottom w:val="single" w:sz="4" w:space="0" w:color="auto"/>
            </w:tcBorders>
            <w:vAlign w:val="top"/>
          </w:tcPr>
          <w:p w14:paraId="1211D605" w14:textId="77777777" w:rsidR="00CB748E" w:rsidRDefault="00CB748E" w:rsidP="00CB748E">
            <w:pPr>
              <w:ind w:firstLine="0"/>
              <w:jc w:val="left"/>
            </w:pPr>
            <w:r>
              <w:t>Название 1</w:t>
            </w:r>
          </w:p>
        </w:tc>
        <w:tc>
          <w:tcPr>
            <w:tcW w:w="2506" w:type="dxa"/>
            <w:tcBorders>
              <w:bottom w:val="single" w:sz="4" w:space="0" w:color="auto"/>
            </w:tcBorders>
          </w:tcPr>
          <w:p w14:paraId="514C3749" w14:textId="77777777" w:rsidR="00CB748E" w:rsidRDefault="00CB748E" w:rsidP="00CB748E">
            <w:pPr>
              <w:ind w:firstLine="0"/>
            </w:pPr>
            <w:r>
              <w:t>Текст текст текст текст текст текст</w:t>
            </w:r>
          </w:p>
        </w:tc>
        <w:tc>
          <w:tcPr>
            <w:tcW w:w="2506" w:type="dxa"/>
            <w:tcBorders>
              <w:bottom w:val="single" w:sz="4" w:space="0" w:color="auto"/>
            </w:tcBorders>
            <w:vAlign w:val="top"/>
          </w:tcPr>
          <w:p w14:paraId="73F1D192" w14:textId="77777777" w:rsidR="00CB748E" w:rsidRDefault="00CB748E" w:rsidP="00CB748E">
            <w:pPr>
              <w:ind w:firstLine="0"/>
              <w:jc w:val="center"/>
            </w:pPr>
            <w:r>
              <w:t>Цифры</w:t>
            </w:r>
          </w:p>
        </w:tc>
        <w:tc>
          <w:tcPr>
            <w:tcW w:w="2507" w:type="dxa"/>
            <w:tcBorders>
              <w:bottom w:val="single" w:sz="4" w:space="0" w:color="auto"/>
            </w:tcBorders>
            <w:vAlign w:val="top"/>
          </w:tcPr>
          <w:p w14:paraId="1F01B704" w14:textId="77777777" w:rsidR="00CB748E" w:rsidRDefault="00CB748E" w:rsidP="00CB748E">
            <w:pPr>
              <w:ind w:firstLine="0"/>
              <w:jc w:val="center"/>
            </w:pPr>
            <w:r>
              <w:t>Цифры</w:t>
            </w:r>
          </w:p>
        </w:tc>
      </w:tr>
      <w:tr w:rsidR="00CB748E" w14:paraId="760E1F52" w14:textId="77777777" w:rsidTr="00CB748E">
        <w:tc>
          <w:tcPr>
            <w:tcW w:w="2506" w:type="dxa"/>
            <w:tcBorders>
              <w:bottom w:val="nil"/>
            </w:tcBorders>
            <w:vAlign w:val="top"/>
          </w:tcPr>
          <w:p w14:paraId="1083E752" w14:textId="77777777" w:rsidR="00CB748E" w:rsidRDefault="00CB748E" w:rsidP="00CB748E">
            <w:pPr>
              <w:ind w:firstLine="0"/>
              <w:jc w:val="left"/>
            </w:pPr>
            <w:r>
              <w:t>Название 2</w:t>
            </w:r>
          </w:p>
        </w:tc>
        <w:tc>
          <w:tcPr>
            <w:tcW w:w="2506" w:type="dxa"/>
            <w:tcBorders>
              <w:bottom w:val="nil"/>
            </w:tcBorders>
          </w:tcPr>
          <w:p w14:paraId="2F4DFDD8" w14:textId="77777777" w:rsidR="00CB748E" w:rsidRDefault="00CB748E" w:rsidP="00CB748E">
            <w:pPr>
              <w:ind w:firstLine="0"/>
            </w:pPr>
            <w:r>
              <w:t>Текст текст текст текст текст текст текст текст текст</w:t>
            </w:r>
          </w:p>
        </w:tc>
        <w:tc>
          <w:tcPr>
            <w:tcW w:w="2506" w:type="dxa"/>
            <w:tcBorders>
              <w:bottom w:val="nil"/>
            </w:tcBorders>
            <w:vAlign w:val="top"/>
          </w:tcPr>
          <w:p w14:paraId="5E102521" w14:textId="77777777" w:rsidR="00CB748E" w:rsidRDefault="00CB748E" w:rsidP="00CB748E">
            <w:pPr>
              <w:ind w:firstLine="0"/>
              <w:jc w:val="center"/>
            </w:pPr>
            <w:r>
              <w:t>Цифры</w:t>
            </w:r>
          </w:p>
        </w:tc>
        <w:tc>
          <w:tcPr>
            <w:tcW w:w="2507" w:type="dxa"/>
            <w:tcBorders>
              <w:bottom w:val="nil"/>
            </w:tcBorders>
            <w:vAlign w:val="top"/>
          </w:tcPr>
          <w:p w14:paraId="2C6D3EC7" w14:textId="77777777" w:rsidR="00CB748E" w:rsidRDefault="00CB748E" w:rsidP="00CB748E">
            <w:pPr>
              <w:ind w:firstLine="0"/>
              <w:jc w:val="center"/>
            </w:pPr>
            <w:r>
              <w:t>Цифры</w:t>
            </w:r>
          </w:p>
        </w:tc>
      </w:tr>
    </w:tbl>
    <w:p w14:paraId="16D4947D" w14:textId="77777777" w:rsidR="00CB748E" w:rsidRDefault="00CB748E" w:rsidP="00CB748E">
      <w:pPr>
        <w:pStyle w:val="af3"/>
      </w:pPr>
      <w:r>
        <w:lastRenderedPageBreak/>
        <w:t>Продолжение таблицы 4.4</w:t>
      </w:r>
    </w:p>
    <w:tbl>
      <w:tblPr>
        <w:tblStyle w:val="af4"/>
        <w:tblW w:w="0" w:type="auto"/>
        <w:tblLook w:val="04A0" w:firstRow="1" w:lastRow="0" w:firstColumn="1" w:lastColumn="0" w:noHBand="0" w:noVBand="1"/>
      </w:tblPr>
      <w:tblGrid>
        <w:gridCol w:w="2506"/>
        <w:gridCol w:w="2506"/>
        <w:gridCol w:w="2506"/>
        <w:gridCol w:w="2507"/>
      </w:tblGrid>
      <w:tr w:rsidR="00CB748E" w14:paraId="1570D1F3" w14:textId="77777777" w:rsidTr="0028231D">
        <w:trPr>
          <w:cnfStyle w:val="100000000000" w:firstRow="1" w:lastRow="0" w:firstColumn="0" w:lastColumn="0" w:oddVBand="0" w:evenVBand="0" w:oddHBand="0" w:evenHBand="0" w:firstRowFirstColumn="0" w:firstRowLastColumn="0" w:lastRowFirstColumn="0" w:lastRowLastColumn="0"/>
        </w:trPr>
        <w:tc>
          <w:tcPr>
            <w:tcW w:w="2506" w:type="dxa"/>
          </w:tcPr>
          <w:p w14:paraId="74513116" w14:textId="77777777" w:rsidR="00CB748E" w:rsidRDefault="00CB748E" w:rsidP="0028231D">
            <w:pPr>
              <w:ind w:firstLine="0"/>
              <w:jc w:val="center"/>
            </w:pPr>
            <w:r>
              <w:t>1</w:t>
            </w:r>
          </w:p>
        </w:tc>
        <w:tc>
          <w:tcPr>
            <w:tcW w:w="2506" w:type="dxa"/>
          </w:tcPr>
          <w:p w14:paraId="69D5033D" w14:textId="77777777" w:rsidR="00CB748E" w:rsidRDefault="00CB748E" w:rsidP="0028231D">
            <w:pPr>
              <w:ind w:firstLine="0"/>
              <w:jc w:val="center"/>
            </w:pPr>
            <w:r>
              <w:t>2</w:t>
            </w:r>
          </w:p>
        </w:tc>
        <w:tc>
          <w:tcPr>
            <w:tcW w:w="2506" w:type="dxa"/>
          </w:tcPr>
          <w:p w14:paraId="2BEA2AE1" w14:textId="77777777" w:rsidR="00CB748E" w:rsidRDefault="00CB748E" w:rsidP="0028231D">
            <w:pPr>
              <w:ind w:firstLine="0"/>
              <w:jc w:val="center"/>
            </w:pPr>
            <w:r>
              <w:t>3</w:t>
            </w:r>
          </w:p>
        </w:tc>
        <w:tc>
          <w:tcPr>
            <w:tcW w:w="2507" w:type="dxa"/>
          </w:tcPr>
          <w:p w14:paraId="517BCCE8" w14:textId="77777777" w:rsidR="00CB748E" w:rsidRDefault="00CB748E" w:rsidP="0028231D">
            <w:pPr>
              <w:ind w:firstLine="0"/>
              <w:jc w:val="center"/>
            </w:pPr>
            <w:r>
              <w:t>4</w:t>
            </w:r>
          </w:p>
        </w:tc>
      </w:tr>
      <w:tr w:rsidR="00CB748E" w14:paraId="4E8023F4" w14:textId="77777777" w:rsidTr="0028231D">
        <w:tc>
          <w:tcPr>
            <w:tcW w:w="2506" w:type="dxa"/>
            <w:vAlign w:val="top"/>
          </w:tcPr>
          <w:p w14:paraId="24331FCF" w14:textId="77777777" w:rsidR="00CB748E" w:rsidRDefault="00CB748E" w:rsidP="00CB748E">
            <w:pPr>
              <w:ind w:firstLine="0"/>
              <w:jc w:val="left"/>
            </w:pPr>
            <w:r>
              <w:t>Название 3</w:t>
            </w:r>
          </w:p>
        </w:tc>
        <w:tc>
          <w:tcPr>
            <w:tcW w:w="2506" w:type="dxa"/>
          </w:tcPr>
          <w:p w14:paraId="58581B72" w14:textId="77777777" w:rsidR="00CB748E" w:rsidRDefault="00CB748E" w:rsidP="00CB748E">
            <w:pPr>
              <w:ind w:firstLine="0"/>
            </w:pPr>
            <w:r>
              <w:t>Текст текст текст текст текст текст</w:t>
            </w:r>
          </w:p>
        </w:tc>
        <w:tc>
          <w:tcPr>
            <w:tcW w:w="2506" w:type="dxa"/>
            <w:vAlign w:val="top"/>
          </w:tcPr>
          <w:p w14:paraId="4721B6AF" w14:textId="77777777" w:rsidR="00CB748E" w:rsidRDefault="00CB748E" w:rsidP="00CB748E">
            <w:pPr>
              <w:ind w:firstLine="0"/>
              <w:jc w:val="center"/>
            </w:pPr>
            <w:r>
              <w:t>Цифры</w:t>
            </w:r>
          </w:p>
        </w:tc>
        <w:tc>
          <w:tcPr>
            <w:tcW w:w="2507" w:type="dxa"/>
            <w:vAlign w:val="top"/>
          </w:tcPr>
          <w:p w14:paraId="736A4258" w14:textId="77777777" w:rsidR="00CB748E" w:rsidRDefault="00CB748E" w:rsidP="00CB748E">
            <w:pPr>
              <w:ind w:firstLine="0"/>
              <w:jc w:val="center"/>
            </w:pPr>
            <w:r>
              <w:t>Цифры</w:t>
            </w:r>
          </w:p>
        </w:tc>
      </w:tr>
      <w:tr w:rsidR="00CB748E" w14:paraId="05BB9E82" w14:textId="77777777" w:rsidTr="0028231D">
        <w:tc>
          <w:tcPr>
            <w:tcW w:w="2506" w:type="dxa"/>
            <w:vAlign w:val="top"/>
          </w:tcPr>
          <w:p w14:paraId="24F01664" w14:textId="77777777" w:rsidR="00CB748E" w:rsidRDefault="00CB748E" w:rsidP="00CB748E">
            <w:pPr>
              <w:ind w:firstLine="0"/>
              <w:jc w:val="left"/>
            </w:pPr>
            <w:r>
              <w:t>Название 4</w:t>
            </w:r>
          </w:p>
        </w:tc>
        <w:tc>
          <w:tcPr>
            <w:tcW w:w="2506" w:type="dxa"/>
          </w:tcPr>
          <w:p w14:paraId="2997D07F" w14:textId="77777777" w:rsidR="00CB748E" w:rsidRDefault="00CB748E" w:rsidP="00CB748E">
            <w:pPr>
              <w:ind w:firstLine="0"/>
            </w:pPr>
            <w:r>
              <w:t>Текст текст текст текст текст текст текст текст текст</w:t>
            </w:r>
          </w:p>
        </w:tc>
        <w:tc>
          <w:tcPr>
            <w:tcW w:w="2506" w:type="dxa"/>
            <w:vAlign w:val="top"/>
          </w:tcPr>
          <w:p w14:paraId="40266DA1" w14:textId="77777777" w:rsidR="00CB748E" w:rsidRDefault="00CB748E" w:rsidP="00CB748E">
            <w:pPr>
              <w:ind w:firstLine="0"/>
              <w:jc w:val="center"/>
            </w:pPr>
            <w:r>
              <w:t>Цифры</w:t>
            </w:r>
          </w:p>
        </w:tc>
        <w:tc>
          <w:tcPr>
            <w:tcW w:w="2507" w:type="dxa"/>
            <w:vAlign w:val="top"/>
          </w:tcPr>
          <w:p w14:paraId="1D489CFF" w14:textId="77777777" w:rsidR="00CB748E" w:rsidRDefault="00CB748E" w:rsidP="00CB748E">
            <w:pPr>
              <w:ind w:firstLine="0"/>
              <w:jc w:val="center"/>
            </w:pPr>
            <w:r>
              <w:t>Цифры</w:t>
            </w:r>
          </w:p>
        </w:tc>
      </w:tr>
    </w:tbl>
    <w:p w14:paraId="09BC99BA" w14:textId="77777777" w:rsidR="00CB748E" w:rsidRDefault="00CB748E" w:rsidP="00CB748E">
      <w:pPr>
        <w:pStyle w:val="af5"/>
      </w:pPr>
      <w:r>
        <w:t>Последняя строка при переносе таблицы не содержит границы снизу!</w:t>
      </w:r>
      <w:r w:rsidR="00864EFF">
        <w:t xml:space="preserve"> Цифры в таблицах выравниваются по разрядам!!! Для оформления заголовка таблицы и ее продолжения используйте стиль Заголовок таблицы. Чтобы отделить текст от таблицы – стиль Текст после таблицы.</w:t>
      </w:r>
    </w:p>
    <w:p w14:paraId="23622666" w14:textId="77777777" w:rsidR="00AD2DCB" w:rsidRDefault="00AD2DCB" w:rsidP="00AD2DCB">
      <w:r>
        <w:t>Формулы, при их наличии, набираются в редакторе формул!!!</w:t>
      </w:r>
      <w:r w:rsidR="0028231D">
        <w:t xml:space="preserve"> Для этого используем Меню</w:t>
      </w:r>
      <w:r w:rsidR="0028231D">
        <w:rPr>
          <w:lang w:val="en-US"/>
        </w:rPr>
        <w:t> </w:t>
      </w:r>
      <w:r w:rsidR="0028231D">
        <w:t>–</w:t>
      </w:r>
      <w:r w:rsidR="0028231D" w:rsidRPr="0028231D">
        <w:t xml:space="preserve"> </w:t>
      </w:r>
      <w:r w:rsidR="0028231D">
        <w:t>Вставка</w:t>
      </w:r>
      <w:r w:rsidR="0028231D">
        <w:rPr>
          <w:lang w:val="en-US"/>
        </w:rPr>
        <w:t> </w:t>
      </w:r>
      <w:r w:rsidR="0028231D">
        <w:t>–</w:t>
      </w:r>
      <w:r w:rsidR="0028231D" w:rsidRPr="0028231D">
        <w:t xml:space="preserve"> </w:t>
      </w:r>
      <w:r w:rsidR="0028231D">
        <w:t>Объект…</w:t>
      </w:r>
      <w:r w:rsidR="0028231D">
        <w:rPr>
          <w:lang w:val="en-US"/>
        </w:rPr>
        <w:t> </w:t>
      </w:r>
      <w:r w:rsidR="0028231D">
        <w:t>–</w:t>
      </w:r>
      <w:r w:rsidR="0028231D" w:rsidRPr="0028231D">
        <w:t xml:space="preserve"> </w:t>
      </w:r>
      <w:r w:rsidR="0028231D">
        <w:rPr>
          <w:lang w:val="en-US"/>
        </w:rPr>
        <w:t>MathType </w:t>
      </w:r>
      <w:r w:rsidR="0028231D">
        <w:t>6.</w:t>
      </w:r>
      <w:r w:rsidR="0028231D" w:rsidRPr="0028231D">
        <w:t xml:space="preserve">0 </w:t>
      </w:r>
      <w:r w:rsidR="0028231D">
        <w:rPr>
          <w:lang w:val="en-US"/>
        </w:rPr>
        <w:t>Equation</w:t>
      </w:r>
      <w:r w:rsidR="0028231D" w:rsidRPr="0028231D">
        <w:t xml:space="preserve"> </w:t>
      </w:r>
      <w:r w:rsidR="0028231D">
        <w:t xml:space="preserve">или </w:t>
      </w:r>
      <w:r w:rsidR="0028231D">
        <w:rPr>
          <w:lang w:val="en-US"/>
        </w:rPr>
        <w:t>Microsoft</w:t>
      </w:r>
      <w:r w:rsidR="0028231D" w:rsidRPr="0028231D">
        <w:t xml:space="preserve"> </w:t>
      </w:r>
      <w:r w:rsidR="0028231D">
        <w:rPr>
          <w:lang w:val="en-US"/>
        </w:rPr>
        <w:t>Equation </w:t>
      </w:r>
      <w:r w:rsidR="0028231D" w:rsidRPr="0028231D">
        <w:t xml:space="preserve">3.0. Формулы </w:t>
      </w:r>
      <w:r w:rsidR="0028231D">
        <w:t xml:space="preserve">оформляются в соответствии со стилем Формула. Для того, чтобы она стала строго по центру в начале строки нажимается клавиша </w:t>
      </w:r>
      <w:r w:rsidR="0028231D" w:rsidRPr="0028231D">
        <w:t>[</w:t>
      </w:r>
      <w:r w:rsidR="0028231D">
        <w:rPr>
          <w:lang w:val="en-US"/>
        </w:rPr>
        <w:t>Tab</w:t>
      </w:r>
      <w:r w:rsidR="0028231D" w:rsidRPr="0028231D">
        <w:t>]</w:t>
      </w:r>
      <w:r w:rsidR="0028231D">
        <w:t xml:space="preserve">, а после набора формулы еще раз </w:t>
      </w:r>
      <w:r w:rsidR="0028231D" w:rsidRPr="0028231D">
        <w:t>[</w:t>
      </w:r>
      <w:r w:rsidR="0028231D">
        <w:rPr>
          <w:lang w:val="en-US"/>
        </w:rPr>
        <w:t>Tab</w:t>
      </w:r>
      <w:r w:rsidR="0028231D" w:rsidRPr="0028231D">
        <w:t>]</w:t>
      </w:r>
      <w:r w:rsidR="0028231D">
        <w:t xml:space="preserve">. </w:t>
      </w:r>
    </w:p>
    <w:p w14:paraId="0767E8E1" w14:textId="77777777" w:rsidR="0028231D" w:rsidRDefault="0028231D" w:rsidP="0028231D">
      <w:pPr>
        <w:pStyle w:val="afd"/>
      </w:pPr>
      <w:r>
        <w:tab/>
      </w:r>
      <w:r w:rsidRPr="0028231D">
        <w:rPr>
          <w:position w:val="-12"/>
        </w:rPr>
        <w:object w:dxaOrig="1120" w:dyaOrig="360" w14:anchorId="7FA6C4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65pt;height:18.35pt" o:ole="">
            <v:imagedata r:id="rId10" o:title=""/>
          </v:shape>
          <o:OLEObject Type="Embed" ProgID="Equation.DSMT4" ShapeID="_x0000_i1025" DrawAspect="Content" ObjectID="_1619988620" r:id="rId11"/>
        </w:object>
      </w:r>
      <w:r>
        <w:t>.</w:t>
      </w:r>
      <w:r>
        <w:tab/>
        <w:t>(4</w:t>
      </w:r>
      <w:r w:rsidRPr="0028231D">
        <w:t>.5</w:t>
      </w:r>
      <w:r>
        <w:t>)</w:t>
      </w:r>
    </w:p>
    <w:p w14:paraId="385DC0B4" w14:textId="77777777" w:rsidR="0028231D" w:rsidRPr="0028231D" w:rsidRDefault="0028231D" w:rsidP="0028231D">
      <w:r>
        <w:t>При наличии обозначений в формуле</w:t>
      </w:r>
      <w:r w:rsidR="0096426C">
        <w:t xml:space="preserve"> (стили Обозначение формулы и Продолжение обозначения формулы)</w:t>
      </w:r>
      <w:r>
        <w:t>, которые ранее не указывались в тексте, после формулы ставится запятая и в новом абзаце через слово «где» записывают эти обозначения:</w:t>
      </w:r>
    </w:p>
    <w:p w14:paraId="7FB67F5F" w14:textId="77777777" w:rsidR="00AD2DCB" w:rsidRDefault="0028231D" w:rsidP="0028231D">
      <w:pPr>
        <w:pStyle w:val="afd"/>
      </w:pPr>
      <w:r>
        <w:tab/>
      </w:r>
      <w:r w:rsidRPr="0028231D">
        <w:rPr>
          <w:position w:val="-12"/>
        </w:rPr>
        <w:object w:dxaOrig="2000" w:dyaOrig="360" w14:anchorId="3BC1DDD3">
          <v:shape id="_x0000_i1026" type="#_x0000_t75" style="width:102.1pt;height:18.35pt" o:ole="">
            <v:imagedata r:id="rId12" o:title=""/>
          </v:shape>
          <o:OLEObject Type="Embed" ProgID="Equation.DSMT4" ShapeID="_x0000_i1026" DrawAspect="Content" ObjectID="_1619988621" r:id="rId13"/>
        </w:object>
      </w:r>
      <w:r>
        <w:t>,</w:t>
      </w:r>
      <w:r>
        <w:tab/>
        <w:t>(4.6)</w:t>
      </w:r>
    </w:p>
    <w:p w14:paraId="17415261" w14:textId="77777777" w:rsidR="0028231D" w:rsidRDefault="0028231D" w:rsidP="0028231D">
      <w:pPr>
        <w:pStyle w:val="afe"/>
      </w:pPr>
      <w:r>
        <w:t xml:space="preserve">где </w:t>
      </w:r>
      <w:r w:rsidRPr="0028231D">
        <w:rPr>
          <w:i/>
          <w:lang w:val="en-US"/>
        </w:rPr>
        <w:t>Math</w:t>
      </w:r>
      <w:r>
        <w:t> </w:t>
      </w:r>
      <w:r w:rsidRPr="0028231D">
        <w:t xml:space="preserve">– </w:t>
      </w:r>
      <w:r>
        <w:t>первое обозначение;</w:t>
      </w:r>
    </w:p>
    <w:p w14:paraId="4002183F" w14:textId="77777777" w:rsidR="0028231D" w:rsidRDefault="0028231D" w:rsidP="0028231D">
      <w:pPr>
        <w:pStyle w:val="aff"/>
        <w:rPr>
          <w:lang w:val="ru-RU"/>
        </w:rPr>
      </w:pPr>
      <w:r w:rsidRPr="0028231D">
        <w:rPr>
          <w:i/>
        </w:rPr>
        <w:t>Soft</w:t>
      </w:r>
      <w:r>
        <w:t> </w:t>
      </w:r>
      <w:r w:rsidRPr="0028231D">
        <w:rPr>
          <w:lang w:val="ru-RU"/>
        </w:rPr>
        <w:t xml:space="preserve">– </w:t>
      </w:r>
      <w:r w:rsidRPr="00B62139">
        <w:rPr>
          <w:lang w:val="ru-RU"/>
        </w:rPr>
        <w:t>второе обозначение.</w:t>
      </w:r>
    </w:p>
    <w:p w14:paraId="2B690DE4" w14:textId="77777777" w:rsidR="0096426C" w:rsidRPr="0096426C" w:rsidRDefault="00B62139" w:rsidP="00AD2DCB">
      <w:pPr>
        <w:rPr>
          <w:spacing w:val="-4"/>
        </w:rPr>
      </w:pPr>
      <w:r w:rsidRPr="0096426C">
        <w:rPr>
          <w:spacing w:val="-4"/>
        </w:rPr>
        <w:t>Для форматирования разделов используйте стили с соответствующим названием. Стиль Раздел простой используется для форматирования раздела, сразу после которого идет текст (см. раздел 2 – ниже)</w:t>
      </w:r>
      <w:r w:rsidR="0096426C" w:rsidRPr="0096426C">
        <w:rPr>
          <w:spacing w:val="-4"/>
        </w:rPr>
        <w:t>. Если после текста следует подраздел, то для его оформления применяется стиль Подраздел простой. Соответственно, если в подразделе есть пункты и они следуют после текстовой части, то стиль Пункт простой.</w:t>
      </w:r>
    </w:p>
    <w:p w14:paraId="7846B7F8" w14:textId="77777777" w:rsidR="0028231D" w:rsidRDefault="0096426C" w:rsidP="00AD2DCB">
      <w:r>
        <w:t>Стиль Раздел с подразделом подразумевает, что сразу после раздела стоит подраздел (пример – раздел 1). При этом для оформления самого подраздела используется стиль Подраздел с разделом. Аналогичным образом оформляется подраздел с пунктом (применяются стили – для подраздела: Подраздел с пунктом, а для пункта: Пункт с подразделом).</w:t>
      </w:r>
    </w:p>
    <w:p w14:paraId="4C0CA49F" w14:textId="77777777" w:rsidR="00CB748E" w:rsidRDefault="0096426C" w:rsidP="0013781E">
      <w:r w:rsidRPr="0096426C">
        <w:rPr>
          <w:spacing w:val="-4"/>
        </w:rPr>
        <w:t>Для форматирования Реферата, Введения, Содержания, Заключения, Перечня графического иллюстративного материала, Приложений применяется стиль Введение.</w:t>
      </w:r>
    </w:p>
    <w:p w14:paraId="1C144799" w14:textId="77777777" w:rsidR="003661D2" w:rsidRDefault="003661D2" w:rsidP="0013781E">
      <w:pPr>
        <w:sectPr w:rsidR="003661D2" w:rsidSect="00CB748E">
          <w:pgSz w:w="11906" w:h="16838" w:code="9"/>
          <w:pgMar w:top="1134" w:right="567" w:bottom="851" w:left="1304" w:header="567" w:footer="709" w:gutter="0"/>
          <w:cols w:space="708"/>
          <w:docGrid w:linePitch="381"/>
        </w:sectPr>
      </w:pPr>
    </w:p>
    <w:p w14:paraId="510B7845" w14:textId="77777777" w:rsidR="00CB748E" w:rsidRPr="003661D2" w:rsidRDefault="003661D2" w:rsidP="0096426C">
      <w:pPr>
        <w:pStyle w:val="aff0"/>
        <w:rPr>
          <w:lang w:val="be-BY"/>
        </w:rPr>
      </w:pPr>
      <w:r w:rsidRPr="00AD2DCB">
        <w:lastRenderedPageBreak/>
        <w:t>Р</w:t>
      </w:r>
      <w:r w:rsidR="0096426C">
        <w:t>е</w:t>
      </w:r>
      <w:r w:rsidRPr="00AD2DCB">
        <w:t>ферат</w:t>
      </w:r>
    </w:p>
    <w:p w14:paraId="4011D80B" w14:textId="77777777" w:rsidR="0096426C" w:rsidRDefault="0096426C" w:rsidP="0013781E">
      <w:r>
        <w:t>Пояснительная записка дипломного проекта выполнена в объеме ___ страниц, ___ рисунков, ____ таблиц, ___ использованных источников, ___ приложений.</w:t>
      </w:r>
    </w:p>
    <w:p w14:paraId="0799E3D5" w14:textId="77777777" w:rsidR="0096426C" w:rsidRDefault="0096426C" w:rsidP="0096426C">
      <w:pPr>
        <w:pStyle w:val="aff1"/>
      </w:pPr>
      <w:r>
        <w:t>Перечень ключевых слов – не менее пяти, до пятнадцати</w:t>
      </w:r>
    </w:p>
    <w:p w14:paraId="35C620F2" w14:textId="77777777" w:rsidR="0096426C" w:rsidRDefault="0096426C" w:rsidP="0013781E">
      <w:r>
        <w:t>Объект разработки.</w:t>
      </w:r>
    </w:p>
    <w:p w14:paraId="0CEAB118" w14:textId="77777777" w:rsidR="0096426C" w:rsidRDefault="0096426C" w:rsidP="0013781E">
      <w:r>
        <w:t>Цель проекта.</w:t>
      </w:r>
    </w:p>
    <w:p w14:paraId="22989CA5" w14:textId="77777777" w:rsidR="0096426C" w:rsidRDefault="0096426C" w:rsidP="0013781E">
      <w:r>
        <w:t>Задачи, решаемые в проекте.</w:t>
      </w:r>
    </w:p>
    <w:p w14:paraId="53BE1EE3" w14:textId="77777777" w:rsidR="0096426C" w:rsidRDefault="0096426C" w:rsidP="0013781E">
      <w:r>
        <w:t>Краткие результаты – этапы реализации проекта, область внедрения.</w:t>
      </w:r>
    </w:p>
    <w:p w14:paraId="3FB3C61A" w14:textId="77777777" w:rsidR="0096426C" w:rsidRDefault="0096426C" w:rsidP="0013781E"/>
    <w:p w14:paraId="6EC3B2E7" w14:textId="77777777" w:rsidR="0096426C" w:rsidRDefault="0096426C" w:rsidP="0013781E">
      <w:r>
        <w:t>Объем графического материала:</w:t>
      </w:r>
    </w:p>
    <w:p w14:paraId="64B3317D" w14:textId="77777777" w:rsidR="0096426C" w:rsidRDefault="0096426C" w:rsidP="0096426C">
      <w:pPr>
        <w:pStyle w:val="a4"/>
      </w:pPr>
      <w:r w:rsidRPr="0096426C">
        <w:t>функциональная схема – 1 лист</w:t>
      </w:r>
      <w:r>
        <w:t xml:space="preserve"> А3;</w:t>
      </w:r>
    </w:p>
    <w:p w14:paraId="497E8611" w14:textId="77777777" w:rsidR="0096426C" w:rsidRDefault="0096426C" w:rsidP="0096426C">
      <w:pPr>
        <w:pStyle w:val="a4"/>
      </w:pPr>
      <w:r w:rsidRPr="0096426C">
        <w:t>схема базы данных – 1 лист</w:t>
      </w:r>
      <w:r>
        <w:t xml:space="preserve"> А3;</w:t>
      </w:r>
    </w:p>
    <w:p w14:paraId="15EA051B" w14:textId="77777777" w:rsidR="0096426C" w:rsidRDefault="0096426C" w:rsidP="0096426C">
      <w:pPr>
        <w:pStyle w:val="a4"/>
      </w:pPr>
      <w:r>
        <w:t>конкретно указать наименование плакатов и их формат (допускается А3, А4).</w:t>
      </w:r>
    </w:p>
    <w:p w14:paraId="4DD2A8DC" w14:textId="77777777" w:rsidR="0096426C" w:rsidRDefault="0096426C" w:rsidP="0013781E"/>
    <w:p w14:paraId="25A4E7C6" w14:textId="77777777" w:rsidR="0096426C" w:rsidRDefault="0096426C" w:rsidP="0013781E"/>
    <w:p w14:paraId="425C6754" w14:textId="77777777" w:rsidR="0096426C" w:rsidRDefault="0096426C" w:rsidP="0013781E"/>
    <w:p w14:paraId="6DF4D788" w14:textId="77777777" w:rsidR="0013781E" w:rsidRDefault="003661D2" w:rsidP="0013781E">
      <w:r w:rsidRPr="0013781E">
        <w:rPr>
          <w:noProof/>
          <w:lang w:eastAsia="ru-RU"/>
        </w:rPr>
        <mc:AlternateContent>
          <mc:Choice Requires="wpg">
            <w:drawing>
              <wp:anchor distT="0" distB="0" distL="114300" distR="114300" simplePos="0" relativeHeight="251719680" behindDoc="1" locked="0" layoutInCell="1" allowOverlap="1" wp14:anchorId="1767C6E4" wp14:editId="0345C723">
                <wp:simplePos x="0" y="0"/>
                <wp:positionH relativeFrom="page">
                  <wp:posOffset>720090</wp:posOffset>
                </wp:positionH>
                <wp:positionV relativeFrom="page">
                  <wp:posOffset>180340</wp:posOffset>
                </wp:positionV>
                <wp:extent cx="6663600" cy="10335600"/>
                <wp:effectExtent l="0" t="0" r="23495" b="27940"/>
                <wp:wrapNone/>
                <wp:docPr id="250" name="Группа 250"/>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251" name="Прямая соединительная линия 251"/>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Прямая соединительная линия 252"/>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Прямая соединительная линия 253"/>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Прямая соединительная линия 254"/>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Прямая соединительная линия 255"/>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Прямая соединительная линия 45"/>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Прямая соединительная линия 46"/>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Прямая соединительная линия 47"/>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Прямая соединительная линия 48"/>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Прямая соединительная линия 49"/>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Прямая соединительная линия 50"/>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Прямая соединительная линия 51"/>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Прямая соединительная линия 52"/>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Прямая соединительная линия 53"/>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Прямая соединительная линия 106"/>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Прямая соединительная линия 107"/>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Прямая соединительная линия 108"/>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Прямая соединительная линия 109"/>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Прямая соединительная линия 256"/>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Прямая соединительная линия 257"/>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Прямоугольник 258"/>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Надпись 259"/>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DC014" w14:textId="77777777" w:rsidR="002B6328" w:rsidRPr="002D0CDF" w:rsidRDefault="002B6328" w:rsidP="003661D2">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260" name="Надпись 260"/>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8B8D5" w14:textId="77777777" w:rsidR="002B6328" w:rsidRPr="002D0CDF" w:rsidRDefault="002B6328" w:rsidP="003661D2">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261" name="Надпись 261"/>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F9E2E5" w14:textId="77777777" w:rsidR="002B6328" w:rsidRPr="002D0CDF" w:rsidRDefault="002B6328" w:rsidP="003661D2">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262" name="Надпись 262"/>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1C3CA" w14:textId="77777777" w:rsidR="002B6328" w:rsidRPr="002D0CDF" w:rsidRDefault="002B6328" w:rsidP="003661D2">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263" name="Надпись 263"/>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652B1" w14:textId="77777777" w:rsidR="002B6328" w:rsidRPr="001A63C2" w:rsidRDefault="002B6328" w:rsidP="003661D2">
                              <w:pPr>
                                <w:ind w:firstLine="0"/>
                                <w:rPr>
                                  <w:rFonts w:ascii="Arial" w:hAnsi="Arial" w:cs="Arial"/>
                                  <w:sz w:val="20"/>
                                  <w:szCs w:val="20"/>
                                </w:rPr>
                              </w:pPr>
                              <w:r w:rsidRPr="0066310D">
                                <w:rPr>
                                  <w:sz w:val="20"/>
                                  <w:szCs w:val="20"/>
                                </w:rPr>
                                <w:t>Иванов</w:t>
                              </w:r>
                            </w:p>
                            <w:p w14:paraId="379F312F" w14:textId="77777777" w:rsidR="002B6328" w:rsidRPr="002D0CDF" w:rsidRDefault="002B6328" w:rsidP="003661D2"/>
                          </w:txbxContent>
                        </wps:txbx>
                        <wps:bodyPr rot="0" vert="horz" wrap="square" lIns="18000" tIns="0" rIns="18000" bIns="0" anchor="t" anchorCtr="0" upright="1">
                          <a:noAutofit/>
                        </wps:bodyPr>
                      </wps:wsp>
                      <wps:wsp>
                        <wps:cNvPr id="264" name="Надпись 264"/>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018DD" w14:textId="77777777" w:rsidR="002B6328" w:rsidRPr="002D0CDF" w:rsidRDefault="002B6328" w:rsidP="003661D2">
                              <w:pPr>
                                <w:ind w:firstLine="0"/>
                                <w:rPr>
                                  <w:rFonts w:ascii="Arial" w:hAnsi="Arial" w:cs="Arial"/>
                                  <w:spacing w:val="-6"/>
                                  <w:sz w:val="20"/>
                                  <w:szCs w:val="20"/>
                                </w:rPr>
                              </w:pPr>
                              <w:r w:rsidRPr="0066310D">
                                <w:rPr>
                                  <w:spacing w:val="-6"/>
                                  <w:sz w:val="20"/>
                                  <w:szCs w:val="20"/>
                                </w:rPr>
                                <w:t>Брусенцова</w:t>
                              </w:r>
                            </w:p>
                            <w:p w14:paraId="66E6A170" w14:textId="77777777" w:rsidR="002B6328" w:rsidRPr="002D0CDF" w:rsidRDefault="002B6328" w:rsidP="003661D2">
                              <w:pPr>
                                <w:ind w:firstLine="0"/>
                                <w:rPr>
                                  <w:rFonts w:ascii="Arial" w:hAnsi="Arial" w:cs="Arial"/>
                                  <w:sz w:val="20"/>
                                  <w:szCs w:val="20"/>
                                </w:rPr>
                              </w:pPr>
                            </w:p>
                            <w:p w14:paraId="38CC26A5" w14:textId="77777777" w:rsidR="002B6328" w:rsidRDefault="002B6328" w:rsidP="003661D2">
                              <w:pPr>
                                <w:ind w:firstLine="0"/>
                              </w:pPr>
                            </w:p>
                          </w:txbxContent>
                        </wps:txbx>
                        <wps:bodyPr rot="0" vert="horz" wrap="square" lIns="18000" tIns="0" rIns="18000" bIns="0" anchor="t" anchorCtr="0" upright="1">
                          <a:noAutofit/>
                        </wps:bodyPr>
                      </wps:wsp>
                      <wps:wsp>
                        <wps:cNvPr id="265" name="Надпись 265"/>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A447C" w14:textId="77777777" w:rsidR="002B6328" w:rsidRPr="002D0CDF" w:rsidRDefault="002B6328" w:rsidP="003661D2">
                              <w:pPr>
                                <w:ind w:firstLine="0"/>
                                <w:rPr>
                                  <w:rFonts w:ascii="Arial" w:hAnsi="Arial" w:cs="Arial"/>
                                  <w:spacing w:val="-6"/>
                                  <w:sz w:val="20"/>
                                  <w:szCs w:val="20"/>
                                </w:rPr>
                              </w:pPr>
                              <w:r w:rsidRPr="0066310D">
                                <w:rPr>
                                  <w:spacing w:val="-6"/>
                                  <w:sz w:val="20"/>
                                  <w:szCs w:val="20"/>
                                </w:rPr>
                                <w:t>Романенко</w:t>
                              </w:r>
                            </w:p>
                            <w:p w14:paraId="7462147F" w14:textId="77777777" w:rsidR="002B6328" w:rsidRPr="002D0CDF" w:rsidRDefault="002B6328" w:rsidP="003661D2">
                              <w:pPr>
                                <w:rPr>
                                  <w:rFonts w:ascii="Arial" w:hAnsi="Arial" w:cs="Arial"/>
                                  <w:sz w:val="20"/>
                                  <w:szCs w:val="20"/>
                                </w:rPr>
                              </w:pPr>
                            </w:p>
                          </w:txbxContent>
                        </wps:txbx>
                        <wps:bodyPr rot="0" vert="horz" wrap="square" lIns="18000" tIns="0" rIns="18000" bIns="0" anchor="t" anchorCtr="0" upright="1">
                          <a:noAutofit/>
                        </wps:bodyPr>
                      </wps:wsp>
                      <wps:wsp>
                        <wps:cNvPr id="266" name="Надпись 266"/>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11D3F" w14:textId="77777777" w:rsidR="002B6328" w:rsidRPr="002D0CDF" w:rsidRDefault="002B6328" w:rsidP="003661D2">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267" name="Надпись 267"/>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A4BE8" w14:textId="77777777" w:rsidR="002B6328" w:rsidRPr="002D0CDF" w:rsidRDefault="002B6328" w:rsidP="003661D2">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268" name="Надпись 268"/>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42B96" w14:textId="77777777" w:rsidR="002B6328" w:rsidRPr="002D0CDF" w:rsidRDefault="002B6328" w:rsidP="003661D2">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269" name="Надпись 269"/>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17E97" w14:textId="77777777" w:rsidR="002B6328" w:rsidRPr="002D0CDF" w:rsidRDefault="002B6328" w:rsidP="003661D2">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270" name="Надпись 270"/>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48A70" w14:textId="77777777" w:rsidR="002B6328" w:rsidRPr="00AD2DCB" w:rsidRDefault="002B6328" w:rsidP="003661D2">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271" name="Надпись 271"/>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599CF" w14:textId="77777777" w:rsidR="002B6328" w:rsidRPr="002D0CDF" w:rsidRDefault="002B6328" w:rsidP="003661D2">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272" name="Надпись 272"/>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5C2E6" w14:textId="77777777" w:rsidR="002B6328" w:rsidRPr="002D0CDF" w:rsidRDefault="002B6328" w:rsidP="003661D2">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273" name="Надпись 273"/>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B5635" w14:textId="77777777" w:rsidR="002B6328" w:rsidRPr="0066310D" w:rsidRDefault="002B6328" w:rsidP="003661D2">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274" name="Надпись 274"/>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6544A" w14:textId="77777777" w:rsidR="002B6328" w:rsidRPr="0066310D" w:rsidRDefault="002B6328" w:rsidP="003661D2">
                              <w:pPr>
                                <w:ind w:firstLine="0"/>
                                <w:jc w:val="center"/>
                                <w:rPr>
                                  <w:sz w:val="36"/>
                                  <w:szCs w:val="36"/>
                                </w:rPr>
                              </w:pPr>
                              <w:r w:rsidRPr="0066310D">
                                <w:rPr>
                                  <w:sz w:val="36"/>
                                  <w:szCs w:val="36"/>
                                </w:rPr>
                                <w:t>БГТУ</w:t>
                              </w:r>
                            </w:p>
                            <w:p w14:paraId="316C70C0" w14:textId="77777777" w:rsidR="002B6328" w:rsidRPr="0066310D" w:rsidRDefault="002B6328" w:rsidP="003661D2">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275" name="Надпись 275"/>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BDAED" w14:textId="77777777" w:rsidR="002B6328" w:rsidRPr="0013781E" w:rsidRDefault="002B6328" w:rsidP="003661D2">
                              <w:pPr>
                                <w:spacing w:before="240"/>
                                <w:ind w:firstLine="0"/>
                                <w:jc w:val="center"/>
                                <w:rPr>
                                  <w:rFonts w:ascii="Arial" w:hAnsi="Arial" w:cs="Arial"/>
                                  <w:sz w:val="24"/>
                                  <w:szCs w:val="24"/>
                                </w:rPr>
                              </w:pPr>
                              <w:r w:rsidRPr="0066310D">
                                <w:rPr>
                                  <w:sz w:val="24"/>
                                  <w:szCs w:val="24"/>
                                </w:rPr>
                                <w:t>Р</w:t>
                              </w:r>
                              <w:r>
                                <w:rPr>
                                  <w:sz w:val="24"/>
                                  <w:szCs w:val="24"/>
                                </w:rPr>
                                <w:t>е</w:t>
                              </w:r>
                              <w:r w:rsidRPr="0066310D">
                                <w:rPr>
                                  <w:sz w:val="24"/>
                                  <w:szCs w:val="24"/>
                                </w:rPr>
                                <w:t>ферат</w:t>
                              </w:r>
                            </w:p>
                          </w:txbxContent>
                        </wps:txbx>
                        <wps:bodyPr rot="0" vert="horz" wrap="square" lIns="18000" tIns="0" rIns="18000" bIns="0" anchor="t" anchorCtr="0" upright="1">
                          <a:noAutofit/>
                        </wps:bodyPr>
                      </wps:wsp>
                      <wps:wsp>
                        <wps:cNvPr id="276" name="Надпись 276"/>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9722E" w14:textId="77777777" w:rsidR="002B6328" w:rsidRPr="002D0CDF" w:rsidRDefault="002B6328" w:rsidP="003661D2">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277" name="Надпись 277"/>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1F620" w14:textId="77777777" w:rsidR="002B6328" w:rsidRPr="002D0CDF" w:rsidRDefault="002B6328" w:rsidP="003661D2">
                              <w:pPr>
                                <w:ind w:firstLine="0"/>
                                <w:rPr>
                                  <w:rFonts w:ascii="Arial" w:hAnsi="Arial" w:cs="Arial"/>
                                  <w:spacing w:val="-6"/>
                                  <w:sz w:val="20"/>
                                  <w:szCs w:val="20"/>
                                </w:rPr>
                              </w:pPr>
                              <w:r w:rsidRPr="0066310D">
                                <w:rPr>
                                  <w:spacing w:val="-6"/>
                                  <w:sz w:val="20"/>
                                  <w:szCs w:val="20"/>
                                </w:rPr>
                                <w:t>Новосельская</w:t>
                              </w:r>
                            </w:p>
                            <w:p w14:paraId="531C0AA8" w14:textId="77777777" w:rsidR="002B6328" w:rsidRPr="002D0CDF" w:rsidRDefault="002B6328" w:rsidP="003661D2">
                              <w:pPr>
                                <w:rPr>
                                  <w:rFonts w:ascii="Arial" w:hAnsi="Arial" w:cs="Arial"/>
                                  <w:sz w:val="20"/>
                                  <w:szCs w:val="20"/>
                                </w:rPr>
                              </w:pPr>
                            </w:p>
                            <w:p w14:paraId="75D1B17C" w14:textId="77777777" w:rsidR="002B6328" w:rsidRPr="002D0CDF" w:rsidRDefault="002B6328" w:rsidP="003661D2">
                              <w:pPr>
                                <w:rPr>
                                  <w:rFonts w:ascii="Arial" w:hAnsi="Arial" w:cs="Arial"/>
                                  <w:sz w:val="20"/>
                                  <w:szCs w:val="20"/>
                                </w:rPr>
                              </w:pPr>
                            </w:p>
                          </w:txbxContent>
                        </wps:txbx>
                        <wps:bodyPr rot="0" vert="horz" wrap="square" lIns="18000" tIns="0" rIns="18000" bIns="0" anchor="t" anchorCtr="0" upright="1">
                          <a:noAutofit/>
                        </wps:bodyPr>
                      </wps:wsp>
                      <wps:wsp>
                        <wps:cNvPr id="278" name="Надпись 278"/>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15878" w14:textId="77777777" w:rsidR="002B6328" w:rsidRPr="00AD2DCB" w:rsidRDefault="002B6328" w:rsidP="003661D2">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279" name="Надпись 279"/>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80F16" w14:textId="77777777" w:rsidR="002B6328" w:rsidRPr="00AD2DCB" w:rsidRDefault="002B6328" w:rsidP="003661D2">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80" name="Надпись 280"/>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DF28" w14:textId="77777777" w:rsidR="002B6328" w:rsidRPr="00AD2DCB" w:rsidRDefault="002B6328" w:rsidP="003661D2">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81" name="Надпись 281"/>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91B94" w14:textId="77777777" w:rsidR="002B6328" w:rsidRPr="0066310D" w:rsidRDefault="002B6328" w:rsidP="003661D2">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282" name="Надпись 282"/>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1CCF" w14:textId="77777777" w:rsidR="002B6328" w:rsidRPr="002D0CDF" w:rsidRDefault="002B6328" w:rsidP="003661D2">
                              <w:pPr>
                                <w:ind w:firstLine="0"/>
                                <w:rPr>
                                  <w:rFonts w:ascii="Arial" w:hAnsi="Arial" w:cs="Arial"/>
                                  <w:spacing w:val="-6"/>
                                  <w:sz w:val="20"/>
                                  <w:szCs w:val="20"/>
                                </w:rPr>
                              </w:pPr>
                            </w:p>
                            <w:p w14:paraId="1C34EC8C" w14:textId="77777777" w:rsidR="002B6328" w:rsidRPr="002D0CDF" w:rsidRDefault="002B6328" w:rsidP="003661D2">
                              <w:pPr>
                                <w:rPr>
                                  <w:rFonts w:ascii="Arial" w:hAnsi="Arial" w:cs="Arial"/>
                                  <w:sz w:val="20"/>
                                  <w:szCs w:val="20"/>
                                </w:rPr>
                              </w:pPr>
                            </w:p>
                            <w:p w14:paraId="356364F1" w14:textId="77777777" w:rsidR="002B6328" w:rsidRPr="002D0CDF" w:rsidRDefault="002B6328" w:rsidP="003661D2">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67C6E4" id="Группа 250" o:spid="_x0000_s1026" style="position:absolute;left:0;text-align:left;margin-left:56.7pt;margin-top:14.2pt;width:524.7pt;height:813.85pt;z-index:-251596800;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">
                <v:line id="Прямая соединительная линия 251" o:spid="_x0000_s1027"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Прямая соединительная линия 252" o:spid="_x0000_s1028"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1U8cAAADcAAAADwAAAGRycy9kb3ducmV2LnhtbESPQWvCQBSE7wX/w/KE3urGlAZ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8XVTxwAAANwAAAAPAAAAAAAA&#10;AAAAAAAAAKECAABkcnMvZG93bnJldi54bWxQSwUGAAAAAAQABAD5AAAAlQMAAAAA&#10;"/>
                <v:line id="Прямая соединительная линия 253" o:spid="_x0000_s1029"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Прямая соединительная линия 254" o:spid="_x0000_s1030"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Прямая соединительная линия 255" o:spid="_x0000_s1031"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jtJ8cAAADcAAAADwAAAGRycy9kb3ducmV2LnhtbESPT2vCQBTE74V+h+UJvdWNFoN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GO0nxwAAANwAAAAPAAAAAAAA&#10;AAAAAAAAAKECAABkcnMvZG93bnJldi54bWxQSwUGAAAAAAQABAD5AAAAlQMAAAAA&#10;"/>
                <v:line id="Прямая соединительная линия 45" o:spid="_x0000_s1032"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Прямая соединительная линия 46" o:spid="_x0000_s1033"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Прямая соединительная линия 47" o:spid="_x0000_s1034"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Прямая соединительная линия 48" o:spid="_x0000_s1035"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Прямая соединительная линия 49" o:spid="_x0000_s1036"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Прямая соединительная линия 50" o:spid="_x0000_s1037"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Прямая соединительная линия 51" o:spid="_x0000_s1038"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Прямая соединительная линия 52" o:spid="_x0000_s1039"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Прямая соединительная линия 53" o:spid="_x0000_s1040"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Прямая соединительная линия 106" o:spid="_x0000_s1041"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Прямая соединительная линия 107" o:spid="_x0000_s1042"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line id="Прямая соединительная линия 108" o:spid="_x0000_s1043"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Прямая соединительная линия 109" o:spid="_x0000_s1044"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Прямая соединительная линия 256" o:spid="_x0000_s1045"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Прямая соединительная линия 257" o:spid="_x0000_s1046"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rect id="Прямоугольник 258" o:spid="_x0000_s1047"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csAA&#10;AADcAAAADwAAAGRycy9kb3ducmV2LnhtbERPzYrCMBC+L/gOYQRva6qgaDVKFQRPi1YfYGjGtthM&#10;ahPb6tNvDoLHj+9/ve1NJVpqXGlZwWQcgSDOrC45V3C9HH4XIJxH1lhZJgUvcrDdDH7WGGvb8Zna&#10;1OcihLCLUUHhfR1L6bKCDLqxrYkDd7ONQR9gk0vdYBfCTSWnUTSXBksODQXWtC8ou6dPo+Du+/Yv&#10;ydP3YXndLbPTLumej0Sp0bBPViA89f4r/riPWsF0FtaG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mLcsAAAADcAAAADwAAAAAAAAAAAAAAAACYAgAAZHJzL2Rvd25y&#10;ZXYueG1sUEsFBgAAAAAEAAQA9QAAAIUDAAAAAA==&#10;" filled="f" strokeweight="2pt"/>
                <v:shapetype id="_x0000_t202" coordsize="21600,21600" o:spt="202" path="m,l,21600r21600,l21600,xe">
                  <v:stroke joinstyle="miter"/>
                  <v:path gradientshapeok="t" o:connecttype="rect"/>
                </v:shapetype>
                <v:shape id="Надпись 259" o:spid="_x0000_s1048"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y4sYA&#10;AADcAAAADwAAAGRycy9kb3ducmV2LnhtbESPT2vCQBTE70K/w/IKvRTdGLRqdJXSVmhvbfxzfuy+&#10;JsHs25DdaPz2XaHgcZiZ3zCrTW9rcabWV44VjEcJCGLtTMWFgv1uO5yD8AHZYO2YFFzJw2b9MFhh&#10;ZtyFf+ich0JECPsMFZQhNJmUXpdk0Y9cQxy9X9daDFG2hTQtXiLc1jJNkhdpseK4UGJDbyXpU95Z&#10;Be/dPNUfk+/Zc3Iaf5Hutq4/HpR6euxflyAC9eEe/m9/GgXpdAG3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Gy4sYAAADcAAAADwAAAAAAAAAAAAAAAACYAgAAZHJz&#10;L2Rvd25yZXYueG1sUEsFBgAAAAAEAAQA9QAAAIsDAAAAAA==&#10;" filled="f" stroked="f">
                  <v:textbox inset=".5mm,.5mm,.5mm,0">
                    <w:txbxContent>
                      <w:p w14:paraId="215DC014" w14:textId="77777777" w:rsidR="002B6328" w:rsidRPr="002D0CDF" w:rsidRDefault="002B6328" w:rsidP="003661D2">
                        <w:pPr>
                          <w:ind w:firstLine="0"/>
                          <w:jc w:val="center"/>
                          <w:rPr>
                            <w:rFonts w:ascii="Arial" w:hAnsi="Arial" w:cs="Arial"/>
                            <w:sz w:val="18"/>
                            <w:szCs w:val="18"/>
                          </w:rPr>
                        </w:pPr>
                        <w:r w:rsidRPr="0066310D">
                          <w:rPr>
                            <w:sz w:val="18"/>
                            <w:szCs w:val="18"/>
                          </w:rPr>
                          <w:t>Листов</w:t>
                        </w:r>
                      </w:p>
                    </w:txbxContent>
                  </v:textbox>
                </v:shape>
                <v:shape id="Надпись 260" o:spid="_x0000_s1049"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fRwsIA&#10;AADcAAAADwAAAGRycy9kb3ducmV2LnhtbERPz2vCMBS+D/wfwht4GZpaRlc6o4ha2G5b1Z0fyVtb&#10;bF5Kk2r33y+HwY4f3+/1drKduNHgW8cKVssEBLF2puVawflULnIQPiAb7ByTgh/ysN3MHtZYGHfn&#10;T7pVoRYxhH2BCpoQ+kJKrxuy6JeuJ47ctxsshgiHWpoB7zHcdjJNkkxabDk2NNjTviF9rUar4DDm&#10;qT4+f7w8JdfVO+mxdNPXRan547R7BRFoCv/iP/ebUZBmcX48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9HCwgAAANwAAAAPAAAAAAAAAAAAAAAAAJgCAABkcnMvZG93&#10;bnJldi54bWxQSwUGAAAAAAQABAD1AAAAhwMAAAAA&#10;" filled="f" stroked="f">
                  <v:textbox inset=".5mm,.5mm,.5mm,0">
                    <w:txbxContent>
                      <w:p w14:paraId="6D48B8D5" w14:textId="77777777" w:rsidR="002B6328" w:rsidRPr="002D0CDF" w:rsidRDefault="002B6328" w:rsidP="003661D2">
                        <w:pPr>
                          <w:ind w:firstLine="0"/>
                          <w:jc w:val="center"/>
                          <w:rPr>
                            <w:rFonts w:ascii="Arial" w:hAnsi="Arial" w:cs="Arial"/>
                            <w:sz w:val="18"/>
                            <w:szCs w:val="18"/>
                          </w:rPr>
                        </w:pPr>
                        <w:r w:rsidRPr="0066310D">
                          <w:rPr>
                            <w:sz w:val="18"/>
                            <w:szCs w:val="18"/>
                          </w:rPr>
                          <w:t>Изм</w:t>
                        </w:r>
                      </w:p>
                    </w:txbxContent>
                  </v:textbox>
                </v:shape>
                <v:shape id="Надпись 261" o:spid="_x0000_s1050"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0WcQA&#10;AADcAAAADwAAAGRycy9kb3ducmV2LnhtbESPT2vCQBTE7wW/w/KEXopuEoqV6CriH2hv1arnx+4z&#10;CWbfhuxG02/fFYQeh5n5DTNf9rYWN2p95VhBOk5AEGtnKi4UHH92oykIH5AN1o5JwS95WC4GL3PM&#10;jbvznm6HUIgIYZ+jgjKEJpfS65Is+rFriKN3ca3FEGVbSNPiPcJtLbMkmUiLFceFEhtal6Svh84q&#10;2HTTTG/fvz/ekmv6Rbrbuf58Uup12K9mIAL14T/8bH8aBdkkhce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dFnEAAAA3AAAAA8AAAAAAAAAAAAAAAAAmAIAAGRycy9k&#10;b3ducmV2LnhtbFBLBQYAAAAABAAEAPUAAACJAwAAAAA=&#10;" filled="f" stroked="f">
                  <v:textbox inset=".5mm,.5mm,.5mm,0">
                    <w:txbxContent>
                      <w:p w14:paraId="67F9E2E5" w14:textId="77777777" w:rsidR="002B6328" w:rsidRPr="002D0CDF" w:rsidRDefault="002B6328" w:rsidP="003661D2">
                        <w:pPr>
                          <w:ind w:firstLine="0"/>
                          <w:jc w:val="center"/>
                        </w:pPr>
                        <w:r w:rsidRPr="0066310D">
                          <w:rPr>
                            <w:sz w:val="18"/>
                            <w:szCs w:val="18"/>
                          </w:rPr>
                          <w:t>Лист</w:t>
                        </w:r>
                      </w:p>
                    </w:txbxContent>
                  </v:textbox>
                </v:shape>
                <v:shape id="Надпись 262" o:spid="_x0000_s1051"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qLsQA&#10;AADcAAAADwAAAGRycy9kb3ducmV2LnhtbESPW4vCMBSE3xf8D+EIviyaWkSlaxTxAvq2XnafD8nZ&#10;tticlCbV+u/NwsI+DjPzDbNYdbYSd2p86VjBeJSAINbOlJwruF72wzkIH5ANVo5JwZM8rJa9twVm&#10;xj34RPdzyEWEsM9QQRFCnUnpdUEW/cjVxNH7cY3FEGWTS9PgI8JtJdMkmUqLJceFAmvaFKRv59Yq&#10;2LbzVO8mn7P35DY+km73rvv+UmrQ79YfIAJ14T/81z4YBek0hd8z8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6i7EAAAA3AAAAA8AAAAAAAAAAAAAAAAAmAIAAGRycy9k&#10;b3ducmV2LnhtbFBLBQYAAAAABAAEAPUAAACJAwAAAAA=&#10;" filled="f" stroked="f">
                  <v:textbox inset=".5mm,.5mm,.5mm,0">
                    <w:txbxContent>
                      <w:p w14:paraId="3CF1C3CA" w14:textId="77777777" w:rsidR="002B6328" w:rsidRPr="002D0CDF" w:rsidRDefault="002B6328" w:rsidP="003661D2">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263" o:spid="_x0000_s1052"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n5sUA&#10;AADcAAAADwAAAGRycy9kb3ducmV2LnhtbESPT2sCMRTE7wW/Q3iCt5pVqcpqFBGEQnvp6sXbc/P2&#10;j25eliTd3fbTN4VCj8PM/IbZ7gfTiI6cry0rmE0TEMS51TWXCi7n0/MahA/IGhvLpOCLPOx3o6ct&#10;ptr2/EFdFkoRIexTVFCF0KZS+rwig35qW+LoFdYZDFG6UmqHfYSbRs6TZCkN1hwXKmzpWFH+yD6N&#10;guElu1yLU+GcpffD971867vVTanJeDhsQAQawn/4r/2qFcyX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OfmxQAAANwAAAAPAAAAAAAAAAAAAAAAAJgCAABkcnMv&#10;ZG93bnJldi54bWxQSwUGAAAAAAQABAD1AAAAigMAAAAA&#10;" filled="f" stroked="f">
                  <v:textbox inset=".5mm,0,.5mm,0">
                    <w:txbxContent>
                      <w:p w14:paraId="320652B1" w14:textId="77777777" w:rsidR="002B6328" w:rsidRPr="001A63C2" w:rsidRDefault="002B6328" w:rsidP="003661D2">
                        <w:pPr>
                          <w:ind w:firstLine="0"/>
                          <w:rPr>
                            <w:rFonts w:ascii="Arial" w:hAnsi="Arial" w:cs="Arial"/>
                            <w:sz w:val="20"/>
                            <w:szCs w:val="20"/>
                          </w:rPr>
                        </w:pPr>
                        <w:r w:rsidRPr="0066310D">
                          <w:rPr>
                            <w:sz w:val="20"/>
                            <w:szCs w:val="20"/>
                          </w:rPr>
                          <w:t>Иванов</w:t>
                        </w:r>
                      </w:p>
                      <w:p w14:paraId="379F312F" w14:textId="77777777" w:rsidR="002B6328" w:rsidRPr="002D0CDF" w:rsidRDefault="002B6328" w:rsidP="003661D2"/>
                    </w:txbxContent>
                  </v:textbox>
                </v:shape>
                <v:shape id="Надпись 264" o:spid="_x0000_s1053"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ksUA&#10;AADcAAAADwAAAGRycy9kb3ducmV2LnhtbESPT2sCMRTE7wW/Q3iCt5pVrMpqFBGEQnvp6sXbc/P2&#10;j25eliTd3fbTN4VCj8PM/IbZ7gfTiI6cry0rmE0TEMS51TWXCi7n0/MahA/IGhvLpOCLPOx3o6ct&#10;ptr2/EFdFkoRIexTVFCF0KZS+rwig35qW+LoFdYZDFG6UmqHfYSbRs6TZCkN1hwXKmzpWFH+yD6N&#10;guElu1yLU+GcpffD971867vVTanJeDhsQAQawn/4r/2qFcyX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X+SxQAAANwAAAAPAAAAAAAAAAAAAAAAAJgCAABkcnMv&#10;ZG93bnJldi54bWxQSwUGAAAAAAQABAD1AAAAigMAAAAA&#10;" filled="f" stroked="f">
                  <v:textbox inset=".5mm,0,.5mm,0">
                    <w:txbxContent>
                      <w:p w14:paraId="26A018DD" w14:textId="77777777" w:rsidR="002B6328" w:rsidRPr="002D0CDF" w:rsidRDefault="002B6328" w:rsidP="003661D2">
                        <w:pPr>
                          <w:ind w:firstLine="0"/>
                          <w:rPr>
                            <w:rFonts w:ascii="Arial" w:hAnsi="Arial" w:cs="Arial"/>
                            <w:spacing w:val="-6"/>
                            <w:sz w:val="20"/>
                            <w:szCs w:val="20"/>
                          </w:rPr>
                        </w:pPr>
                        <w:r w:rsidRPr="0066310D">
                          <w:rPr>
                            <w:spacing w:val="-6"/>
                            <w:sz w:val="20"/>
                            <w:szCs w:val="20"/>
                          </w:rPr>
                          <w:t>Брусенцова</w:t>
                        </w:r>
                      </w:p>
                      <w:p w14:paraId="66E6A170" w14:textId="77777777" w:rsidR="002B6328" w:rsidRPr="002D0CDF" w:rsidRDefault="002B6328" w:rsidP="003661D2">
                        <w:pPr>
                          <w:ind w:firstLine="0"/>
                          <w:rPr>
                            <w:rFonts w:ascii="Arial" w:hAnsi="Arial" w:cs="Arial"/>
                            <w:sz w:val="20"/>
                            <w:szCs w:val="20"/>
                          </w:rPr>
                        </w:pPr>
                      </w:p>
                      <w:p w14:paraId="38CC26A5" w14:textId="77777777" w:rsidR="002B6328" w:rsidRDefault="002B6328" w:rsidP="003661D2">
                        <w:pPr>
                          <w:ind w:firstLine="0"/>
                        </w:pPr>
                      </w:p>
                    </w:txbxContent>
                  </v:textbox>
                </v:shape>
                <v:shape id="Надпись 265" o:spid="_x0000_s1054"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aCcUA&#10;AADcAAAADwAAAGRycy9kb3ducmV2LnhtbESPT2sCMRTE7wW/Q3hCbzWroJXVKCIIhfbi1ou35+bt&#10;H928LEm6u+2nbwTB4zAzv2HW28E0oiPna8sKppMEBHFudc2lgtP34W0JwgdkjY1lUvBLHrab0csa&#10;U217PlKXhVJECPsUFVQhtKmUPq/IoJ/Yljh6hXUGQ5SulNphH+GmkbMkWUiDNceFClvaV5Tfsh+j&#10;YJhnp3NxKJyz9LX7u5afffd+Uep1POxWIAIN4Rl+tD+0gtliDv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doJxQAAANwAAAAPAAAAAAAAAAAAAAAAAJgCAABkcnMv&#10;ZG93bnJldi54bWxQSwUGAAAAAAQABAD1AAAAigMAAAAA&#10;" filled="f" stroked="f">
                  <v:textbox inset=".5mm,0,.5mm,0">
                    <w:txbxContent>
                      <w:p w14:paraId="363A447C" w14:textId="77777777" w:rsidR="002B6328" w:rsidRPr="002D0CDF" w:rsidRDefault="002B6328" w:rsidP="003661D2">
                        <w:pPr>
                          <w:ind w:firstLine="0"/>
                          <w:rPr>
                            <w:rFonts w:ascii="Arial" w:hAnsi="Arial" w:cs="Arial"/>
                            <w:spacing w:val="-6"/>
                            <w:sz w:val="20"/>
                            <w:szCs w:val="20"/>
                          </w:rPr>
                        </w:pPr>
                        <w:r w:rsidRPr="0066310D">
                          <w:rPr>
                            <w:spacing w:val="-6"/>
                            <w:sz w:val="20"/>
                            <w:szCs w:val="20"/>
                          </w:rPr>
                          <w:t>Романенко</w:t>
                        </w:r>
                      </w:p>
                      <w:p w14:paraId="7462147F" w14:textId="77777777" w:rsidR="002B6328" w:rsidRPr="002D0CDF" w:rsidRDefault="002B6328" w:rsidP="003661D2">
                        <w:pPr>
                          <w:rPr>
                            <w:rFonts w:ascii="Arial" w:hAnsi="Arial" w:cs="Arial"/>
                            <w:sz w:val="20"/>
                            <w:szCs w:val="20"/>
                          </w:rPr>
                        </w:pPr>
                      </w:p>
                    </w:txbxContent>
                  </v:textbox>
                </v:shape>
                <v:shape id="Надпись 266" o:spid="_x0000_s1055"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sLcQA&#10;AADcAAAADwAAAGRycy9kb3ducmV2LnhtbESPT2vCQBTE7wW/w/KEXkrdGCSV1FXEP6C3aqvnx+5r&#10;Esy+DdmNpt/eFYQeh5n5DTNb9LYWV2p95VjBeJSAINbOVFwo+Pnevk9B+IBssHZMCv7Iw2I+eJlh&#10;btyND3Q9hkJECPscFZQhNLmUXpdk0Y9cQxy9X9daDFG2hTQt3iLc1jJNkkxarDgulNjQqiR9OXZW&#10;wbqbpnoz+fp4Sy7jPelu6/rzSanXYb/8BBGoD//hZ3tnFKRZB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i7C3EAAAA3AAAAA8AAAAAAAAAAAAAAAAAmAIAAGRycy9k&#10;b3ducmV2LnhtbFBLBQYAAAAABAAEAPUAAACJAwAAAAA=&#10;" filled="f" stroked="f">
                  <v:textbox inset=".5mm,.5mm,.5mm,0">
                    <w:txbxContent>
                      <w:p w14:paraId="6C311D3F" w14:textId="77777777" w:rsidR="002B6328" w:rsidRPr="002D0CDF" w:rsidRDefault="002B6328" w:rsidP="003661D2">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267" o:spid="_x0000_s1056"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5JtsQA&#10;AADcAAAADwAAAGRycy9kb3ducmV2LnhtbESPT4vCMBTE74LfITzBi6ypZVHpGkV2FfS2/tk9P5Jn&#10;W2xeSpNq/fYbYcHjMDO/YRarzlbiRo0vHSuYjBMQxNqZknMF59P2bQ7CB2SDlWNS8CAPq2W/t8DM&#10;uDsf6HYMuYgQ9hkqKEKoMym9LsiiH7uaOHoX11gMUTa5NA3eI9xWMk2SqbRYclwosKbPgvT12FoF&#10;X+081Zv379kouU72pNut635/lBoOuvUHiEBdeIX/2zujIJ3O4H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SbbEAAAA3AAAAA8AAAAAAAAAAAAAAAAAmAIAAGRycy9k&#10;b3ducmV2LnhtbFBLBQYAAAAABAAEAPUAAACJAwAAAAA=&#10;" filled="f" stroked="f">
                  <v:textbox inset=".5mm,.5mm,.5mm,0">
                    <w:txbxContent>
                      <w:p w14:paraId="1A4A4BE8" w14:textId="77777777" w:rsidR="002B6328" w:rsidRPr="002D0CDF" w:rsidRDefault="002B6328" w:rsidP="003661D2">
                        <w:pPr>
                          <w:ind w:firstLine="0"/>
                          <w:jc w:val="center"/>
                          <w:rPr>
                            <w:rFonts w:ascii="Arial" w:hAnsi="Arial" w:cs="Arial"/>
                            <w:sz w:val="18"/>
                            <w:szCs w:val="18"/>
                          </w:rPr>
                        </w:pPr>
                        <w:r w:rsidRPr="0066310D">
                          <w:rPr>
                            <w:sz w:val="18"/>
                            <w:szCs w:val="18"/>
                          </w:rPr>
                          <w:t>Дата</w:t>
                        </w:r>
                      </w:p>
                    </w:txbxContent>
                  </v:textbox>
                </v:shape>
                <v:shape id="Надпись 268" o:spid="_x0000_s1057"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1l8IA&#10;AADcAAAADwAAAGRycy9kb3ducmV2LnhtbERPy2rCQBTdF/yH4Qru6kRBK6mjiCAIummajbvbzM2j&#10;zdwJM2MS/frOotDl4by3+9G0oifnG8sKFvMEBHFhdcOVgvzz9LoB4QOyxtYyKXiQh/1u8rLFVNuB&#10;P6jPQiViCPsUFdQhdKmUvqjJoJ/bjjhypXUGQ4SuktrhEMNNK5dJspYGG44NNXZ0rKn4ye5GwbjK&#10;8lt5Kp2zdD08v6vL0L99KTWbjod3EIHG8C/+c5+1guU6ro1n4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HWXwgAAANwAAAAPAAAAAAAAAAAAAAAAAJgCAABkcnMvZG93&#10;bnJldi54bWxQSwUGAAAAAAQABAD1AAAAhwMAAAAA&#10;" filled="f" stroked="f">
                  <v:textbox inset=".5mm,0,.5mm,0">
                    <w:txbxContent>
                      <w:p w14:paraId="78F42B96" w14:textId="77777777" w:rsidR="002B6328" w:rsidRPr="002D0CDF" w:rsidRDefault="002B6328" w:rsidP="003661D2">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269" o:spid="_x0000_s1058"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TQDMUA&#10;AADcAAAADwAAAGRycy9kb3ducmV2LnhtbESPT2sCMRTE7wW/Q3iCt5pV0OpqFBGEQnvp6sXbc/P2&#10;j25eliTd3fbTN4VCj8PM/IbZ7gfTiI6cry0rmE0TEMS51TWXCi7n0/MKhA/IGhvLpOCLPOx3o6ct&#10;ptr2/EFdFkoRIexTVFCF0KZS+rwig35qW+LoFdYZDFG6UmqHfYSbRs6TZCkN1hwXKmzpWFH+yD6N&#10;gmGRXa7FqXDO0vvh+16+9d3LTanJeDhsQAQawn/4r/2qFcyXa/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1NAMxQAAANwAAAAPAAAAAAAAAAAAAAAAAJgCAABkcnMv&#10;ZG93bnJldi54bWxQSwUGAAAAAAQABAD1AAAAigMAAAAA&#10;" filled="f" stroked="f">
                  <v:textbox inset=".5mm,0,.5mm,0">
                    <w:txbxContent>
                      <w:p w14:paraId="0AA17E97" w14:textId="77777777" w:rsidR="002B6328" w:rsidRPr="002D0CDF" w:rsidRDefault="002B6328" w:rsidP="003661D2">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270" o:spid="_x0000_s1059"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vTMIA&#10;AADcAAAADwAAAGRycy9kb3ducmV2LnhtbERPy2rCQBTdC/2H4Ra600mFaolOghSEQrsxuunumrl5&#10;aOZOmJkmab/eWQguD+e9zSfTiYGcby0reF0kIIhLq1uuFZyO+/k7CB+QNXaWScEfecizp9kWU21H&#10;PtBQhFrEEPYpKmhC6FMpfdmQQb+wPXHkKusMhghdLbXDMYabTi6TZCUNthwbGuzpo6HyWvwaBdNb&#10;cfqp9pVzlr53/5f6axzWZ6VenqfdBkSgKTzEd/enVrBcx/nxTDwC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9MwgAAANwAAAAPAAAAAAAAAAAAAAAAAJgCAABkcnMvZG93&#10;bnJldi54bWxQSwUGAAAAAAQABAD1AAAAhwMAAAAA&#10;" filled="f" stroked="f">
                  <v:textbox inset=".5mm,0,.5mm,0">
                    <w:txbxContent>
                      <w:p w14:paraId="4C248A70" w14:textId="77777777" w:rsidR="002B6328" w:rsidRPr="00AD2DCB" w:rsidRDefault="002B6328" w:rsidP="003661D2">
                        <w:pPr>
                          <w:ind w:firstLine="0"/>
                          <w:rPr>
                            <w:sz w:val="20"/>
                            <w:szCs w:val="20"/>
                          </w:rPr>
                        </w:pPr>
                        <w:r w:rsidRPr="00AD2DCB">
                          <w:rPr>
                            <w:sz w:val="20"/>
                            <w:szCs w:val="20"/>
                          </w:rPr>
                          <w:t>Утв.</w:t>
                        </w:r>
                      </w:p>
                    </w:txbxContent>
                  </v:textbox>
                </v:shape>
                <v:shape id="Надпись 271" o:spid="_x0000_s1060"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ihMQA&#10;AADcAAAADwAAAGRycy9kb3ducmV2LnhtbESPT2vCQBTE7wW/w/KEXopuEkqV6CriH2hvrVXPj91n&#10;Esy+DdmNpt++Kwgeh5n5DTNf9rYWV2p95VhBOk5AEGtnKi4UHH53oykIH5AN1o5JwR95WC4GL3PM&#10;jbvxD133oRARwj5HBWUITS6l1yVZ9GPXEEfv7FqLIcq2kKbFW4TbWmZJ8iEtVhwXSmxoXZK+7Dur&#10;YNNNM719/568JZf0i3S3c/3pqNTrsF/NQATqwzP8aH8aBdkkhf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S4oTEAAAA3AAAAA8AAAAAAAAAAAAAAAAAmAIAAGRycy9k&#10;b3ducmV2LnhtbFBLBQYAAAAABAAEAPUAAACJAwAAAAA=&#10;" filled="f" stroked="f">
                  <v:textbox inset=".5mm,.5mm,.5mm,0">
                    <w:txbxContent>
                      <w:p w14:paraId="115599CF" w14:textId="77777777" w:rsidR="002B6328" w:rsidRPr="002D0CDF" w:rsidRDefault="002B6328" w:rsidP="003661D2">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272" o:spid="_x0000_s1061"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B888QA&#10;AADcAAAADwAAAGRycy9kb3ducmV2LnhtbESPW4vCMBSE3xf8D+EIviyaWmSVrlHEC+jbetl9PiRn&#10;22JzUppU6783Cws+DjPzDTNfdrYSN2p86VjBeJSAINbOlJwruJx3wxkIH5ANVo5JwYM8LBe9tzlm&#10;xt35SLdTyEWEsM9QQRFCnUnpdUEW/cjVxNH7dY3FEGWTS9PgPcJtJdMk+ZAWS44LBda0LkhfT61V&#10;sGlnqd5OvqbvyXV8IN3uXPfzrdSg360+QQTqwiv8394bBek0hb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AfPPEAAAA3AAAAA8AAAAAAAAAAAAAAAAAmAIAAGRycy9k&#10;b3ducmV2LnhtbFBLBQYAAAAABAAEAPUAAACJAwAAAAA=&#10;" filled="f" stroked="f">
                  <v:textbox inset=".5mm,.5mm,.5mm,0">
                    <w:txbxContent>
                      <w:p w14:paraId="6B85C2E6" w14:textId="77777777" w:rsidR="002B6328" w:rsidRPr="002D0CDF" w:rsidRDefault="002B6328" w:rsidP="003661D2">
                        <w:pPr>
                          <w:ind w:firstLine="0"/>
                          <w:jc w:val="center"/>
                          <w:rPr>
                            <w:rFonts w:ascii="Arial" w:hAnsi="Arial" w:cs="Arial"/>
                            <w:sz w:val="18"/>
                            <w:szCs w:val="18"/>
                          </w:rPr>
                        </w:pPr>
                        <w:r w:rsidRPr="0066310D">
                          <w:rPr>
                            <w:sz w:val="18"/>
                            <w:szCs w:val="18"/>
                          </w:rPr>
                          <w:t>Лист</w:t>
                        </w:r>
                      </w:p>
                    </w:txbxContent>
                  </v:textbox>
                </v:shape>
                <v:shape id="Надпись 273" o:spid="_x0000_s1062"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xO8UA&#10;AADcAAAADwAAAGRycy9kb3ducmV2LnhtbESPT2sCMRTE7wW/Q3iCt5pVaZXVKCIIhfbS1Yu35+bt&#10;H928LEm6u+2nbwoFj8PM/IbZ7AbTiI6cry0rmE0TEMS51TWXCs6n4/MKhA/IGhvLpOCbPOy2o6cN&#10;ptr2/EldFkoRIexTVFCF0KZS+rwig35qW+LoFdYZDFG6UmqHfYSbRs6T5FUarDkuVNjSoaL8nn0Z&#10;BcNLdr4Ux8I5Sx/7n1v53nfLq1KT8bBfgwg0hEf4v/2mFcyXC/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XE7xQAAANwAAAAPAAAAAAAAAAAAAAAAAJgCAABkcnMv&#10;ZG93bnJldi54bWxQSwUGAAAAAAQABAD1AAAAigMAAAAA&#10;" filled="f" stroked="f">
                  <v:textbox inset=".5mm,0,.5mm,0">
                    <w:txbxContent>
                      <w:p w14:paraId="6E1B5635" w14:textId="77777777" w:rsidR="002B6328" w:rsidRPr="0066310D" w:rsidRDefault="002B6328" w:rsidP="003661D2">
                        <w:pPr>
                          <w:ind w:firstLine="0"/>
                          <w:jc w:val="center"/>
                          <w:rPr>
                            <w:sz w:val="36"/>
                            <w:szCs w:val="36"/>
                          </w:rPr>
                        </w:pPr>
                        <w:r w:rsidRPr="0066310D">
                          <w:rPr>
                            <w:sz w:val="36"/>
                            <w:szCs w:val="36"/>
                          </w:rPr>
                          <w:t>ДП 00.00.ПЗ</w:t>
                        </w:r>
                      </w:p>
                    </w:txbxContent>
                  </v:textbox>
                </v:shape>
                <v:shape id="Надпись 274" o:spid="_x0000_s1063"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pT8UA&#10;AADcAAAADwAAAGRycy9kb3ducmV2LnhtbESPT2sCMRTE7wW/Q3iCt5pVbJXVKCIIhfbS1Yu35+bt&#10;H928LEm6u+2nbwoFj8PM/IbZ7AbTiI6cry0rmE0TEMS51TWXCs6n4/MKhA/IGhvLpOCbPOy2o6cN&#10;ptr2/EldFkoRIexTVFCF0KZS+rwig35qW+LoFdYZDFG6UmqHfYSbRs6T5FUarDkuVNjSoaL8nn0Z&#10;BcNLdr4Ux8I5Sx/7n1v53nfLq1KT8bBfgwg0hEf4v/2mFcyXC/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OlPxQAAANwAAAAPAAAAAAAAAAAAAAAAAJgCAABkcnMv&#10;ZG93bnJldi54bWxQSwUGAAAAAAQABAD1AAAAigMAAAAA&#10;" filled="f" stroked="f">
                  <v:textbox inset=".5mm,0,.5mm,0">
                    <w:txbxContent>
                      <w:p w14:paraId="58D6544A" w14:textId="77777777" w:rsidR="002B6328" w:rsidRPr="0066310D" w:rsidRDefault="002B6328" w:rsidP="003661D2">
                        <w:pPr>
                          <w:ind w:firstLine="0"/>
                          <w:jc w:val="center"/>
                          <w:rPr>
                            <w:sz w:val="36"/>
                            <w:szCs w:val="36"/>
                          </w:rPr>
                        </w:pPr>
                        <w:r w:rsidRPr="0066310D">
                          <w:rPr>
                            <w:sz w:val="36"/>
                            <w:szCs w:val="36"/>
                          </w:rPr>
                          <w:t>БГТУ</w:t>
                        </w:r>
                      </w:p>
                      <w:p w14:paraId="316C70C0" w14:textId="77777777" w:rsidR="002B6328" w:rsidRPr="0066310D" w:rsidRDefault="002B6328" w:rsidP="003661D2">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275" o:spid="_x0000_s1064"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M1MUA&#10;AADcAAAADwAAAGRycy9kb3ducmV2LnhtbESPT2sCMRTE74LfIbxCb5qtYJWtUUQQhPbS1Yu3183b&#10;P7p5WZK4u/XTm0LB4zAzv2FWm8E0oiPna8sK3qYJCOLc6ppLBafjfrIE4QOyxsYyKfglD5v1eLTC&#10;VNuev6nLQikihH2KCqoQ2lRKn1dk0E9tSxy9wjqDIUpXSu2wj3DTyFmSvEuDNceFClvaVZRfs5tR&#10;MMyz07nYF85Z+treL+Vn3y1+lHp9GbYfIAIN4Rn+bx+0gtliDn9n4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EzUxQAAANwAAAAPAAAAAAAAAAAAAAAAAJgCAABkcnMv&#10;ZG93bnJldi54bWxQSwUGAAAAAAQABAD1AAAAigMAAAAA&#10;" filled="f" stroked="f">
                  <v:textbox inset=".5mm,0,.5mm,0">
                    <w:txbxContent>
                      <w:p w14:paraId="149BDAED" w14:textId="77777777" w:rsidR="002B6328" w:rsidRPr="0013781E" w:rsidRDefault="002B6328" w:rsidP="003661D2">
                        <w:pPr>
                          <w:spacing w:before="240"/>
                          <w:ind w:firstLine="0"/>
                          <w:jc w:val="center"/>
                          <w:rPr>
                            <w:rFonts w:ascii="Arial" w:hAnsi="Arial" w:cs="Arial"/>
                            <w:sz w:val="24"/>
                            <w:szCs w:val="24"/>
                          </w:rPr>
                        </w:pPr>
                        <w:r w:rsidRPr="0066310D">
                          <w:rPr>
                            <w:sz w:val="24"/>
                            <w:szCs w:val="24"/>
                          </w:rPr>
                          <w:t>Р</w:t>
                        </w:r>
                        <w:r>
                          <w:rPr>
                            <w:sz w:val="24"/>
                            <w:szCs w:val="24"/>
                          </w:rPr>
                          <w:t>е</w:t>
                        </w:r>
                        <w:r w:rsidRPr="0066310D">
                          <w:rPr>
                            <w:sz w:val="24"/>
                            <w:szCs w:val="24"/>
                          </w:rPr>
                          <w:t>ферат</w:t>
                        </w:r>
                      </w:p>
                    </w:txbxContent>
                  </v:textbox>
                </v:shape>
                <v:shape id="Надпись 276" o:spid="_x0000_s1065"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LSo8UA&#10;AADcAAAADwAAAGRycy9kb3ducmV2LnhtbESPT2sCMRTE7wW/Q3hCbzWrUC1bo4ggCPXi1ktvr5u3&#10;f3TzsiRxd+unN4LQ4zAzv2GW68E0oiPna8sKppMEBHFudc2lgtP37u0DhA/IGhvLpOCPPKxXo5cl&#10;ptr2fKQuC6WIEPYpKqhCaFMpfV6RQT+xLXH0CusMhihdKbXDPsJNI2dJMpcGa44LFba0rSi/ZFej&#10;YHjPTj/FrnDO0mFzO5dffbf4Vep1PGw+QQQawn/42d5rBbPFHB5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tKjxQAAANwAAAAPAAAAAAAAAAAAAAAAAJgCAABkcnMv&#10;ZG93bnJldi54bWxQSwUGAAAAAAQABAD1AAAAigMAAAAA&#10;" filled="f" stroked="f">
                  <v:textbox inset=".5mm,0,.5mm,0">
                    <w:txbxContent>
                      <w:p w14:paraId="0929722E" w14:textId="77777777" w:rsidR="002B6328" w:rsidRPr="002D0CDF" w:rsidRDefault="002B6328" w:rsidP="003661D2">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277" o:spid="_x0000_s1066"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3OMUA&#10;AADcAAAADwAAAGRycy9kb3ducmV2LnhtbESPT2vCQBTE7wW/w/KE3uqmQo2kriKCINiLqRdvz+zL&#10;nzb7NuyuSdpP3xWEHoeZ+Q2z2oymFT0531hW8DpLQBAXVjdcKTh/7l+WIHxA1thaJgU/5GGznjyt&#10;MNN24BP1eahEhLDPUEEdQpdJ6YuaDPqZ7YijV1pnMETpKqkdDhFuWjlPkoU02HBcqLGjXU3Fd34z&#10;Csa3/Hwp96Vzlj62v1/VcejTq1LP03H7DiLQGP7Dj/ZBK5inKdz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nc4xQAAANwAAAAPAAAAAAAAAAAAAAAAAJgCAABkcnMv&#10;ZG93bnJldi54bWxQSwUGAAAAAAQABAD1AAAAigMAAAAA&#10;" filled="f" stroked="f">
                  <v:textbox inset=".5mm,0,.5mm,0">
                    <w:txbxContent>
                      <w:p w14:paraId="3311F620" w14:textId="77777777" w:rsidR="002B6328" w:rsidRPr="002D0CDF" w:rsidRDefault="002B6328" w:rsidP="003661D2">
                        <w:pPr>
                          <w:ind w:firstLine="0"/>
                          <w:rPr>
                            <w:rFonts w:ascii="Arial" w:hAnsi="Arial" w:cs="Arial"/>
                            <w:spacing w:val="-6"/>
                            <w:sz w:val="20"/>
                            <w:szCs w:val="20"/>
                          </w:rPr>
                        </w:pPr>
                        <w:r w:rsidRPr="0066310D">
                          <w:rPr>
                            <w:spacing w:val="-6"/>
                            <w:sz w:val="20"/>
                            <w:szCs w:val="20"/>
                          </w:rPr>
                          <w:t>Новосельская</w:t>
                        </w:r>
                      </w:p>
                      <w:p w14:paraId="531C0AA8" w14:textId="77777777" w:rsidR="002B6328" w:rsidRPr="002D0CDF" w:rsidRDefault="002B6328" w:rsidP="003661D2">
                        <w:pPr>
                          <w:rPr>
                            <w:rFonts w:ascii="Arial" w:hAnsi="Arial" w:cs="Arial"/>
                            <w:sz w:val="20"/>
                            <w:szCs w:val="20"/>
                          </w:rPr>
                        </w:pPr>
                      </w:p>
                      <w:p w14:paraId="75D1B17C" w14:textId="77777777" w:rsidR="002B6328" w:rsidRPr="002D0CDF" w:rsidRDefault="002B6328" w:rsidP="003661D2">
                        <w:pPr>
                          <w:rPr>
                            <w:rFonts w:ascii="Arial" w:hAnsi="Arial" w:cs="Arial"/>
                            <w:sz w:val="20"/>
                            <w:szCs w:val="20"/>
                          </w:rPr>
                        </w:pPr>
                      </w:p>
                    </w:txbxContent>
                  </v:textbox>
                </v:shape>
                <v:shape id="Надпись 278" o:spid="_x0000_s1067"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LGcIA&#10;AADcAAAADwAAAGRycy9kb3ducmV2LnhtbERPz2vCMBS+D/Y/hDfwMjS1jFU6o4hbYd62Tj0/kre2&#10;2LyUJrX1vzeHwY4f3+/1drKtuFLvG8cKlosEBLF2puFKwfGnmK9A+IBssHVMCm7kYbt5fFhjbtzI&#10;33QtQyViCPscFdQhdLmUXtdk0S9cRxy5X9dbDBH2lTQ9jjHctjJNkldpseHYUGNH+5r0pRysgvdh&#10;leqPl6/sObksD6SHwk3nk1Kzp2n3BiLQFP7Ff+5PoyDN4tp4Jh4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EsZwgAAANwAAAAPAAAAAAAAAAAAAAAAAJgCAABkcnMvZG93&#10;bnJldi54bWxQSwUGAAAAAAQABAD1AAAAhwMAAAAA&#10;" filled="f" stroked="f">
                  <v:textbox inset=".5mm,.5mm,.5mm,0">
                    <w:txbxContent>
                      <w:p w14:paraId="04215878" w14:textId="77777777" w:rsidR="002B6328" w:rsidRPr="00AD2DCB" w:rsidRDefault="002B6328" w:rsidP="003661D2">
                        <w:pPr>
                          <w:ind w:firstLine="0"/>
                          <w:jc w:val="center"/>
                          <w:rPr>
                            <w:sz w:val="18"/>
                            <w:szCs w:val="18"/>
                          </w:rPr>
                        </w:pPr>
                        <w:r w:rsidRPr="00AD2DCB">
                          <w:rPr>
                            <w:sz w:val="18"/>
                            <w:szCs w:val="18"/>
                          </w:rPr>
                          <w:t>у</w:t>
                        </w:r>
                      </w:p>
                    </w:txbxContent>
                  </v:textbox>
                </v:shape>
                <v:shape id="Надпись 279" o:spid="_x0000_s1068"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ugsUA&#10;AADcAAAADwAAAGRycy9kb3ducmV2LnhtbESPT2vCQBTE70K/w/IKvUjdGMQ/qauUVqHe1Krnx+5r&#10;Esy+DdmNxm/vFgSPw8z8hpkvO1uJCzW+dKxgOEhAEGtnSs4VHH7X71MQPiAbrByTght5WC5eenPM&#10;jLvyji77kIsIYZ+hgiKEOpPS64Is+oGriaP35xqLIcoml6bBa4TbSqZJMpYWS44LBdb0VZA+71ur&#10;4Ludpno12k76yXm4Id2uXXc6KvX22n1+gAjUhWf40f4xCtLJD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5O6CxQAAANwAAAAPAAAAAAAAAAAAAAAAAJgCAABkcnMv&#10;ZG93bnJldi54bWxQSwUGAAAAAAQABAD1AAAAigMAAAAA&#10;" filled="f" stroked="f">
                  <v:textbox inset=".5mm,.5mm,.5mm,0">
                    <w:txbxContent>
                      <w:p w14:paraId="07580F16" w14:textId="77777777" w:rsidR="002B6328" w:rsidRPr="00AD2DCB" w:rsidRDefault="002B6328" w:rsidP="003661D2">
                        <w:pPr>
                          <w:ind w:firstLine="0"/>
                          <w:jc w:val="center"/>
                          <w:rPr>
                            <w:sz w:val="18"/>
                            <w:szCs w:val="18"/>
                          </w:rPr>
                        </w:pPr>
                        <w:r w:rsidRPr="00AD2DCB">
                          <w:rPr>
                            <w:sz w:val="18"/>
                            <w:szCs w:val="18"/>
                          </w:rPr>
                          <w:t>1</w:t>
                        </w:r>
                      </w:p>
                    </w:txbxContent>
                  </v:textbox>
                </v:shape>
                <v:shape id="Надпись 280" o:spid="_x0000_s1069"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s3OMIA&#10;AADcAAAADwAAAGRycy9kb3ducmV2LnhtbERPz2vCMBS+D/Y/hDfwMjS1DFc6UxnbhHlTp54fyVtb&#10;2ryUJtX635uD4PHj+71cjbYVZ+p97VjBfJaAINbO1FwqOPytpxkIH5ANto5JwZU8rIrnpyXmxl14&#10;R+d9KEUMYZ+jgiqELpfS64os+pnriCP373qLIcK+lKbHSwy3rUyTZCEt1hwbKuzoqyLd7Aer4HvI&#10;Uv3ztn1/TZr5hvSwduPpqNTkZfz8ABFoDA/x3f1rFKRZnB/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zc4wgAAANwAAAAPAAAAAAAAAAAAAAAAAJgCAABkcnMvZG93&#10;bnJldi54bWxQSwUGAAAAAAQABAD1AAAAhwMAAAAA&#10;" filled="f" stroked="f">
                  <v:textbox inset=".5mm,.5mm,.5mm,0">
                    <w:txbxContent>
                      <w:p w14:paraId="474FDF28" w14:textId="77777777" w:rsidR="002B6328" w:rsidRPr="00AD2DCB" w:rsidRDefault="002B6328" w:rsidP="003661D2">
                        <w:pPr>
                          <w:ind w:firstLine="0"/>
                          <w:jc w:val="center"/>
                          <w:rPr>
                            <w:sz w:val="18"/>
                            <w:szCs w:val="18"/>
                          </w:rPr>
                        </w:pPr>
                        <w:r w:rsidRPr="00AD2DCB">
                          <w:rPr>
                            <w:sz w:val="18"/>
                            <w:szCs w:val="18"/>
                          </w:rPr>
                          <w:t>1</w:t>
                        </w:r>
                      </w:p>
                    </w:txbxContent>
                  </v:textbox>
                </v:shape>
                <v:shape id="Надпись 281" o:spid="_x0000_s1070"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468MUA&#10;AADcAAAADwAAAGRycy9kb3ducmV2LnhtbESPT2sCMRTE7wW/Q3hCbzWroJXVKCIIgr1068Xbc/P2&#10;j25eliTubvvpG6HQ4zAzv2HW28E0oiPna8sKppMEBHFudc2lgvPX4W0JwgdkjY1lUvBNHrab0csa&#10;U217/qQuC6WIEPYpKqhCaFMpfV6RQT+xLXH0CusMhihdKbXDPsJNI2dJspAGa44LFba0ryi/Zw+j&#10;YJhn50txKJyz9LH7uZWnvnu/KvU6HnYrEIGG8B/+ax+1gtlyCs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rjrwxQAAANwAAAAPAAAAAAAAAAAAAAAAAJgCAABkcnMv&#10;ZG93bnJldi54bWxQSwUGAAAAAAQABAD1AAAAigMAAAAA&#10;" filled="f" stroked="f">
                  <v:textbox inset=".5mm,0,.5mm,0">
                    <w:txbxContent>
                      <w:p w14:paraId="10B91B94" w14:textId="77777777" w:rsidR="002B6328" w:rsidRPr="0066310D" w:rsidRDefault="002B6328" w:rsidP="003661D2">
                        <w:pPr>
                          <w:ind w:firstLine="0"/>
                          <w:rPr>
                            <w:sz w:val="20"/>
                            <w:szCs w:val="20"/>
                          </w:rPr>
                        </w:pPr>
                        <w:r w:rsidRPr="0066310D">
                          <w:rPr>
                            <w:sz w:val="20"/>
                            <w:szCs w:val="20"/>
                          </w:rPr>
                          <w:t>Консульт.</w:t>
                        </w:r>
                      </w:p>
                    </w:txbxContent>
                  </v:textbox>
                </v:shape>
                <v:shape id="Надпись 282" o:spid="_x0000_s1071"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kh8UA&#10;AADcAAAADwAAAGRycy9kb3ducmV2LnhtbESPT2vCQBTE7wW/w/IK3uqmAVuJriKCIOilqRdvz+zL&#10;nzb7NuyuSfTTdwuFHoeZ+Q2z2oymFT0531hW8DpLQBAXVjdcKTh/7l8WIHxA1thaJgV38rBZT55W&#10;mGk78Af1eahEhLDPUEEdQpdJ6YuaDPqZ7YijV1pnMETpKqkdDhFuWpkmyZs02HBcqLGjXU3Fd34z&#10;CsZ5fr6U+9I5S6ft46s6Dv37Vanp87hdggg0hv/wX/ugFaSLFH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KSHxQAAANwAAAAPAAAAAAAAAAAAAAAAAJgCAABkcnMv&#10;ZG93bnJldi54bWxQSwUGAAAAAAQABAD1AAAAigMAAAAA&#10;" filled="f" stroked="f">
                  <v:textbox inset=".5mm,0,.5mm,0">
                    <w:txbxContent>
                      <w:p w14:paraId="14C31CCF" w14:textId="77777777" w:rsidR="002B6328" w:rsidRPr="002D0CDF" w:rsidRDefault="002B6328" w:rsidP="003661D2">
                        <w:pPr>
                          <w:ind w:firstLine="0"/>
                          <w:rPr>
                            <w:rFonts w:ascii="Arial" w:hAnsi="Arial" w:cs="Arial"/>
                            <w:spacing w:val="-6"/>
                            <w:sz w:val="20"/>
                            <w:szCs w:val="20"/>
                          </w:rPr>
                        </w:pPr>
                      </w:p>
                      <w:p w14:paraId="1C34EC8C" w14:textId="77777777" w:rsidR="002B6328" w:rsidRPr="002D0CDF" w:rsidRDefault="002B6328" w:rsidP="003661D2">
                        <w:pPr>
                          <w:rPr>
                            <w:rFonts w:ascii="Arial" w:hAnsi="Arial" w:cs="Arial"/>
                            <w:sz w:val="20"/>
                            <w:szCs w:val="20"/>
                          </w:rPr>
                        </w:pPr>
                      </w:p>
                      <w:p w14:paraId="356364F1" w14:textId="77777777" w:rsidR="002B6328" w:rsidRPr="002D0CDF" w:rsidRDefault="002B6328" w:rsidP="003661D2">
                        <w:pPr>
                          <w:rPr>
                            <w:rFonts w:ascii="Arial" w:hAnsi="Arial" w:cs="Arial"/>
                            <w:sz w:val="20"/>
                            <w:szCs w:val="20"/>
                          </w:rPr>
                        </w:pPr>
                      </w:p>
                    </w:txbxContent>
                  </v:textbox>
                </v:shape>
                <w10:wrap anchorx="page" anchory="page"/>
              </v:group>
            </w:pict>
          </mc:Fallback>
        </mc:AlternateContent>
      </w:r>
    </w:p>
    <w:p w14:paraId="64FD6A53" w14:textId="77777777" w:rsidR="0013781E" w:rsidRDefault="0013781E" w:rsidP="0013781E">
      <w:pPr>
        <w:sectPr w:rsidR="0013781E" w:rsidSect="00CB748E">
          <w:pgSz w:w="11906" w:h="16838" w:code="9"/>
          <w:pgMar w:top="1134" w:right="567" w:bottom="851" w:left="1304" w:header="567" w:footer="709" w:gutter="0"/>
          <w:cols w:space="708"/>
          <w:docGrid w:linePitch="381"/>
        </w:sectPr>
      </w:pPr>
    </w:p>
    <w:p w14:paraId="68E4DDF9" w14:textId="77777777" w:rsidR="0013781E" w:rsidRPr="0096426C" w:rsidRDefault="0013781E" w:rsidP="0096426C">
      <w:pPr>
        <w:pStyle w:val="aff0"/>
        <w:rPr>
          <w:lang w:val="en-US"/>
        </w:rPr>
      </w:pPr>
      <w:r>
        <w:rPr>
          <w:lang w:val="en-US"/>
        </w:rPr>
        <w:lastRenderedPageBreak/>
        <w:t>Abstract</w:t>
      </w:r>
    </w:p>
    <w:p w14:paraId="2F2481E9" w14:textId="77777777" w:rsidR="0013781E" w:rsidRDefault="0096426C" w:rsidP="0013781E">
      <w:pPr>
        <w:rPr>
          <w:lang w:val="en-US"/>
        </w:rPr>
      </w:pPr>
      <w:r>
        <w:rPr>
          <w:lang w:val="en-US"/>
        </w:rPr>
        <w:t>E</w:t>
      </w:r>
      <w:r w:rsidRPr="0096426C">
        <w:rPr>
          <w:lang w:val="en-US"/>
        </w:rPr>
        <w:t>xplanatory letter</w:t>
      </w:r>
      <w:r>
        <w:rPr>
          <w:lang w:val="en-US"/>
        </w:rPr>
        <w:t xml:space="preserve"> of degree project is performed in the content of ___ pages, ____ figures, ____ tables, _____ literary sources, ____ </w:t>
      </w:r>
      <w:r w:rsidRPr="0096426C">
        <w:rPr>
          <w:lang w:val="en-US"/>
        </w:rPr>
        <w:t>annexes</w:t>
      </w:r>
      <w:r>
        <w:rPr>
          <w:lang w:val="en-US"/>
        </w:rPr>
        <w:t>.</w:t>
      </w:r>
    </w:p>
    <w:p w14:paraId="26988311" w14:textId="77777777" w:rsidR="0096426C" w:rsidRPr="0096426C" w:rsidRDefault="0096426C" w:rsidP="0096426C">
      <w:pPr>
        <w:pStyle w:val="aff1"/>
        <w:rPr>
          <w:lang w:val="en-US"/>
        </w:rPr>
      </w:pPr>
    </w:p>
    <w:p w14:paraId="43E8D83A" w14:textId="77777777" w:rsidR="0013781E" w:rsidRPr="0096426C" w:rsidRDefault="0096426C" w:rsidP="0013781E">
      <w:pPr>
        <w:rPr>
          <w:lang w:val="en-US"/>
        </w:rPr>
      </w:pPr>
      <w:r w:rsidRPr="0096426C">
        <w:rPr>
          <w:lang w:val="en-US"/>
        </w:rPr>
        <w:t>Development object</w:t>
      </w:r>
      <w:r>
        <w:rPr>
          <w:lang w:val="en-US"/>
        </w:rPr>
        <w:t xml:space="preserve"> is.</w:t>
      </w:r>
    </w:p>
    <w:p w14:paraId="56BBF39F" w14:textId="77777777" w:rsidR="0013781E" w:rsidRDefault="00AD2DCB" w:rsidP="0013781E">
      <w:pPr>
        <w:rPr>
          <w:lang w:val="en-US"/>
        </w:rPr>
      </w:pPr>
      <w:r w:rsidRPr="0013781E">
        <w:rPr>
          <w:noProof/>
          <w:lang w:eastAsia="ru-RU"/>
        </w:rPr>
        <mc:AlternateContent>
          <mc:Choice Requires="wpg">
            <w:drawing>
              <wp:anchor distT="0" distB="0" distL="114300" distR="114300" simplePos="0" relativeHeight="251723776" behindDoc="1" locked="0" layoutInCell="1" allowOverlap="1" wp14:anchorId="26F546EF" wp14:editId="2AAF01AA">
                <wp:simplePos x="0" y="0"/>
                <wp:positionH relativeFrom="page">
                  <wp:posOffset>720090</wp:posOffset>
                </wp:positionH>
                <wp:positionV relativeFrom="page">
                  <wp:posOffset>180340</wp:posOffset>
                </wp:positionV>
                <wp:extent cx="6663600" cy="10335600"/>
                <wp:effectExtent l="0" t="0" r="23495" b="27940"/>
                <wp:wrapNone/>
                <wp:docPr id="329" name="Группа 329"/>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330" name="Прямая соединительная линия 330"/>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Прямая соединительная линия 331"/>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Прямая соединительная линия 332"/>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Прямая соединительная линия 333"/>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Прямая соединительная линия 334"/>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Прямая соединительная линия 335"/>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Прямая соединительная линия 336"/>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Прямая соединительная линия 337"/>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Прямая соединительная линия 338"/>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Прямая соединительная линия 339"/>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Прямая соединительная линия 340"/>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Прямая соединительная линия 341"/>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Прямая соединительная линия 342"/>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Прямая соединительная линия 343"/>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Прямая соединительная линия 344"/>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Прямая соединительная линия 345"/>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Прямая соединительная линия 346"/>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Прямая соединительная линия 347"/>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Прямая соединительная линия 348"/>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Прямая соединительная линия 349"/>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Прямоугольник 350"/>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Надпись 351"/>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0C045"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352" name="Надпись 352"/>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A2657"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353" name="Надпись 353"/>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C63F86" w14:textId="77777777" w:rsidR="002B6328" w:rsidRPr="002D0CDF" w:rsidRDefault="002B6328"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354" name="Надпись 354"/>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9310"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355" name="Надпись 355"/>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81D2" w14:textId="77777777" w:rsidR="002B6328" w:rsidRPr="001A63C2" w:rsidRDefault="002B6328" w:rsidP="00AD2DCB">
                              <w:pPr>
                                <w:ind w:firstLine="0"/>
                                <w:rPr>
                                  <w:rFonts w:ascii="Arial" w:hAnsi="Arial" w:cs="Arial"/>
                                  <w:sz w:val="20"/>
                                  <w:szCs w:val="20"/>
                                </w:rPr>
                              </w:pPr>
                              <w:r w:rsidRPr="0066310D">
                                <w:rPr>
                                  <w:sz w:val="20"/>
                                  <w:szCs w:val="20"/>
                                </w:rPr>
                                <w:t>Иванов</w:t>
                              </w:r>
                            </w:p>
                            <w:p w14:paraId="769914AD" w14:textId="77777777" w:rsidR="002B6328" w:rsidRPr="002D0CDF" w:rsidRDefault="002B6328" w:rsidP="00AD2DCB"/>
                          </w:txbxContent>
                        </wps:txbx>
                        <wps:bodyPr rot="0" vert="horz" wrap="square" lIns="18000" tIns="0" rIns="18000" bIns="0" anchor="t" anchorCtr="0" upright="1">
                          <a:noAutofit/>
                        </wps:bodyPr>
                      </wps:wsp>
                      <wps:wsp>
                        <wps:cNvPr id="356" name="Надпись 356"/>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E774"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2BF8378A" w14:textId="77777777" w:rsidR="002B6328" w:rsidRPr="002D0CDF" w:rsidRDefault="002B6328" w:rsidP="00AD2DCB">
                              <w:pPr>
                                <w:ind w:firstLine="0"/>
                                <w:rPr>
                                  <w:rFonts w:ascii="Arial" w:hAnsi="Arial" w:cs="Arial"/>
                                  <w:sz w:val="20"/>
                                  <w:szCs w:val="20"/>
                                </w:rPr>
                              </w:pPr>
                            </w:p>
                            <w:p w14:paraId="6C778046" w14:textId="77777777" w:rsidR="002B6328" w:rsidRDefault="002B6328" w:rsidP="00AD2DCB">
                              <w:pPr>
                                <w:ind w:firstLine="0"/>
                              </w:pPr>
                            </w:p>
                          </w:txbxContent>
                        </wps:txbx>
                        <wps:bodyPr rot="0" vert="horz" wrap="square" lIns="18000" tIns="0" rIns="18000" bIns="0" anchor="t" anchorCtr="0" upright="1">
                          <a:noAutofit/>
                        </wps:bodyPr>
                      </wps:wsp>
                      <wps:wsp>
                        <wps:cNvPr id="357" name="Надпись 357"/>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5377"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7B5ACAE7"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358" name="Надпись 358"/>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44960"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359" name="Надпись 359"/>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7614D"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360" name="Надпись 360"/>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79081"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361" name="Надпись 361"/>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C69F4"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362" name="Надпись 362"/>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0C89F" w14:textId="77777777" w:rsidR="002B6328" w:rsidRPr="00AD2DCB" w:rsidRDefault="002B6328"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363" name="Надпись 363"/>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21D5"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364" name="Надпись 364"/>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5CF1C"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365" name="Надпись 365"/>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4F81E" w14:textId="77777777" w:rsidR="002B6328" w:rsidRPr="0066310D" w:rsidRDefault="002B6328" w:rsidP="00AD2DCB">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366" name="Надпись 366"/>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6B731" w14:textId="77777777" w:rsidR="002B6328" w:rsidRPr="0066310D" w:rsidRDefault="002B6328" w:rsidP="00AD2DCB">
                              <w:pPr>
                                <w:ind w:firstLine="0"/>
                                <w:jc w:val="center"/>
                                <w:rPr>
                                  <w:sz w:val="36"/>
                                  <w:szCs w:val="36"/>
                                </w:rPr>
                              </w:pPr>
                              <w:r w:rsidRPr="0066310D">
                                <w:rPr>
                                  <w:sz w:val="36"/>
                                  <w:szCs w:val="36"/>
                                </w:rPr>
                                <w:t>БГТУ</w:t>
                              </w:r>
                            </w:p>
                            <w:p w14:paraId="077EC0CD"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367" name="Надпись 367"/>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8723B" w14:textId="77777777" w:rsidR="002B6328" w:rsidRPr="0096426C" w:rsidRDefault="002B6328" w:rsidP="00AD2DCB">
                              <w:pPr>
                                <w:spacing w:before="240"/>
                                <w:ind w:firstLine="0"/>
                                <w:jc w:val="center"/>
                                <w:rPr>
                                  <w:rFonts w:ascii="Arial" w:hAnsi="Arial" w:cs="Arial"/>
                                  <w:sz w:val="24"/>
                                  <w:szCs w:val="24"/>
                                </w:rPr>
                              </w:pPr>
                              <w:r>
                                <w:rPr>
                                  <w:sz w:val="24"/>
                                  <w:szCs w:val="24"/>
                                </w:rPr>
                                <w:t>Реферат</w:t>
                              </w:r>
                            </w:p>
                          </w:txbxContent>
                        </wps:txbx>
                        <wps:bodyPr rot="0" vert="horz" wrap="square" lIns="18000" tIns="0" rIns="18000" bIns="0" anchor="t" anchorCtr="0" upright="1">
                          <a:noAutofit/>
                        </wps:bodyPr>
                      </wps:wsp>
                      <wps:wsp>
                        <wps:cNvPr id="368" name="Надпись 368"/>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78AD8"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369" name="Надпись 369"/>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0DE4"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0416870C" w14:textId="77777777" w:rsidR="002B6328" w:rsidRPr="002D0CDF" w:rsidRDefault="002B6328" w:rsidP="00AD2DCB">
                              <w:pPr>
                                <w:rPr>
                                  <w:rFonts w:ascii="Arial" w:hAnsi="Arial" w:cs="Arial"/>
                                  <w:sz w:val="20"/>
                                  <w:szCs w:val="20"/>
                                </w:rPr>
                              </w:pPr>
                            </w:p>
                            <w:p w14:paraId="6F479912"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370" name="Надпись 370"/>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D2420" w14:textId="77777777" w:rsidR="002B6328" w:rsidRPr="00AD2DCB" w:rsidRDefault="002B6328" w:rsidP="00AD2DCB">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371" name="Надпись 371"/>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89986"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372" name="Надпись 372"/>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2147E"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373" name="Надпись 373"/>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6329A" w14:textId="77777777" w:rsidR="002B6328" w:rsidRPr="0066310D" w:rsidRDefault="002B6328"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374" name="Надпись 374"/>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34DA5" w14:textId="77777777" w:rsidR="002B6328" w:rsidRPr="002D0CDF" w:rsidRDefault="002B6328" w:rsidP="00AD2DCB">
                              <w:pPr>
                                <w:ind w:firstLine="0"/>
                                <w:rPr>
                                  <w:rFonts w:ascii="Arial" w:hAnsi="Arial" w:cs="Arial"/>
                                  <w:spacing w:val="-6"/>
                                  <w:sz w:val="20"/>
                                  <w:szCs w:val="20"/>
                                </w:rPr>
                              </w:pPr>
                            </w:p>
                            <w:p w14:paraId="12F6AA75" w14:textId="77777777" w:rsidR="002B6328" w:rsidRPr="002D0CDF" w:rsidRDefault="002B6328" w:rsidP="00AD2DCB">
                              <w:pPr>
                                <w:rPr>
                                  <w:rFonts w:ascii="Arial" w:hAnsi="Arial" w:cs="Arial"/>
                                  <w:sz w:val="20"/>
                                  <w:szCs w:val="20"/>
                                </w:rPr>
                              </w:pPr>
                            </w:p>
                            <w:p w14:paraId="1BF5F331"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F546EF" id="Группа 329" o:spid="_x0000_s1072" style="position:absolute;left:0;text-align:left;margin-left:56.7pt;margin-top:14.2pt;width:524.7pt;height:813.85pt;z-index:-251592704;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">
                <v:line id="Прямая соединительная линия 330" o:spid="_x0000_s1073"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Прямая соединительная линия 331" o:spid="_x0000_s1074"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0BGcYAAADcAAAADwAAAGRycy9kb3ducmV2LnhtbESPzWrDMBCE74G+g9hCb4mcGkxxo4TQ&#10;Ukh6KPmD5rixNrZba2Uk1XbePgoUchxm5htmthhMIzpyvrasYDpJQBAXVtdcKjjsP8YvIHxA1thY&#10;JgUX8rCYP4xmmGvb85a6XShFhLDPUUEVQptL6YuKDPqJbYmjd7bOYIjSlVI77CPcNPI5STJpsOa4&#10;UGFLbxUVv7s/o+Ar3W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dARnGAAAA3AAAAA8AAAAAAAAA&#10;AAAAAAAAoQIAAGRycy9kb3ducmV2LnhtbFBLBQYAAAAABAAEAPkAAACUAwAAAAA=&#10;"/>
                <v:line id="Прямая соединительная линия 332" o:spid="_x0000_s1075"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Прямая соединительная линия 333" o:spid="_x0000_s1076"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69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3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DOvXGAAAA3AAAAA8AAAAAAAAA&#10;AAAAAAAAoQIAAGRycy9kb3ducmV2LnhtbFBLBQYAAAAABAAEAPkAAACUAwAAAAA=&#10;"/>
                <v:line id="Прямая соединительная линия 334" o:spid="_x0000_s1077"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qigccAAADcAAAADwAAAGRycy9kb3ducmV2LnhtbESPQWvCQBSE74L/YXlCb7qxKaG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aqKBxwAAANwAAAAPAAAAAAAA&#10;AAAAAAAAAKECAABkcnMvZG93bnJldi54bWxQSwUGAAAAAAQABAD5AAAAlQMAAAAA&#10;"/>
                <v:line id="Прямая соединительная линия 335" o:spid="_x0000_s1078"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HGscAAADcAAAADwAAAGRycy9kb3ducmV2LnhtbESPQWvCQBSE74L/YXlCb7qxoaG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JgcaxwAAANwAAAAPAAAAAAAA&#10;AAAAAAAAAKECAABkcnMvZG93bnJldi54bWxQSwUGAAAAAAQABAD5AAAAlQMAAAAA&#10;"/>
                <v:line id="Прямая соединительная линия 336" o:spid="_x0000_s1079"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Zb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M3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0mW3GAAAA3AAAAA8AAAAAAAAA&#10;AAAAAAAAoQIAAGRycy9kb3ducmV2LnhtbFBLBQYAAAAABAAEAPkAAACUAwAAAAA=&#10;"/>
                <v:line id="Прямая соединительная линия 337" o:spid="_x0000_s1080"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Y/MQAAADcAAAADwAAAGRycy9kb3ducmV2LnhtbESPQWvCQBSE70L/w/IK3nRTp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hj8xAAAANwAAAAPAAAAAAAAAAAA&#10;AAAAAKECAABkcnMvZG93bnJldi54bWxQSwUGAAAAAAQABAD5AAAAkgMAAAAA&#10;" strokeweight="2pt"/>
                <v:line id="Прямая соединительная линия 338" o:spid="_x0000_s1081"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jr0AAADcAAAADwAAAGRycy9kb3ducmV2LnhtbERPvQrCMBDeBd8hnOCmqYo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mtjI69AAAA3AAAAA8AAAAAAAAAAAAAAAAAoQIA&#10;AGRycy9kb3ducmV2LnhtbFBLBQYAAAAABAAEAPkAAACLAwAAAAA=&#10;" strokeweight="2pt"/>
                <v:line id="Прямая соединительная линия 339" o:spid="_x0000_s1082"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pFcQAAADcAAAADwAAAGRycy9kb3ducmV2LnhtbESPQWvCQBSE70L/w/IK3nRTp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SkVxAAAANwAAAAPAAAAAAAAAAAA&#10;AAAAAKECAABkcnMvZG93bnJldi54bWxQSwUGAAAAAAQABAD5AAAAkgMAAAAA&#10;" strokeweight="2pt"/>
                <v:line id="Прямая соединительная линия 340" o:spid="_x0000_s1083"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Прямая соединительная линия 341" o:spid="_x0000_s1084"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line id="Прямая соединительная линия 342" o:spid="_x0000_s1085"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Прямая соединительная линия 343" o:spid="_x0000_s1086"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Прямая соединительная линия 344" o:spid="_x0000_s1087"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line id="Прямая соединительная линия 345" o:spid="_x0000_s1088"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0Z8cAAADcAAAADwAAAGRycy9kb3ducmV2LnhtbESPQWvCQBSE74X+h+UVvNVNaxskuopY&#10;BO2hVCvo8Zl9JqnZt2F3m6T/3hUKPQ4z8w0znfemFi05X1lW8DRMQBDnVldcKNh/rR7HIHxA1lhb&#10;JgW/5GE+u7+bYqZtx1tqd6EQEcI+QwVlCE0mpc9LMuiHtiGO3tk6gyFKV0jtsItwU8vnJEmlwYrj&#10;QokNLUvKL7sfo+Bj9Jm2i837uj9s0lP+tj0dvzun1OChX0xABOrDf/ivvdY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HRnxwAAANwAAAAPAAAAAAAA&#10;AAAAAAAAAKECAABkcnMvZG93bnJldi54bWxQSwUGAAAAAAQABAD5AAAAlQMAAAAA&#10;"/>
                <v:line id="Прямая соединительная линия 346" o:spid="_x0000_s1089"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line id="Прямая соединительная линия 347" o:spid="_x0000_s1090"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RrgcQAAADcAAAADwAAAGRycy9kb3ducmV2LnhtbESPS4vCQBCE74L/YWjBm058rEp0FBEi&#10;3paNXrx1Mp0HZnpCZtTsv99ZWNhjUVVfUbtDbxrxos7VlhXMphEI4tzqmksFt2sy2YBwHlljY5kU&#10;fJODw3442GGs7Zu/6JX6UgQIuxgVVN63sZQur8igm9qWOHiF7Qz6ILtS6g7fAW4aOY+ilTRYc1io&#10;sKVTRfkjfRoFj/vtIzl/nvS1SY86KxN/zwqt1HjUH7cgPPX+P/zXvmgFi+Ua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GuBxAAAANwAAAAPAAAAAAAAAAAA&#10;AAAAAKECAABkcnMvZG93bnJldi54bWxQSwUGAAAAAAQABAD5AAAAkgMAAAAA&#10;" strokeweight="2pt"/>
                <v:line id="Прямая соединительная линия 348" o:spid="_x0000_s1091"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v/870AAADcAAAADwAAAGRycy9kb3ducmV2LnhtbERPuwrCMBTdBf8hXMFNU59INYoIFTex&#10;urhdm2tbbG5KE7X+vRkEx8N5rzatqcSLGldaVjAaRiCIM6tLzhVczslgAcJ5ZI2VZVLwIQebdbez&#10;wljbN5/olfpchBB2MSoovK9jKV1WkEE3tDVx4O62MegDbHKpG3yHcFPJcRTNpcGSQ0OBNe0Kyh7p&#10;0yh4XC+zZH/c6XOVbvUtT/z1dtdK9XvtdgnCU+v/4p/7oBVMp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Gr//O9AAAA3AAAAA8AAAAAAAAAAAAAAAAAoQIA&#10;AGRycy9kb3ducmV2LnhtbFBLBQYAAAAABAAEAPkAAACLAwAAAAA=&#10;" strokeweight="2pt"/>
                <v:line id="Прямая соединительная линия 349" o:spid="_x0000_s1092"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daaMQAAADcAAAADwAAAGRycy9kb3ducmV2LnhtbESPS4vCQBCE74L/YWjBm058rGh0FBEi&#10;3paNXrx1Mp0HZnpCZtTsv99ZWNhjUVVfUbtDbxrxos7VlhXMphEI4tzqmksFt2syWYNwHlljY5kU&#10;fJODw3442GGs7Zu/6JX6UgQIuxgVVN63sZQur8igm9qWOHiF7Qz6ILtS6g7fAW4aOY+ilTRYc1io&#10;sKVTRfkjfRoFj/vtIzl/nvS1SY86KxN/zwqt1HjUH7cgPPX+P/zXvmgFi+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1poxAAAANwAAAAPAAAAAAAAAAAA&#10;AAAAAKECAABkcnMvZG93bnJldi54bWxQSwUGAAAAAAQABAD5AAAAkgMAAAAA&#10;" strokeweight="2pt"/>
                <v:rect id="Прямоугольник 350" o:spid="_x0000_s1093"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6I6cIA&#10;AADcAAAADwAAAGRycy9kb3ducmV2LnhtbERPzWqDQBC+B/oOyxR6i2taGqrJKqYQ6Ck0xgcY3KlK&#10;3FnrbtT26bOHQo8f3/8+X0wvJhpdZ1nBJopBENdWd9woqC7H9RsI55E19pZJwQ85yLOH1R5TbWc+&#10;01T6RoQQdikqaL0fUild3ZJBF9mBOHBfdjToAxwbqUecQ7jp5XMcb6XBjkNDiwO9t1Rfy5tRcPXL&#10;dCqa8veYVIek/jwU8+27UOrpcSl2IDwt/l/85/7QCl5e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PojpwgAAANwAAAAPAAAAAAAAAAAAAAAAAJgCAABkcnMvZG93&#10;bnJldi54bWxQSwUGAAAAAAQABAD1AAAAhwMAAAAA&#10;" filled="f" strokeweight="2pt"/>
                <v:shape id="Надпись 351" o:spid="_x0000_s1094"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xecUA&#10;AADcAAAADwAAAGRycy9kb3ducmV2LnhtbESPQWvCQBSE7wX/w/KEXqRuYmuV6CpSFeyt2ur5sftM&#10;gtm3IbvR9N+7BaHHYWa+YebLzlbiSo0vHStIhwkIYu1MybmCn+/tyxSED8gGK8ek4Jc8LBe9pzlm&#10;xt14T9dDyEWEsM9QQRFCnUnpdUEW/dDVxNE7u8ZiiLLJpWnwFuG2kqMkeZcWS44LBdb0UZC+HFqr&#10;YN1OR3rz9jUZJJf0k3S7dd3pqNRzv1vNQATqwn/40d4ZBa/jFP7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F5xQAAANwAAAAPAAAAAAAAAAAAAAAAAJgCAABkcnMv&#10;ZG93bnJldi54bWxQSwUGAAAAAAQABAD1AAAAigMAAAAA&#10;" filled="f" stroked="f">
                  <v:textbox inset=".5mm,.5mm,.5mm,0">
                    <w:txbxContent>
                      <w:p w14:paraId="26C0C045"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v:textbox>
                </v:shape>
                <v:shape id="Надпись 352" o:spid="_x0000_s1095"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QvDsUA&#10;AADcAAAADwAAAGRycy9kb3ducmV2LnhtbESPS2vDMBCE74X8B7GBXkIix20eOFFCaBtob83zvEgb&#10;28RaGUtO3H9fFQI9DjPzDbNcd7YSN2p86VjBeJSAINbOlJwrOB62wzkIH5ANVo5JwQ95WK96T0vM&#10;jLvzjm77kIsIYZ+hgiKEOpPS64Is+pGriaN3cY3FEGWTS9PgPcJtJdMkmUqLJceFAmt6K0hf961V&#10;8N7OU/3x+j0bJNfxF+l267rzSannfrdZgAjUhf/wo/1pFLxMUv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C8OxQAAANwAAAAPAAAAAAAAAAAAAAAAAJgCAABkcnMv&#10;ZG93bnJldi54bWxQSwUGAAAAAAQABAD1AAAAigMAAAAA&#10;" filled="f" stroked="f">
                  <v:textbox inset=".5mm,.5mm,.5mm,0">
                    <w:txbxContent>
                      <w:p w14:paraId="5ECA2657"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v:textbox>
                </v:shape>
                <v:shape id="Надпись 353" o:spid="_x0000_s1096"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iKlcUA&#10;AADcAAAADwAAAGRycy9kb3ducmV2LnhtbESPW2sCMRSE34X+h3AKvohmvVRlNUqpFepbvbTPh+S4&#10;u7g5WTZZ3f77RhB8HGbmG2a5bm0prlT7wrGC4SABQaydKThTcDpu+3MQPiAbLB2Tgj/ysF69dJaY&#10;GnfjPV0PIRMRwj5FBXkIVSql1zlZ9ANXEUfv7GqLIco6k6bGW4TbUo6SZCotFhwXcqzoIyd9OTRW&#10;waaZj/Tn5HvWSy7DHelm69rfH6W6r+37AkSgNjzDj/aXUTB+G8P9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WIqVxQAAANwAAAAPAAAAAAAAAAAAAAAAAJgCAABkcnMv&#10;ZG93bnJldi54bWxQSwUGAAAAAAQABAD1AAAAigMAAAAA&#10;" filled="f" stroked="f">
                  <v:textbox inset=".5mm,.5mm,.5mm,0">
                    <w:txbxContent>
                      <w:p w14:paraId="51C63F86" w14:textId="77777777" w:rsidR="002B6328" w:rsidRPr="002D0CDF" w:rsidRDefault="002B6328" w:rsidP="00AD2DCB">
                        <w:pPr>
                          <w:ind w:firstLine="0"/>
                          <w:jc w:val="center"/>
                        </w:pPr>
                        <w:r w:rsidRPr="0066310D">
                          <w:rPr>
                            <w:sz w:val="18"/>
                            <w:szCs w:val="18"/>
                          </w:rPr>
                          <w:t>Лист</w:t>
                        </w:r>
                      </w:p>
                    </w:txbxContent>
                  </v:textbox>
                </v:shape>
                <v:shape id="Надпись 354" o:spid="_x0000_s1097"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ES4cUA&#10;AADcAAAADwAAAGRycy9kb3ducmV2LnhtbESPT2sCMRTE74LfITzBi2jWf1W2RilVod6s2p4fyevu&#10;4uZl2WR1++2bguBxmJnfMKtNa0txo9oXjhWMRwkIYu1MwZmCy3k/XILwAdlg6ZgU/JKHzbrbWWFq&#10;3J0/6XYKmYgQ9ikqyEOoUim9zsmiH7mKOHo/rrYYoqwzaWq8R7gt5SRJXqTFguNCjhW956Svp8Yq&#10;2DbLid7NjotBch0fSDd7135/KdXvtW+vIAK14Rl+tD+Mgul8Bv9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RLhxQAAANwAAAAPAAAAAAAAAAAAAAAAAJgCAABkcnMv&#10;ZG93bnJldi54bWxQSwUGAAAAAAQABAD1AAAAigMAAAAA&#10;" filled="f" stroked="f">
                  <v:textbox inset=".5mm,.5mm,.5mm,0">
                    <w:txbxContent>
                      <w:p w14:paraId="6B0E9310"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355" o:spid="_x0000_s1098"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fKcUA&#10;AADcAAAADwAAAGRycy9kb3ducmV2LnhtbESPT2vCQBTE7wW/w/IEb3WjklpSVxFBKNhLoxdvr9mX&#10;PzX7Nuxuk9hP3y0Uehxm5jfMZjeaVvTkfGNZwWKegCAurG64UnA5Hx+fQfiArLG1TAru5GG3nTxs&#10;MNN24Hfq81CJCGGfoYI6hC6T0hc1GfRz2xFHr7TOYIjSVVI7HCLctHKZJE/SYMNxocaODjUVt/zL&#10;KBjT/HItj6Vzlt7235/VaejXH0rNpuP+BUSgMfyH/9qvWsEqTe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B8pxQAAANwAAAAPAAAAAAAAAAAAAAAAAJgCAABkcnMv&#10;ZG93bnJldi54bWxQSwUGAAAAAAQABAD1AAAAigMAAAAA&#10;" filled="f" stroked="f">
                  <v:textbox inset=".5mm,0,.5mm,0">
                    <w:txbxContent>
                      <w:p w14:paraId="36F881D2" w14:textId="77777777" w:rsidR="002B6328" w:rsidRPr="001A63C2" w:rsidRDefault="002B6328" w:rsidP="00AD2DCB">
                        <w:pPr>
                          <w:ind w:firstLine="0"/>
                          <w:rPr>
                            <w:rFonts w:ascii="Arial" w:hAnsi="Arial" w:cs="Arial"/>
                            <w:sz w:val="20"/>
                            <w:szCs w:val="20"/>
                          </w:rPr>
                        </w:pPr>
                        <w:r w:rsidRPr="0066310D">
                          <w:rPr>
                            <w:sz w:val="20"/>
                            <w:szCs w:val="20"/>
                          </w:rPr>
                          <w:t>Иванов</w:t>
                        </w:r>
                      </w:p>
                      <w:p w14:paraId="769914AD" w14:textId="77777777" w:rsidR="002B6328" w:rsidRPr="002D0CDF" w:rsidRDefault="002B6328" w:rsidP="00AD2DCB"/>
                    </w:txbxContent>
                  </v:textbox>
                </v:shape>
                <v:shape id="Надпись 356" o:spid="_x0000_s1099"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XsUA&#10;AADcAAAADwAAAGRycy9kb3ducmV2LnhtbESPT2sCMRTE7wW/Q3iCt5q1opXVKCIIgr1068Xbc/P2&#10;j25eliTd3fbTN4VCj8PM/IbZ7AbTiI6cry0rmE0TEMS51TWXCi4fx+cVCB+QNTaWScEXedhtR08b&#10;TLXt+Z26LJQiQtinqKAKoU2l9HlFBv3UtsTRK6wzGKJ0pdQO+wg3jXxJkqU0WHNcqLClQ0X5I/s0&#10;CoZFdrkWx8I5S2/773t57rvX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xoFexQAAANwAAAAPAAAAAAAAAAAAAAAAAJgCAABkcnMv&#10;ZG93bnJldi54bWxQSwUGAAAAAAQABAD1AAAAigMAAAAA&#10;" filled="f" stroked="f">
                  <v:textbox inset=".5mm,0,.5mm,0">
                    <w:txbxContent>
                      <w:p w14:paraId="4B6CE774"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2BF8378A" w14:textId="77777777" w:rsidR="002B6328" w:rsidRPr="002D0CDF" w:rsidRDefault="002B6328" w:rsidP="00AD2DCB">
                        <w:pPr>
                          <w:ind w:firstLine="0"/>
                          <w:rPr>
                            <w:rFonts w:ascii="Arial" w:hAnsi="Arial" w:cs="Arial"/>
                            <w:sz w:val="20"/>
                            <w:szCs w:val="20"/>
                          </w:rPr>
                        </w:pPr>
                      </w:p>
                      <w:p w14:paraId="6C778046" w14:textId="77777777" w:rsidR="002B6328" w:rsidRDefault="002B6328" w:rsidP="00AD2DCB">
                        <w:pPr>
                          <w:ind w:firstLine="0"/>
                        </w:pPr>
                      </w:p>
                    </w:txbxContent>
                  </v:textbox>
                </v:shape>
                <v:shape id="Надпись 357" o:spid="_x0000_s1100"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kxcUA&#10;AADcAAAADwAAAGRycy9kb3ducmV2LnhtbESPT2sCMRTE7wW/Q3iCt5q1YpXVKCIIgr1068Xbc/P2&#10;j25eliTd3fbTN4VCj8PM/IbZ7AbTiI6cry0rmE0TEMS51TWXCi4fx+cVCB+QNTaWScEXedhtR08b&#10;TLXt+Z26LJQiQtinqKAKoU2l9HlFBv3UtsTRK6wzGKJ0pdQO+wg3jXxJkldpsOa4UGFLh4ryR/Zp&#10;FAyL7HItjoVzlt723/fy3HfL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iTFxQAAANwAAAAPAAAAAAAAAAAAAAAAAJgCAABkcnMv&#10;ZG93bnJldi54bWxQSwUGAAAAAAQABAD1AAAAigMAAAAA&#10;" filled="f" stroked="f">
                  <v:textbox inset=".5mm,0,.5mm,0">
                    <w:txbxContent>
                      <w:p w14:paraId="4E3C5377"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7B5ACAE7" w14:textId="77777777" w:rsidR="002B6328" w:rsidRPr="002D0CDF" w:rsidRDefault="002B6328" w:rsidP="00AD2DCB">
                        <w:pPr>
                          <w:rPr>
                            <w:rFonts w:ascii="Arial" w:hAnsi="Arial" w:cs="Arial"/>
                            <w:sz w:val="20"/>
                            <w:szCs w:val="20"/>
                          </w:rPr>
                        </w:pPr>
                      </w:p>
                    </w:txbxContent>
                  </v:textbox>
                </v:shape>
                <v:shape id="Надпись 358" o:spid="_x0000_s1101"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Y5MEA&#10;AADcAAAADwAAAGRycy9kb3ducmV2LnhtbERPy4rCMBTdD8w/hDswG9FUx1GpRhFnBN2Nz/UlubbF&#10;5qY0qda/Nwthlofzni1aW4ob1b5wrKDfS0AQa2cKzhQcD+vuBIQPyAZLx6TgQR4W8/e3GabG3XlH&#10;t33IRAxhn6KCPIQqldLrnCz6nquII3dxtcUQYZ1JU+M9httSDpJkJC0WHBtyrGiVk77uG6vgp5kM&#10;9O/wb9xJrv0t6Wbt2vNJqc+PdjkFEagN/+KXe2MUfH3H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GOTBAAAA3AAAAA8AAAAAAAAAAAAAAAAAmAIAAGRycy9kb3du&#10;cmV2LnhtbFBLBQYAAAAABAAEAPUAAACGAwAAAAA=&#10;" filled="f" stroked="f">
                  <v:textbox inset=".5mm,.5mm,.5mm,0">
                    <w:txbxContent>
                      <w:p w14:paraId="22A44960"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359" o:spid="_x0000_s1102"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9f8UA&#10;AADcAAAADwAAAGRycy9kb3ducmV2LnhtbESPS2/CMBCE75X4D9YicUHgQFseKQahtkj0xvu8srdJ&#10;RLyOYgfSf19XQupxNDPfaBar1pbiRrUvHCsYDRMQxNqZgjMFp+NmMAPhA7LB0jEp+CEPq2XnaYGp&#10;cXfe0+0QMhEh7FNUkIdQpVJ6nZNFP3QVcfS+XW0xRFln0tR4j3BbynGSTKTFguNCjhW956Svh8Yq&#10;+GhmY/35spv2k+voi3Szce3lrFSv267fQARqw3/40d4aBc+vc/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L1/xQAAANwAAAAPAAAAAAAAAAAAAAAAAJgCAABkcnMv&#10;ZG93bnJldi54bWxQSwUGAAAAAAQABAD1AAAAigMAAAAA&#10;" filled="f" stroked="f">
                  <v:textbox inset=".5mm,.5mm,.5mm,0">
                    <w:txbxContent>
                      <w:p w14:paraId="6F87614D"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v:textbox>
                </v:shape>
                <v:shape id="Надпись 360" o:spid="_x0000_s1103"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92DMIA&#10;AADcAAAADwAAAGRycy9kb3ducmV2LnhtbERPy2oCMRTdC/5DuEJ3mlHRlqlRRBCEuunUTXe3kzsP&#10;ndwMSZyZ9uubheDycN6b3WAa0ZHztWUF81kCgji3uuZSweXrOH0D4QOyxsYyKfglD7vteLTBVNue&#10;P6nLQiliCPsUFVQhtKmUPq/IoJ/ZljhyhXUGQ4SulNphH8NNIxdJspYGa44NFbZ0qCi/ZXejYFhl&#10;l+/iWDhn6bz/u5Yffff6o9TLZNi/gwg0hKf44T5pBct1nB/Px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3YMwgAAANwAAAAPAAAAAAAAAAAAAAAAAJgCAABkcnMvZG93&#10;bnJldi54bWxQSwUGAAAAAAQABAD1AAAAhwMAAAAA&#10;" filled="f" stroked="f">
                  <v:textbox inset=".5mm,0,.5mm,0">
                    <w:txbxContent>
                      <w:p w14:paraId="78879081"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361" o:spid="_x0000_s1104"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PTl8UA&#10;AADcAAAADwAAAGRycy9kb3ducmV2LnhtbESPT2sCMRTE7wW/Q3iCt5pVqcpqFBGEQnvp6sXbc/P2&#10;j25eliTd3fbTN4VCj8PM/IbZ7gfTiI6cry0rmE0TEMS51TWXCi7n0/MahA/IGhvLpOCLPOx3o6ct&#10;ptr2/EFdFkoRIexTVFCF0KZS+rwig35qW+LoFdYZDFG6UmqHfYSbRs6TZCkN1hwXKmzpWFH+yD6N&#10;guElu1yLU+GcpffD971867vVTanJeDhsQAQawn/4r/2qFSyWM/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Q9OXxQAAANwAAAAPAAAAAAAAAAAAAAAAAJgCAABkcnMv&#10;ZG93bnJldi54bWxQSwUGAAAAAAQABAD1AAAAigMAAAAA&#10;" filled="f" stroked="f">
                  <v:textbox inset=".5mm,0,.5mm,0">
                    <w:txbxContent>
                      <w:p w14:paraId="6A9C69F4"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362" o:spid="_x0000_s1105"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FN4MUA&#10;AADcAAAADwAAAGRycy9kb3ducmV2LnhtbESPT2sCMRTE7wW/Q3iCt5pVqcpqFBGEQnvp6sXbc/P2&#10;j25eliTd3fbTN4VCj8PM/IbZ7gfTiI6cry0rmE0TEMS51TWXCi7n0/MahA/IGhvLpOCLPOx3o6ct&#10;ptr2/EFdFkoRIexTVFCF0KZS+rwig35qW+LoFdYZDFG6UmqHfYSbRs6TZCkN1hwXKmzpWFH+yD6N&#10;guElu1yLU+GcpffD971867vVTanJeDhsQAQawn/4r/2qFSyW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U3gxQAAANwAAAAPAAAAAAAAAAAAAAAAAJgCAABkcnMv&#10;ZG93bnJldi54bWxQSwUGAAAAAAQABAD1AAAAigMAAAAA&#10;" filled="f" stroked="f">
                  <v:textbox inset=".5mm,0,.5mm,0">
                    <w:txbxContent>
                      <w:p w14:paraId="5810C89F" w14:textId="77777777" w:rsidR="002B6328" w:rsidRPr="00AD2DCB" w:rsidRDefault="002B6328" w:rsidP="00AD2DCB">
                        <w:pPr>
                          <w:ind w:firstLine="0"/>
                          <w:rPr>
                            <w:sz w:val="20"/>
                            <w:szCs w:val="20"/>
                          </w:rPr>
                        </w:pPr>
                        <w:r w:rsidRPr="00AD2DCB">
                          <w:rPr>
                            <w:sz w:val="20"/>
                            <w:szCs w:val="20"/>
                          </w:rPr>
                          <w:t>Утв.</w:t>
                        </w:r>
                      </w:p>
                    </w:txbxContent>
                  </v:textbox>
                </v:shape>
                <v:shape id="Надпись 363" o:spid="_x0000_s1106"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RAKMQA&#10;AADcAAAADwAAAGRycy9kb3ducmV2LnhtbESPQWsCMRSE7wX/Q3iCl6JZtaisRpFWwd6sVc+P5Lm7&#10;uHlZNlld/70RCj0OM/MNs1i1thQ3qn3hWMFwkIAg1s4UnCk4/m77MxA+IBssHZOCB3lYLTtvC0yN&#10;u/MP3Q4hExHCPkUFeQhVKqXXOVn0A1cRR+/iaoshyjqTpsZ7hNtSjpJkIi0WHBdyrOgzJ309NFbB&#10;VzMb6c3HfvqeXIffpJuta88npXrddj0HEagN/+G/9s4oGE/G8Do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0QCjEAAAA3AAAAA8AAAAAAAAAAAAAAAAAmAIAAGRycy9k&#10;b3ducmV2LnhtbFBLBQYAAAAABAAEAPUAAACJAwAAAAA=&#10;" filled="f" stroked="f">
                  <v:textbox inset=".5mm,.5mm,.5mm,0">
                    <w:txbxContent>
                      <w:p w14:paraId="2A6421D5"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364" o:spid="_x0000_s1107"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3YXMUA&#10;AADcAAAADwAAAGRycy9kb3ducmV2LnhtbESPT2vCQBTE7wW/w/KEXoputBIldRVpG9CbtX/Oj91n&#10;Esy+DdmNSb+9KxR6HGbmN8x6O9haXKn1lWMFs2kCglg7U3Gh4Oszn6xA+IBssHZMCn7Jw3Yzelhj&#10;ZlzPH3Q9hUJECPsMFZQhNJmUXpdk0U9dQxy9s2sthijbQpoW+wi3tZwnSSotVhwXSmzotSR9OXVW&#10;wVu3muv3xXH5lFxmB9Jd7oafb6Uex8PuBUSgIfyH/9p7o+A5XcD9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dhcxQAAANwAAAAPAAAAAAAAAAAAAAAAAJgCAABkcnMv&#10;ZG93bnJldi54bWxQSwUGAAAAAAQABAD1AAAAigMAAAAA&#10;" filled="f" stroked="f">
                  <v:textbox inset=".5mm,.5mm,.5mm,0">
                    <w:txbxContent>
                      <w:p w14:paraId="73A5CF1C"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v:textbox>
                </v:shape>
                <v:shape id="Надпись 365" o:spid="_x0000_s1108"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VlMUA&#10;AADcAAAADwAAAGRycy9kb3ducmV2LnhtbESPT2sCMRTE7wW/Q3iCt5q1opXVKCIIgr1068Xbc/P2&#10;j25eliTd3fbTN4VCj8PM/IbZ7AbTiI6cry0rmE0TEMS51TWXCi4fx+cVCB+QNTaWScEXedhtR08b&#10;TLXt+Z26LJQiQtinqKAKoU2l9HlFBv3UtsTRK6wzGKJ0pdQO+wg3jXxJkqU0WHNcqLClQ0X5I/s0&#10;CoZFdrkWx8I5S2/773t57rvXm1KT8bBfgwg0hP/wX/ukFcyX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WUxQAAANwAAAAPAAAAAAAAAAAAAAAAAJgCAABkcnMv&#10;ZG93bnJldi54bWxQSwUGAAAAAAQABAD1AAAAigMAAAAA&#10;" filled="f" stroked="f">
                  <v:textbox inset=".5mm,0,.5mm,0">
                    <w:txbxContent>
                      <w:p w14:paraId="2164F81E" w14:textId="77777777" w:rsidR="002B6328" w:rsidRPr="0066310D" w:rsidRDefault="002B6328" w:rsidP="00AD2DCB">
                        <w:pPr>
                          <w:ind w:firstLine="0"/>
                          <w:jc w:val="center"/>
                          <w:rPr>
                            <w:sz w:val="36"/>
                            <w:szCs w:val="36"/>
                          </w:rPr>
                        </w:pPr>
                        <w:r w:rsidRPr="0066310D">
                          <w:rPr>
                            <w:sz w:val="36"/>
                            <w:szCs w:val="36"/>
                          </w:rPr>
                          <w:t>ДП 00.00.ПЗ</w:t>
                        </w:r>
                      </w:p>
                    </w:txbxContent>
                  </v:textbox>
                </v:shape>
                <v:shape id="Надпись 366" o:spid="_x0000_s1109"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pL48UA&#10;AADcAAAADwAAAGRycy9kb3ducmV2LnhtbESPT2vCQBTE7wW/w/IEb3Wj0lhSVxFBKNhLoxdvr9mX&#10;PzX7Nuxuk9hP3y0Uehxm5jfMZjeaVvTkfGNZwWKegCAurG64UnA5Hx+fQfiArLG1TAru5GG3nTxs&#10;MNN24Hfq81CJCGGfoYI6hC6T0hc1GfRz2xFHr7TOYIjSVVI7HCLctHKZJKk02HBcqLGjQ03FLf8y&#10;Csan/HItj6Vzlt7235/VaejXH0rNpuP+BUSgMfyH/9qvWsEqTe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qkvjxQAAANwAAAAPAAAAAAAAAAAAAAAAAJgCAABkcnMv&#10;ZG93bnJldi54bWxQSwUGAAAAAAQABAD1AAAAigMAAAAA&#10;" filled="f" stroked="f">
                  <v:textbox inset=".5mm,0,.5mm,0">
                    <w:txbxContent>
                      <w:p w14:paraId="4916B731" w14:textId="77777777" w:rsidR="002B6328" w:rsidRPr="0066310D" w:rsidRDefault="002B6328" w:rsidP="00AD2DCB">
                        <w:pPr>
                          <w:ind w:firstLine="0"/>
                          <w:jc w:val="center"/>
                          <w:rPr>
                            <w:sz w:val="36"/>
                            <w:szCs w:val="36"/>
                          </w:rPr>
                        </w:pPr>
                        <w:r w:rsidRPr="0066310D">
                          <w:rPr>
                            <w:sz w:val="36"/>
                            <w:szCs w:val="36"/>
                          </w:rPr>
                          <w:t>БГТУ</w:t>
                        </w:r>
                      </w:p>
                      <w:p w14:paraId="077EC0CD"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367" o:spid="_x0000_s1110"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eMUA&#10;AADcAAAADwAAAGRycy9kb3ducmV2LnhtbESPT2sCMRTE7wW/Q3iCt5q1UpXVKCIIgr1068Xbc/P2&#10;j25eliTd3fbTN4VCj8PM/IbZ7AbTiI6cry0rmE0TEMS51TWXCi4fx+cVCB+QNTaWScEXedhtR08b&#10;TLXt+Z26LJQiQtinqKAKoU2l9HlFBv3UtsTRK6wzGKJ0pdQO+wg3jXxJkoU0WHNcqLClQ0X5I/s0&#10;CobX7HItjoVzlt723/fy3HfL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5u54xQAAANwAAAAPAAAAAAAAAAAAAAAAAJgCAABkcnMv&#10;ZG93bnJldi54bWxQSwUGAAAAAAQABAD1AAAAigMAAAAA&#10;" filled="f" stroked="f">
                  <v:textbox inset=".5mm,0,.5mm,0">
                    <w:txbxContent>
                      <w:p w14:paraId="2018723B" w14:textId="77777777" w:rsidR="002B6328" w:rsidRPr="0096426C" w:rsidRDefault="002B6328" w:rsidP="00AD2DCB">
                        <w:pPr>
                          <w:spacing w:before="240"/>
                          <w:ind w:firstLine="0"/>
                          <w:jc w:val="center"/>
                          <w:rPr>
                            <w:rFonts w:ascii="Arial" w:hAnsi="Arial" w:cs="Arial"/>
                            <w:sz w:val="24"/>
                            <w:szCs w:val="24"/>
                          </w:rPr>
                        </w:pPr>
                        <w:r>
                          <w:rPr>
                            <w:sz w:val="24"/>
                            <w:szCs w:val="24"/>
                          </w:rPr>
                          <w:t>Реферат</w:t>
                        </w:r>
                      </w:p>
                    </w:txbxContent>
                  </v:textbox>
                </v:shape>
                <v:shape id="Надпись 368" o:spid="_x0000_s1111"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6CsIA&#10;AADcAAAADwAAAGRycy9kb3ducmV2LnhtbERPy2oCMRTdC/5DuEJ3mlHRlqlRRBCEuunUTXe3kzsP&#10;ndwMSZyZ9uubheDycN6b3WAa0ZHztWUF81kCgji3uuZSweXrOH0D4QOyxsYyKfglD7vteLTBVNue&#10;P6nLQiliCPsUFVQhtKmUPq/IoJ/ZljhyhXUGQ4SulNphH8NNIxdJspYGa44NFbZ0qCi/ZXejYFhl&#10;l+/iWDhn6bz/u5Yffff6o9TLZNi/gwg0hKf44T5pBct1XBvPx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XoKwgAAANwAAAAPAAAAAAAAAAAAAAAAAJgCAABkcnMvZG93&#10;bnJldi54bWxQSwUGAAAAAAQABAD1AAAAhwMAAAAA&#10;" filled="f" stroked="f">
                  <v:textbox inset=".5mm,0,.5mm,0">
                    <w:txbxContent>
                      <w:p w14:paraId="73B78AD8"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369" o:spid="_x0000_s1112"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fkcYA&#10;AADcAAAADwAAAGRycy9kb3ducmV2LnhtbESPT2sCMRTE74LfIbxCb5qtpbauRpGCUKgXVy+9vW7e&#10;/mk3L0uS7m799EYQPA4z8xtmtRlMIzpyvras4GmagCDOra65VHA67iZvIHxA1thYJgX/5GGzHo9W&#10;mGrb84G6LJQiQtinqKAKoU2l9HlFBv3UtsTRK6wzGKJ0pdQO+wg3jZwlyVwarDkuVNjSe0X5b/Zn&#10;FAwv2emr2BXOWdpvzz/lZ9+9fiv1+DBslyACDeEevrU/tILn+QKuZ+IR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XfkcYAAADcAAAADwAAAAAAAAAAAAAAAACYAgAAZHJz&#10;L2Rvd25yZXYueG1sUEsFBgAAAAAEAAQA9QAAAIsDAAAAAA==&#10;" filled="f" stroked="f">
                  <v:textbox inset=".5mm,0,.5mm,0">
                    <w:txbxContent>
                      <w:p w14:paraId="09790DE4"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0416870C" w14:textId="77777777" w:rsidR="002B6328" w:rsidRPr="002D0CDF" w:rsidRDefault="002B6328" w:rsidP="00AD2DCB">
                        <w:pPr>
                          <w:rPr>
                            <w:rFonts w:ascii="Arial" w:hAnsi="Arial" w:cs="Arial"/>
                            <w:sz w:val="20"/>
                            <w:szCs w:val="20"/>
                          </w:rPr>
                        </w:pPr>
                      </w:p>
                      <w:p w14:paraId="6F479912" w14:textId="77777777" w:rsidR="002B6328" w:rsidRPr="002D0CDF" w:rsidRDefault="002B6328" w:rsidP="00AD2DCB">
                        <w:pPr>
                          <w:rPr>
                            <w:rFonts w:ascii="Arial" w:hAnsi="Arial" w:cs="Arial"/>
                            <w:sz w:val="20"/>
                            <w:szCs w:val="20"/>
                          </w:rPr>
                        </w:pPr>
                      </w:p>
                    </w:txbxContent>
                  </v:textbox>
                </v:shape>
                <v:shape id="Надпись 370" o:spid="_x0000_s1113"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9IgsEA&#10;AADcAAAADwAAAGRycy9kb3ducmV2LnhtbERPy4rCMBTdC/MP4Q64kTH1gUrHKIMP0J06OutLcqct&#10;NjelSbX+vVkILg/nPV+2thQ3qn3hWMGgn4Ag1s4UnCk4/26/ZiB8QDZYOiYFD/KwXHx05pgad+cj&#10;3U4hEzGEfYoK8hCqVEqvc7Lo+64ijty/qy2GCOtMmhrvMdyWcpgkE2mx4NiQY0WrnPT11FgF62Y2&#10;1JvxYdpLroM96Wbr2r+LUt3P9ucbRKA2vMUv984oGE3j/H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SILBAAAA3AAAAA8AAAAAAAAAAAAAAAAAmAIAAGRycy9kb3du&#10;cmV2LnhtbFBLBQYAAAAABAAEAPUAAACGAwAAAAA=&#10;" filled="f" stroked="f">
                  <v:textbox inset=".5mm,.5mm,.5mm,0">
                    <w:txbxContent>
                      <w:p w14:paraId="226D2420" w14:textId="77777777" w:rsidR="002B6328" w:rsidRPr="00AD2DCB" w:rsidRDefault="002B6328" w:rsidP="00AD2DCB">
                        <w:pPr>
                          <w:ind w:firstLine="0"/>
                          <w:jc w:val="center"/>
                          <w:rPr>
                            <w:sz w:val="18"/>
                            <w:szCs w:val="18"/>
                          </w:rPr>
                        </w:pPr>
                        <w:r w:rsidRPr="00AD2DCB">
                          <w:rPr>
                            <w:sz w:val="18"/>
                            <w:szCs w:val="18"/>
                          </w:rPr>
                          <w:t>у</w:t>
                        </w:r>
                      </w:p>
                    </w:txbxContent>
                  </v:textbox>
                </v:shape>
                <v:shape id="Надпись 371" o:spid="_x0000_s1114"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tGcUA&#10;AADcAAAADwAAAGRycy9kb3ducmV2LnhtbESPT2vCQBTE7wW/w/IEL1I30aISXUX8A/bWatvzY/eZ&#10;BLNvQ3aj6bfvCkKPw8z8hlmuO1uJGzW+dKwgHSUgiLUzJecKvs6H1zkIH5ANVo5JwS95WK96L0vM&#10;jLvzJ91OIRcRwj5DBUUIdSal1wVZ9CNXE0fv4hqLIcoml6bBe4TbSo6TZCotlhwXCqxpW5C+nlqr&#10;YNfOx3r/9jEbJtf0nXR7cN3Pt1KDfrdZgAjUhf/ws300CiazFB5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0ZxQAAANwAAAAPAAAAAAAAAAAAAAAAAJgCAABkcnMv&#10;ZG93bnJldi54bWxQSwUGAAAAAAQABAD1AAAAigMAAAAA&#10;" filled="f" stroked="f">
                  <v:textbox inset=".5mm,.5mm,.5mm,0">
                    <w:txbxContent>
                      <w:p w14:paraId="03B89986"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372" o:spid="_x0000_s1115"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FzbsQA&#10;AADcAAAADwAAAGRycy9kb3ducmV2LnhtbESPT2vCQBTE7wW/w/IEL0U3pkUlukqpFdqb/8+P3WcS&#10;zL4N2Y3Gb+8WCj0OM/MbZrHqbCVu1PjSsYLxKAFBrJ0pOVdwPGyGMxA+IBusHJOCB3lYLXsvC8yM&#10;u/OObvuQiwhhn6GCIoQ6k9Lrgiz6kauJo3dxjcUQZZNL0+A9wm0l0ySZSIslx4UCa/osSF/3rVWw&#10;bmep/nrfTl+T6/iHdLtx3fmk1KDffcxBBOrCf/iv/W0UvE1T+D0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c27EAAAA3AAAAA8AAAAAAAAAAAAAAAAAmAIAAGRycy9k&#10;b3ducmV2LnhtbFBLBQYAAAAABAAEAPUAAACJAwAAAAA=&#10;" filled="f" stroked="f">
                  <v:textbox inset=".5mm,.5mm,.5mm,0">
                    <w:txbxContent>
                      <w:p w14:paraId="2D32147E"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373" o:spid="_x0000_s1116"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psUA&#10;AADcAAAADwAAAGRycy9kb3ducmV2LnhtbESPT2sCMRTE7wW/Q3iCt5q10iqrUUQQBHvp1ou35+bt&#10;H928LEm6u/bTN4VCj8PM/IZZbwfTiI6cry0rmE0TEMS51TWXCs6fh+clCB+QNTaWScGDPGw3o6c1&#10;ptr2/EFdFkoRIexTVFCF0KZS+rwig35qW+LoFdYZDFG6UmqHfYSbRr4kyZs0WHNcqLClfUX5Pfsy&#10;CobX7HwpDoVzlt5337fy1HeLq1KT8bBbgQg0hP/wX/uoFcwX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H6mxQAAANwAAAAPAAAAAAAAAAAAAAAAAJgCAABkcnMv&#10;ZG93bnJldi54bWxQSwUGAAAAAAQABAD1AAAAigMAAAAA&#10;" filled="f" stroked="f">
                  <v:textbox inset=".5mm,0,.5mm,0">
                    <w:txbxContent>
                      <w:p w14:paraId="0A86329A" w14:textId="77777777" w:rsidR="002B6328" w:rsidRPr="0066310D" w:rsidRDefault="002B6328" w:rsidP="00AD2DCB">
                        <w:pPr>
                          <w:ind w:firstLine="0"/>
                          <w:rPr>
                            <w:sz w:val="20"/>
                            <w:szCs w:val="20"/>
                          </w:rPr>
                        </w:pPr>
                        <w:r w:rsidRPr="0066310D">
                          <w:rPr>
                            <w:sz w:val="20"/>
                            <w:szCs w:val="20"/>
                          </w:rPr>
                          <w:t>Консульт.</w:t>
                        </w:r>
                      </w:p>
                    </w:txbxContent>
                  </v:textbox>
                </v:shape>
                <v:shape id="Надпись 374" o:spid="_x0000_s1117"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m0sYA&#10;AADcAAAADwAAAGRycy9kb3ducmV2LnhtbESPzWsCMRTE7wX/h/AEbzWr/bCsRhFBEOylq5feXjdv&#10;P3TzsiTp7tq/vikUPA4z8xtmtRlMIzpyvrasYDZNQBDnVtdcKjif9o9vIHxA1thYJgU38rBZjx5W&#10;mGrb8wd1WShFhLBPUUEVQptK6fOKDPqpbYmjV1hnMETpSqkd9hFuGjlPkldpsOa4UGFLu4rya/Zt&#10;FAwv2fmz2BfOWXrf/lzKY98tvpSajIftEkSgIdzD/+2DVvC0eIa/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3m0sYAAADcAAAADwAAAAAAAAAAAAAAAACYAgAAZHJz&#10;L2Rvd25yZXYueG1sUEsFBgAAAAAEAAQA9QAAAIsDAAAAAA==&#10;" filled="f" stroked="f">
                  <v:textbox inset=".5mm,0,.5mm,0">
                    <w:txbxContent>
                      <w:p w14:paraId="6AF34DA5" w14:textId="77777777" w:rsidR="002B6328" w:rsidRPr="002D0CDF" w:rsidRDefault="002B6328" w:rsidP="00AD2DCB">
                        <w:pPr>
                          <w:ind w:firstLine="0"/>
                          <w:rPr>
                            <w:rFonts w:ascii="Arial" w:hAnsi="Arial" w:cs="Arial"/>
                            <w:spacing w:val="-6"/>
                            <w:sz w:val="20"/>
                            <w:szCs w:val="20"/>
                          </w:rPr>
                        </w:pPr>
                      </w:p>
                      <w:p w14:paraId="12F6AA75" w14:textId="77777777" w:rsidR="002B6328" w:rsidRPr="002D0CDF" w:rsidRDefault="002B6328" w:rsidP="00AD2DCB">
                        <w:pPr>
                          <w:rPr>
                            <w:rFonts w:ascii="Arial" w:hAnsi="Arial" w:cs="Arial"/>
                            <w:sz w:val="20"/>
                            <w:szCs w:val="20"/>
                          </w:rPr>
                        </w:pPr>
                      </w:p>
                      <w:p w14:paraId="1BF5F331" w14:textId="77777777" w:rsidR="002B6328" w:rsidRPr="002D0CDF" w:rsidRDefault="002B6328" w:rsidP="00AD2DCB">
                        <w:pPr>
                          <w:rPr>
                            <w:rFonts w:ascii="Arial" w:hAnsi="Arial" w:cs="Arial"/>
                            <w:sz w:val="20"/>
                            <w:szCs w:val="20"/>
                          </w:rPr>
                        </w:pPr>
                      </w:p>
                    </w:txbxContent>
                  </v:textbox>
                </v:shape>
                <w10:wrap anchorx="page" anchory="page"/>
              </v:group>
            </w:pict>
          </mc:Fallback>
        </mc:AlternateContent>
      </w:r>
      <w:r w:rsidR="0096426C">
        <w:rPr>
          <w:lang w:val="en-US"/>
        </w:rPr>
        <w:t>The aim of the project</w:t>
      </w:r>
    </w:p>
    <w:p w14:paraId="037E10B4" w14:textId="77777777" w:rsidR="0096426C" w:rsidRDefault="0096426C" w:rsidP="0013781E">
      <w:pPr>
        <w:rPr>
          <w:lang w:val="en-US"/>
        </w:rPr>
      </w:pPr>
      <w:r>
        <w:rPr>
          <w:lang w:val="en-US"/>
        </w:rPr>
        <w:t>Project tasks are.</w:t>
      </w:r>
    </w:p>
    <w:p w14:paraId="1653791F" w14:textId="77777777" w:rsidR="0096426C" w:rsidRPr="0096426C" w:rsidRDefault="0096426C" w:rsidP="0013781E">
      <w:pPr>
        <w:rPr>
          <w:lang w:val="en-US"/>
        </w:rPr>
      </w:pPr>
      <w:r>
        <w:rPr>
          <w:lang w:val="en-US"/>
        </w:rPr>
        <w:t>Main results include .</w:t>
      </w:r>
    </w:p>
    <w:p w14:paraId="1B5A68CA" w14:textId="77777777" w:rsidR="0096426C" w:rsidRDefault="0096426C" w:rsidP="0013781E">
      <w:pPr>
        <w:rPr>
          <w:lang w:val="en-US"/>
        </w:rPr>
      </w:pPr>
    </w:p>
    <w:p w14:paraId="7672CEA4" w14:textId="77777777" w:rsidR="0013781E" w:rsidRPr="0096426C" w:rsidRDefault="0096426C" w:rsidP="0013781E">
      <w:pPr>
        <w:rPr>
          <w:lang w:val="en-US"/>
        </w:rPr>
      </w:pPr>
      <w:r>
        <w:rPr>
          <w:lang w:val="en-US"/>
        </w:rPr>
        <w:t>Content of graphic matter:</w:t>
      </w:r>
    </w:p>
    <w:p w14:paraId="2D6E71CD" w14:textId="77777777" w:rsidR="0013781E" w:rsidRDefault="0096426C" w:rsidP="0096426C">
      <w:pPr>
        <w:pStyle w:val="a4"/>
        <w:rPr>
          <w:lang w:val="en-US"/>
        </w:rPr>
      </w:pPr>
      <w:r w:rsidRPr="0096426C">
        <w:rPr>
          <w:lang w:val="en-US"/>
        </w:rPr>
        <w:t>functional diagram</w:t>
      </w:r>
      <w:r>
        <w:rPr>
          <w:lang w:val="en-US"/>
        </w:rPr>
        <w:t xml:space="preserve"> – 1 sheet of A3 format;</w:t>
      </w:r>
    </w:p>
    <w:p w14:paraId="011081A5" w14:textId="77777777" w:rsidR="0096426C" w:rsidRDefault="0096426C" w:rsidP="0096426C">
      <w:pPr>
        <w:pStyle w:val="a4"/>
        <w:rPr>
          <w:lang w:val="en-US"/>
        </w:rPr>
      </w:pPr>
      <w:r w:rsidRPr="0096426C">
        <w:rPr>
          <w:lang w:val="en-US"/>
        </w:rPr>
        <w:t>database scheme</w:t>
      </w:r>
      <w:r>
        <w:rPr>
          <w:lang w:val="en-US"/>
        </w:rPr>
        <w:t xml:space="preserve"> – 1 sheet of A3 format;</w:t>
      </w:r>
    </w:p>
    <w:p w14:paraId="714A44F2" w14:textId="77777777" w:rsidR="0096426C" w:rsidRPr="0096426C" w:rsidRDefault="0096426C" w:rsidP="0096426C">
      <w:pPr>
        <w:pStyle w:val="a4"/>
        <w:rPr>
          <w:lang w:val="en-US"/>
        </w:rPr>
      </w:pPr>
    </w:p>
    <w:p w14:paraId="4943E5FC" w14:textId="77777777" w:rsidR="0013781E" w:rsidRPr="0096426C" w:rsidRDefault="0013781E" w:rsidP="0013781E">
      <w:pPr>
        <w:rPr>
          <w:lang w:val="en-US"/>
        </w:rPr>
      </w:pPr>
    </w:p>
    <w:p w14:paraId="4CDAD37B" w14:textId="77777777" w:rsidR="0013781E" w:rsidRPr="0096426C" w:rsidRDefault="0013781E" w:rsidP="0013781E">
      <w:pPr>
        <w:rPr>
          <w:lang w:val="en-US"/>
        </w:rPr>
      </w:pPr>
    </w:p>
    <w:p w14:paraId="01EFF4D9" w14:textId="77777777" w:rsidR="0013781E" w:rsidRPr="0096426C" w:rsidRDefault="0013781E" w:rsidP="0013781E">
      <w:pPr>
        <w:rPr>
          <w:lang w:val="en-US"/>
        </w:rPr>
      </w:pPr>
    </w:p>
    <w:p w14:paraId="6D90D02B" w14:textId="77777777" w:rsidR="0013781E" w:rsidRPr="0096426C" w:rsidRDefault="0013781E" w:rsidP="0013781E">
      <w:pPr>
        <w:rPr>
          <w:lang w:val="en-US"/>
        </w:rPr>
        <w:sectPr w:rsidR="0013781E" w:rsidRPr="0096426C" w:rsidSect="00CB748E">
          <w:pgSz w:w="11906" w:h="16838" w:code="9"/>
          <w:pgMar w:top="1134" w:right="567" w:bottom="3119" w:left="1304" w:header="567" w:footer="709" w:gutter="0"/>
          <w:cols w:space="708"/>
          <w:docGrid w:linePitch="381"/>
        </w:sectPr>
      </w:pPr>
    </w:p>
    <w:p w14:paraId="678EE952" w14:textId="77777777" w:rsidR="0013781E" w:rsidRPr="0013781E" w:rsidRDefault="0013781E" w:rsidP="0096426C">
      <w:pPr>
        <w:pStyle w:val="aff0"/>
      </w:pPr>
      <w:r w:rsidRPr="000C4E16">
        <w:lastRenderedPageBreak/>
        <w:t>Содержание</w:t>
      </w:r>
    </w:p>
    <w:sdt>
      <w:sdtPr>
        <w:id w:val="1357695420"/>
        <w:docPartObj>
          <w:docPartGallery w:val="Table of Contents"/>
          <w:docPartUnique/>
        </w:docPartObj>
      </w:sdtPr>
      <w:sdtEndPr>
        <w:rPr>
          <w:b/>
          <w:bCs/>
        </w:rPr>
      </w:sdtEndPr>
      <w:sdtContent>
        <w:p w14:paraId="7099EEB0" w14:textId="77777777" w:rsidR="0096426C" w:rsidRDefault="0096426C" w:rsidP="0096426C">
          <w:pPr>
            <w:ind w:firstLine="0"/>
            <w:jc w:val="right"/>
          </w:pPr>
          <w:r>
            <w:t>стр.</w:t>
          </w:r>
        </w:p>
        <w:p w14:paraId="5C66D876" w14:textId="77777777" w:rsidR="0096426C" w:rsidRDefault="0096426C" w:rsidP="0096426C">
          <w:pPr>
            <w:pStyle w:val="11"/>
            <w:tabs>
              <w:tab w:val="right" w:leader="dot" w:pos="10025"/>
            </w:tabs>
            <w:ind w:firstLine="0"/>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514344667" w:history="1">
            <w:r w:rsidRPr="00C1613D">
              <w:rPr>
                <w:rStyle w:val="aff4"/>
                <w:noProof/>
              </w:rPr>
              <w:t>Введение</w:t>
            </w:r>
            <w:r>
              <w:rPr>
                <w:noProof/>
                <w:webHidden/>
              </w:rPr>
              <w:tab/>
            </w:r>
            <w:r>
              <w:rPr>
                <w:noProof/>
                <w:webHidden/>
              </w:rPr>
              <w:fldChar w:fldCharType="begin"/>
            </w:r>
            <w:r>
              <w:rPr>
                <w:noProof/>
                <w:webHidden/>
              </w:rPr>
              <w:instrText xml:space="preserve"> PAGEREF _Toc514344667 \h </w:instrText>
            </w:r>
            <w:r>
              <w:rPr>
                <w:noProof/>
                <w:webHidden/>
              </w:rPr>
            </w:r>
            <w:r>
              <w:rPr>
                <w:noProof/>
                <w:webHidden/>
              </w:rPr>
              <w:fldChar w:fldCharType="separate"/>
            </w:r>
            <w:r w:rsidR="00B329C0">
              <w:rPr>
                <w:noProof/>
                <w:webHidden/>
              </w:rPr>
              <w:t>4</w:t>
            </w:r>
            <w:r>
              <w:rPr>
                <w:noProof/>
                <w:webHidden/>
              </w:rPr>
              <w:fldChar w:fldCharType="end"/>
            </w:r>
          </w:hyperlink>
        </w:p>
        <w:p w14:paraId="708B10E3" w14:textId="77777777" w:rsidR="0096426C" w:rsidRDefault="002B6328" w:rsidP="0096426C">
          <w:pPr>
            <w:pStyle w:val="11"/>
            <w:tabs>
              <w:tab w:val="right" w:leader="dot" w:pos="10025"/>
            </w:tabs>
            <w:ind w:firstLine="0"/>
            <w:rPr>
              <w:rFonts w:asciiTheme="minorHAnsi" w:eastAsiaTheme="minorEastAsia" w:hAnsiTheme="minorHAnsi" w:cstheme="minorBidi"/>
              <w:noProof/>
              <w:sz w:val="22"/>
              <w:lang w:eastAsia="ru-RU"/>
            </w:rPr>
          </w:pPr>
          <w:hyperlink w:anchor="_Toc514344668" w:history="1">
            <w:r w:rsidR="0096426C" w:rsidRPr="00C1613D">
              <w:rPr>
                <w:rStyle w:val="aff4"/>
                <w:noProof/>
              </w:rPr>
              <w:t>1 Аналитический обзор</w:t>
            </w:r>
            <w:r w:rsidR="0096426C">
              <w:rPr>
                <w:noProof/>
                <w:webHidden/>
              </w:rPr>
              <w:tab/>
            </w:r>
            <w:r w:rsidR="0096426C">
              <w:rPr>
                <w:noProof/>
                <w:webHidden/>
              </w:rPr>
              <w:fldChar w:fldCharType="begin"/>
            </w:r>
            <w:r w:rsidR="0096426C">
              <w:rPr>
                <w:noProof/>
                <w:webHidden/>
              </w:rPr>
              <w:instrText xml:space="preserve"> PAGEREF _Toc514344668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2213D57E" w14:textId="77777777" w:rsidR="0096426C" w:rsidRDefault="002B6328" w:rsidP="0096426C">
          <w:pPr>
            <w:pStyle w:val="21"/>
            <w:tabs>
              <w:tab w:val="right" w:leader="dot" w:pos="10025"/>
            </w:tabs>
            <w:ind w:firstLine="0"/>
            <w:rPr>
              <w:rFonts w:asciiTheme="minorHAnsi" w:eastAsiaTheme="minorEastAsia" w:hAnsiTheme="minorHAnsi" w:cstheme="minorBidi"/>
              <w:noProof/>
              <w:sz w:val="22"/>
              <w:lang w:eastAsia="ru-RU"/>
            </w:rPr>
          </w:pPr>
          <w:hyperlink w:anchor="_Toc514344669" w:history="1">
            <w:r w:rsidR="0096426C" w:rsidRPr="00C1613D">
              <w:rPr>
                <w:rStyle w:val="aff4"/>
                <w:noProof/>
              </w:rPr>
              <w:t>1.1 Анализ предметной области</w:t>
            </w:r>
            <w:r w:rsidR="0096426C">
              <w:rPr>
                <w:noProof/>
                <w:webHidden/>
              </w:rPr>
              <w:tab/>
            </w:r>
            <w:r w:rsidR="0096426C">
              <w:rPr>
                <w:noProof/>
                <w:webHidden/>
              </w:rPr>
              <w:fldChar w:fldCharType="begin"/>
            </w:r>
            <w:r w:rsidR="0096426C">
              <w:rPr>
                <w:noProof/>
                <w:webHidden/>
              </w:rPr>
              <w:instrText xml:space="preserve"> PAGEREF _Toc514344669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6DF21485" w14:textId="77777777" w:rsidR="0096426C" w:rsidRDefault="002B6328" w:rsidP="0096426C">
          <w:pPr>
            <w:pStyle w:val="21"/>
            <w:tabs>
              <w:tab w:val="right" w:leader="dot" w:pos="10025"/>
            </w:tabs>
            <w:ind w:firstLine="0"/>
            <w:rPr>
              <w:rFonts w:asciiTheme="minorHAnsi" w:eastAsiaTheme="minorEastAsia" w:hAnsiTheme="minorHAnsi" w:cstheme="minorBidi"/>
              <w:noProof/>
              <w:sz w:val="22"/>
              <w:lang w:eastAsia="ru-RU"/>
            </w:rPr>
          </w:pPr>
          <w:hyperlink w:anchor="_Toc514344670" w:history="1">
            <w:r w:rsidR="0096426C" w:rsidRPr="00C1613D">
              <w:rPr>
                <w:rStyle w:val="aff4"/>
                <w:noProof/>
              </w:rPr>
              <w:t>1.2 Анализ аналогичных решений</w:t>
            </w:r>
            <w:r w:rsidR="0096426C">
              <w:rPr>
                <w:noProof/>
                <w:webHidden/>
              </w:rPr>
              <w:tab/>
            </w:r>
            <w:r w:rsidR="0096426C">
              <w:rPr>
                <w:noProof/>
                <w:webHidden/>
              </w:rPr>
              <w:fldChar w:fldCharType="begin"/>
            </w:r>
            <w:r w:rsidR="0096426C">
              <w:rPr>
                <w:noProof/>
                <w:webHidden/>
              </w:rPr>
              <w:instrText xml:space="preserve"> PAGEREF _Toc514344670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7B0A12AC" w14:textId="77777777" w:rsidR="0096426C" w:rsidRDefault="002B6328" w:rsidP="0096426C">
          <w:pPr>
            <w:pStyle w:val="11"/>
            <w:tabs>
              <w:tab w:val="right" w:leader="dot" w:pos="10025"/>
            </w:tabs>
            <w:ind w:firstLine="0"/>
            <w:rPr>
              <w:rFonts w:asciiTheme="minorHAnsi" w:eastAsiaTheme="minorEastAsia" w:hAnsiTheme="minorHAnsi" w:cstheme="minorBidi"/>
              <w:noProof/>
              <w:sz w:val="22"/>
              <w:lang w:eastAsia="ru-RU"/>
            </w:rPr>
          </w:pPr>
          <w:hyperlink w:anchor="_Toc514344671" w:history="1">
            <w:r w:rsidR="0096426C" w:rsidRPr="00C1613D">
              <w:rPr>
                <w:rStyle w:val="aff4"/>
                <w:noProof/>
              </w:rPr>
              <w:t>2 Проектирование интерфейсов программного обеспечения</w:t>
            </w:r>
            <w:r w:rsidR="0096426C">
              <w:rPr>
                <w:noProof/>
                <w:webHidden/>
              </w:rPr>
              <w:tab/>
            </w:r>
            <w:r w:rsidR="0096426C">
              <w:rPr>
                <w:noProof/>
                <w:webHidden/>
              </w:rPr>
              <w:fldChar w:fldCharType="begin"/>
            </w:r>
            <w:r w:rsidR="0096426C">
              <w:rPr>
                <w:noProof/>
                <w:webHidden/>
              </w:rPr>
              <w:instrText xml:space="preserve"> PAGEREF _Toc514344671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4C7B411A" w14:textId="77777777" w:rsidR="0096426C" w:rsidRDefault="002B6328" w:rsidP="0096426C">
          <w:pPr>
            <w:pStyle w:val="21"/>
            <w:tabs>
              <w:tab w:val="right" w:leader="dot" w:pos="10025"/>
            </w:tabs>
            <w:ind w:firstLine="0"/>
            <w:rPr>
              <w:rFonts w:asciiTheme="minorHAnsi" w:eastAsiaTheme="minorEastAsia" w:hAnsiTheme="minorHAnsi" w:cstheme="minorBidi"/>
              <w:noProof/>
              <w:sz w:val="22"/>
              <w:lang w:eastAsia="ru-RU"/>
            </w:rPr>
          </w:pPr>
          <w:hyperlink w:anchor="_Toc514344672" w:history="1">
            <w:r w:rsidR="0096426C" w:rsidRPr="00C1613D">
              <w:rPr>
                <w:rStyle w:val="aff4"/>
                <w:noProof/>
              </w:rPr>
              <w:t>2.1 Цели задачи программного продукта</w:t>
            </w:r>
            <w:r w:rsidR="0096426C">
              <w:rPr>
                <w:noProof/>
                <w:webHidden/>
              </w:rPr>
              <w:tab/>
            </w:r>
            <w:r w:rsidR="0096426C">
              <w:rPr>
                <w:noProof/>
                <w:webHidden/>
              </w:rPr>
              <w:fldChar w:fldCharType="begin"/>
            </w:r>
            <w:r w:rsidR="0096426C">
              <w:rPr>
                <w:noProof/>
                <w:webHidden/>
              </w:rPr>
              <w:instrText xml:space="preserve"> PAGEREF _Toc514344672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2F7D5C96" w14:textId="77777777" w:rsidR="0096426C" w:rsidRDefault="002B6328" w:rsidP="0096426C">
          <w:pPr>
            <w:pStyle w:val="21"/>
            <w:tabs>
              <w:tab w:val="right" w:leader="dot" w:pos="10025"/>
            </w:tabs>
            <w:ind w:firstLine="0"/>
            <w:rPr>
              <w:rFonts w:asciiTheme="minorHAnsi" w:eastAsiaTheme="minorEastAsia" w:hAnsiTheme="minorHAnsi" w:cstheme="minorBidi"/>
              <w:noProof/>
              <w:sz w:val="22"/>
              <w:lang w:eastAsia="ru-RU"/>
            </w:rPr>
          </w:pPr>
          <w:hyperlink w:anchor="_Toc514344673" w:history="1">
            <w:r w:rsidR="0096426C" w:rsidRPr="00C1613D">
              <w:rPr>
                <w:rStyle w:val="aff4"/>
                <w:noProof/>
              </w:rPr>
              <w:t>2.2 Определение списка потребностей пользователя</w:t>
            </w:r>
            <w:r w:rsidR="0096426C">
              <w:rPr>
                <w:noProof/>
                <w:webHidden/>
              </w:rPr>
              <w:tab/>
            </w:r>
            <w:r w:rsidR="0096426C">
              <w:rPr>
                <w:noProof/>
                <w:webHidden/>
              </w:rPr>
              <w:fldChar w:fldCharType="begin"/>
            </w:r>
            <w:r w:rsidR="0096426C">
              <w:rPr>
                <w:noProof/>
                <w:webHidden/>
              </w:rPr>
              <w:instrText xml:space="preserve"> PAGEREF _Toc514344673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7755ADAC" w14:textId="77777777" w:rsidR="0096426C" w:rsidRDefault="002B6328" w:rsidP="0096426C">
          <w:pPr>
            <w:pStyle w:val="31"/>
            <w:tabs>
              <w:tab w:val="right" w:leader="dot" w:pos="10025"/>
            </w:tabs>
            <w:ind w:firstLine="0"/>
            <w:rPr>
              <w:rFonts w:asciiTheme="minorHAnsi" w:eastAsiaTheme="minorEastAsia" w:hAnsiTheme="minorHAnsi" w:cstheme="minorBidi"/>
              <w:noProof/>
              <w:sz w:val="22"/>
              <w:lang w:eastAsia="ru-RU"/>
            </w:rPr>
          </w:pPr>
          <w:hyperlink w:anchor="_Toc514344674" w:history="1">
            <w:r w:rsidR="0096426C" w:rsidRPr="00C1613D">
              <w:rPr>
                <w:rStyle w:val="aff4"/>
                <w:noProof/>
              </w:rPr>
              <w:t>2.2.1 Потребности пользователя 1</w:t>
            </w:r>
            <w:r w:rsidR="0096426C">
              <w:rPr>
                <w:noProof/>
                <w:webHidden/>
              </w:rPr>
              <w:tab/>
            </w:r>
            <w:r w:rsidR="0096426C">
              <w:rPr>
                <w:noProof/>
                <w:webHidden/>
              </w:rPr>
              <w:fldChar w:fldCharType="begin"/>
            </w:r>
            <w:r w:rsidR="0096426C">
              <w:rPr>
                <w:noProof/>
                <w:webHidden/>
              </w:rPr>
              <w:instrText xml:space="preserve"> PAGEREF _Toc514344674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2CF48EC1" w14:textId="77777777" w:rsidR="0096426C" w:rsidRDefault="0096426C" w:rsidP="0096426C">
          <w:pPr>
            <w:ind w:firstLine="0"/>
          </w:pPr>
          <w:r>
            <w:fldChar w:fldCharType="end"/>
          </w:r>
        </w:p>
      </w:sdtContent>
    </w:sdt>
    <w:p w14:paraId="3D1551EA" w14:textId="77777777" w:rsidR="0013781E" w:rsidRDefault="00AD2DCB" w:rsidP="0013781E">
      <w:r w:rsidRPr="0013781E">
        <w:rPr>
          <w:noProof/>
          <w:lang w:eastAsia="ru-RU"/>
        </w:rPr>
        <mc:AlternateContent>
          <mc:Choice Requires="wpg">
            <w:drawing>
              <wp:anchor distT="0" distB="0" distL="114300" distR="114300" simplePos="0" relativeHeight="251725824" behindDoc="1" locked="0" layoutInCell="1" allowOverlap="1" wp14:anchorId="16DFA223" wp14:editId="1C5BE837">
                <wp:simplePos x="0" y="0"/>
                <wp:positionH relativeFrom="page">
                  <wp:posOffset>720090</wp:posOffset>
                </wp:positionH>
                <wp:positionV relativeFrom="page">
                  <wp:posOffset>180340</wp:posOffset>
                </wp:positionV>
                <wp:extent cx="6663600" cy="10335600"/>
                <wp:effectExtent l="0" t="0" r="23495" b="27940"/>
                <wp:wrapNone/>
                <wp:docPr id="375" name="Группа 375"/>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376" name="Прямая соединительная линия 376"/>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Прямая соединительная линия 377"/>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Прямая соединительная линия 378"/>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Прямая соединительная линия 379"/>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Прямая соединительная линия 380"/>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Прямая соединительная линия 381"/>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Прямая соединительная линия 382"/>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Прямая соединительная линия 383"/>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Прямая соединительная линия 384"/>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Прямая соединительная линия 385"/>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Прямая соединительная линия 386"/>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Прямая соединительная линия 387"/>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Прямая соединительная линия 388"/>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Прямая соединительная линия 389"/>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Прямая соединительная линия 390"/>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Прямая соединительная линия 391"/>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 name="Прямая соединительная линия 392"/>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Прямая соединительная линия 393"/>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Прямая соединительная линия 394"/>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Прямая соединительная линия 395"/>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Прямоугольник 396"/>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Надпись 397"/>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B5B1"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398" name="Надпись 398"/>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F807A"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399" name="Надпись 399"/>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EFAFAB" w14:textId="77777777" w:rsidR="002B6328" w:rsidRPr="002D0CDF" w:rsidRDefault="002B6328"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400" name="Надпись 400"/>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9D82C"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401" name="Надпись 401"/>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E63D3" w14:textId="77777777" w:rsidR="002B6328" w:rsidRPr="001A63C2" w:rsidRDefault="002B6328" w:rsidP="00AD2DCB">
                              <w:pPr>
                                <w:ind w:firstLine="0"/>
                                <w:rPr>
                                  <w:rFonts w:ascii="Arial" w:hAnsi="Arial" w:cs="Arial"/>
                                  <w:sz w:val="20"/>
                                  <w:szCs w:val="20"/>
                                </w:rPr>
                              </w:pPr>
                              <w:r w:rsidRPr="0066310D">
                                <w:rPr>
                                  <w:sz w:val="20"/>
                                  <w:szCs w:val="20"/>
                                </w:rPr>
                                <w:t>Иванов</w:t>
                              </w:r>
                            </w:p>
                            <w:p w14:paraId="73083F4F" w14:textId="77777777" w:rsidR="002B6328" w:rsidRPr="002D0CDF" w:rsidRDefault="002B6328" w:rsidP="00AD2DCB"/>
                          </w:txbxContent>
                        </wps:txbx>
                        <wps:bodyPr rot="0" vert="horz" wrap="square" lIns="18000" tIns="0" rIns="18000" bIns="0" anchor="t" anchorCtr="0" upright="1">
                          <a:noAutofit/>
                        </wps:bodyPr>
                      </wps:wsp>
                      <wps:wsp>
                        <wps:cNvPr id="402" name="Надпись 402"/>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A252F"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30A1468E" w14:textId="77777777" w:rsidR="002B6328" w:rsidRPr="002D0CDF" w:rsidRDefault="002B6328" w:rsidP="00AD2DCB">
                              <w:pPr>
                                <w:ind w:firstLine="0"/>
                                <w:rPr>
                                  <w:rFonts w:ascii="Arial" w:hAnsi="Arial" w:cs="Arial"/>
                                  <w:sz w:val="20"/>
                                  <w:szCs w:val="20"/>
                                </w:rPr>
                              </w:pPr>
                            </w:p>
                            <w:p w14:paraId="361C7E31" w14:textId="77777777" w:rsidR="002B6328" w:rsidRDefault="002B6328" w:rsidP="00AD2DCB">
                              <w:pPr>
                                <w:ind w:firstLine="0"/>
                              </w:pPr>
                            </w:p>
                          </w:txbxContent>
                        </wps:txbx>
                        <wps:bodyPr rot="0" vert="horz" wrap="square" lIns="18000" tIns="0" rIns="18000" bIns="0" anchor="t" anchorCtr="0" upright="1">
                          <a:noAutofit/>
                        </wps:bodyPr>
                      </wps:wsp>
                      <wps:wsp>
                        <wps:cNvPr id="403" name="Надпись 403"/>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47F9A"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1110222C"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404" name="Надпись 404"/>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FF631"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405" name="Надпись 405"/>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25FAE"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406" name="Надпись 406"/>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FCC82"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407" name="Надпись 407"/>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B039"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408" name="Надпись 408"/>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A2E55" w14:textId="77777777" w:rsidR="002B6328" w:rsidRPr="00AD2DCB" w:rsidRDefault="002B6328"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409" name="Надпись 409"/>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D75A6"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410" name="Надпись 410"/>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0CC3B"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411" name="Надпись 411"/>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0F7C" w14:textId="77777777" w:rsidR="002B6328" w:rsidRPr="0066310D" w:rsidRDefault="002B6328" w:rsidP="00AD2DCB">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412" name="Надпись 412"/>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DBDDB" w14:textId="77777777" w:rsidR="002B6328" w:rsidRPr="0066310D" w:rsidRDefault="002B6328" w:rsidP="00AD2DCB">
                              <w:pPr>
                                <w:ind w:firstLine="0"/>
                                <w:jc w:val="center"/>
                                <w:rPr>
                                  <w:sz w:val="36"/>
                                  <w:szCs w:val="36"/>
                                </w:rPr>
                              </w:pPr>
                              <w:r w:rsidRPr="0066310D">
                                <w:rPr>
                                  <w:sz w:val="36"/>
                                  <w:szCs w:val="36"/>
                                </w:rPr>
                                <w:t>БГТУ</w:t>
                              </w:r>
                            </w:p>
                            <w:p w14:paraId="63C95ED0"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413" name="Надпись 413"/>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C9DC4" w14:textId="77777777" w:rsidR="002B6328" w:rsidRPr="00AD2DCB" w:rsidRDefault="002B6328" w:rsidP="00AD2DCB">
                              <w:pPr>
                                <w:spacing w:before="240"/>
                                <w:ind w:firstLine="0"/>
                                <w:jc w:val="center"/>
                                <w:rPr>
                                  <w:rFonts w:ascii="Arial" w:hAnsi="Arial" w:cs="Arial"/>
                                  <w:sz w:val="24"/>
                                  <w:szCs w:val="24"/>
                                </w:rPr>
                              </w:pPr>
                              <w:r>
                                <w:rPr>
                                  <w:sz w:val="24"/>
                                  <w:szCs w:val="24"/>
                                  <w:lang w:val="en-US"/>
                                </w:rPr>
                                <w:t>Со</w:t>
                              </w:r>
                              <w:r>
                                <w:rPr>
                                  <w:sz w:val="24"/>
                                  <w:szCs w:val="24"/>
                                </w:rPr>
                                <w:t>держание</w:t>
                              </w:r>
                            </w:p>
                          </w:txbxContent>
                        </wps:txbx>
                        <wps:bodyPr rot="0" vert="horz" wrap="square" lIns="18000" tIns="0" rIns="18000" bIns="0" anchor="t" anchorCtr="0" upright="1">
                          <a:noAutofit/>
                        </wps:bodyPr>
                      </wps:wsp>
                      <wps:wsp>
                        <wps:cNvPr id="414" name="Надпись 414"/>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C3044"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415" name="Надпись 415"/>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17BAD"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75028F16" w14:textId="77777777" w:rsidR="002B6328" w:rsidRPr="002D0CDF" w:rsidRDefault="002B6328" w:rsidP="00AD2DCB">
                              <w:pPr>
                                <w:rPr>
                                  <w:rFonts w:ascii="Arial" w:hAnsi="Arial" w:cs="Arial"/>
                                  <w:sz w:val="20"/>
                                  <w:szCs w:val="20"/>
                                </w:rPr>
                              </w:pPr>
                            </w:p>
                            <w:p w14:paraId="7E3826EA"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416" name="Надпись 416"/>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8F082" w14:textId="77777777" w:rsidR="002B6328" w:rsidRPr="00AD2DCB" w:rsidRDefault="002B6328" w:rsidP="00AD2DCB">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417" name="Надпись 417"/>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2B0F"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18" name="Надпись 418"/>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A9C3A"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19" name="Надпись 419"/>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C99A7" w14:textId="77777777" w:rsidR="002B6328" w:rsidRPr="0066310D" w:rsidRDefault="002B6328"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420" name="Надпись 420"/>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3FB89" w14:textId="77777777" w:rsidR="002B6328" w:rsidRPr="002D0CDF" w:rsidRDefault="002B6328" w:rsidP="00AD2DCB">
                              <w:pPr>
                                <w:ind w:firstLine="0"/>
                                <w:rPr>
                                  <w:rFonts w:ascii="Arial" w:hAnsi="Arial" w:cs="Arial"/>
                                  <w:spacing w:val="-6"/>
                                  <w:sz w:val="20"/>
                                  <w:szCs w:val="20"/>
                                </w:rPr>
                              </w:pPr>
                            </w:p>
                            <w:p w14:paraId="00D5866C" w14:textId="77777777" w:rsidR="002B6328" w:rsidRPr="002D0CDF" w:rsidRDefault="002B6328" w:rsidP="00AD2DCB">
                              <w:pPr>
                                <w:rPr>
                                  <w:rFonts w:ascii="Arial" w:hAnsi="Arial" w:cs="Arial"/>
                                  <w:sz w:val="20"/>
                                  <w:szCs w:val="20"/>
                                </w:rPr>
                              </w:pPr>
                            </w:p>
                            <w:p w14:paraId="1A9293EF"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DFA223" id="Группа 375" o:spid="_x0000_s1118" style="position:absolute;left:0;text-align:left;margin-left:56.7pt;margin-top:14.2pt;width:524.7pt;height:813.85pt;z-index:-251590656;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">
                <v:line id="Прямая соединительная линия 376" o:spid="_x0000_s1119"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QEp8IAAADcAAAADwAAAGRycy9kb3ducmV2LnhtbESPQYvCMBSE74L/ITzBm6a66C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QEp8IAAADcAAAADwAAAAAAAAAAAAAA&#10;AAChAgAAZHJzL2Rvd25yZXYueG1sUEsFBgAAAAAEAAQA+QAAAJADAAAAAA==&#10;" strokeweight="2pt"/>
                <v:line id="Прямая соединительная линия 377" o:spid="_x0000_s1120"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FNsYAAADcAAAADwAAAGRycy9kb3ducmV2LnhtbESPQWvCQBSE7wX/w/KE3urGClFSVxGl&#10;oD2UqoX2+Mw+k2j2bdjdJum/7xYEj8PMfMPMl72pRUvOV5YVjEcJCOLc6ooLBZ/H16cZCB+QNdaW&#10;ScEveVguBg9zzLTteE/tIRQiQthnqKAMocmk9HlJBv3INsTRO1tnMETpCqkddhFuavmcJKk0WHFc&#10;KLGhdUn59fBjFLxPPt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ShTbGAAAA3AAAAA8AAAAAAAAA&#10;AAAAAAAAoQIAAGRycy9kb3ducmV2LnhtbFBLBQYAAAAABAAEAPkAAACUAwAAAAA=&#10;"/>
                <v:line id="Прямая соединительная линия 378" o:spid="_x0000_s1121"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c1Tr0AAADcAAAADwAAAGRycy9kb3ducmV2LnhtbERPuwrCMBTdBf8hXMFNUxUfVKOIUHET&#10;q4vbtbm2xeamNFHr35tBcDyc92rTmkq8qHGlZQWjYQSCOLO65FzB5ZwMFiCcR9ZYWSYFH3KwWXc7&#10;K4y1ffOJXqnPRQhhF6OCwvs6ltJlBRl0Q1sTB+5uG4M+wCaXusF3CDeVHEfRTBosOTQUWNOuoOyR&#10;Po2Cx/UyTfbHnT5X6Vbf8sRfb3etVL/XbpcgPLX+L/65D1rBZB7Whj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HNU69AAAA3AAAAA8AAAAAAAAAAAAAAAAAoQIA&#10;AGRycy9kb3ducmV2LnhtbFBLBQYAAAAABAAEAPkAAACLAwAAAAA=&#10;" strokeweight="2pt"/>
                <v:line id="Прямая соединительная линия 379" o:spid="_x0000_s1122"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G038cAAADcAAAADwAAAGRycy9kb3ducmV2LnhtbESPQWvCQBSE74X+h+UVvNVNK6Q1uopY&#10;BO2hqBX0+Mw+k9Ts27C7TdJ/3y0UPA4z8w0znfemFi05X1lW8DRMQBDnVldcKDh8rh5fQfiArLG2&#10;TAp+yMN8dn83xUzbjnfU7kMhIoR9hgrKEJpMSp+XZNAPbUMcvYt1BkOUrpDaYRfhppbPSZJKgxXH&#10;hRIbWpaUX/ffRsHHaJu2i837uj9u0nP+tjufvjqn1OChX0xABOrDLfzfXms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AbTfxwAAANwAAAAPAAAAAAAA&#10;AAAAAAAAAKECAABkcnMvZG93bnJldi54bWxQSwUGAAAAAAQABAD5AAAAlQMAAAAA&#10;"/>
                <v:line id="Прямая соединительная линия 380" o:spid="_x0000_s1123"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Прямая соединительная линия 381" o:spid="_x0000_s1124"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LI/sYAAADcAAAADwAAAGRycy9kb3ducmV2LnhtbESPQWvCQBSE7wX/w/IEb3WjQpDUVaQi&#10;aA+ittAen9nXJG32bdjdJvHfu4LQ4zAz3zCLVW9q0ZLzlWUFk3ECgji3uuJCwcf79nkOwgdkjbVl&#10;UnAlD6vl4GmBmbYdn6g9h0JECPsMFZQhNJmUPi/JoB/bhjh639YZDFG6QmqHXYSbWk6TJJUGK44L&#10;JTb0WlL+e/4zCg6zY9qu92+7/nOfXvLN6fL10zmlRsN+/QIiUB/+w4/2TiuYzSd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iyP7GAAAA3AAAAA8AAAAAAAAA&#10;AAAAAAAAoQIAAGRycy9kb3ducmV2LnhtbFBLBQYAAAAABAAEAPkAAACUAwAAAAA=&#10;"/>
                <v:line id="Прямая соединительная линия 382" o:spid="_x0000_s1125"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BWiccAAADcAAAADwAAAGRycy9kb3ducmV2LnhtbESPT2vCQBTE7wW/w/IKvTWbKgRJXUWU&#10;gvZQ/FNoj8/sa5KafRt2t0n67V1B8DjMzG+Y2WIwjejI+dqygpckBUFcWF1zqeDz+PY8BeEDssbG&#10;Min4Jw+L+ehhhrm2Pe+pO4RSRAj7HBVUIbS5lL6oyKBPbEscvR/rDIYoXSm1wz7CTSPHaZpJgzXH&#10;hQpbWlVUnA9/RsHHZJd1y+37ZvjaZqdivT99//ZOqafHYfkKItAQ7uFbe6MVTKZj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cFaJxwAAANwAAAAPAAAAAAAA&#10;AAAAAAAAAKECAABkcnMvZG93bnJldi54bWxQSwUGAAAAAAQABAD5AAAAlQMAAAAA&#10;"/>
                <v:line id="Прямая соединительная линия 383" o:spid="_x0000_s1126"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XGMAAAADcAAAADwAAAGRycy9kb3ducmV2LnhtbESPwQrCMBBE74L/EFbwpqmKItUoIlS8&#10;idWLt7VZ22KzKU3U+vdGEDwOM/OGWa5bU4knNa60rGA0jEAQZ1aXnCs4n5LBHITzyBory6TgTQ7W&#10;q25nibG2Lz7SM/W5CBB2MSoovK9jKV1WkEE3tDVx8G62MeiDbHKpG3wFuKnkOIpm0mDJYaHAmrYF&#10;Zff0YRTcL+dpsjts9alKN/qaJ/5yvWml+r12swDhqfX/8K+91wo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21xjAAAAA3AAAAA8AAAAAAAAAAAAAAAAA&#10;oQIAAGRycy9kb3ducmV2LnhtbFBLBQYAAAAABAAEAPkAAACOAwAAAAA=&#10;" strokeweight="2pt"/>
                <v:line id="Прямая соединительная линия 384" o:spid="_x0000_s1127"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Прямая соединительная линия 385" o:spid="_x0000_s1128"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Прямая соединительная линия 386" o:spid="_x0000_s1129"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line id="Прямая соединительная линия 387" o:spid="_x0000_s1130"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3RG8MAAADcAAAADwAAAGRycy9kb3ducmV2LnhtbESPS4vCQBCE74L/YWjBm05UfBAdRYQs&#10;e1uMXrx1Mp0HZnpCZlaz/35HEDwWVfUVtTv0phEP6lxtWcFsGoEgzq2uuVRwvSSTDQjnkTU2lknB&#10;Hzk47IeDHcbaPvlMj9SXIkDYxaig8r6NpXR5RQbd1LbEwStsZ9AH2ZVSd/gMcNPIeRStpMGaw0KF&#10;LZ0qyu/pr1Fwv12XydfPSV+a9KizMvG3rNBKjUf9cQvCU+8/4Xf7WytYb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N0RvDAAAA3AAAAA8AAAAAAAAAAAAA&#10;AAAAoQIAAGRycy9kb3ducmV2LnhtbFBLBQYAAAAABAAEAPkAAACRAwAAAAA=&#10;" strokeweight="2pt"/>
                <v:line id="Прямая соединительная линия 388" o:spid="_x0000_s1131"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Fab0AAADcAAAADwAAAGRycy9kb3ducmV2LnhtbERPvQrCMBDeBd8hnOCmqYo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oSRWm9AAAA3AAAAA8AAAAAAAAAAAAAAAAAoQIA&#10;AGRycy9kb3ducmV2LnhtbFBLBQYAAAAABAAEAPkAAACLAwAAAAA=&#10;" strokeweight="2pt"/>
                <v:line id="Прямая соединительная линия 389" o:spid="_x0000_s1132"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g8sMAAADcAAAADwAAAGRycy9kb3ducmV2LnhtbESPT4vCMBTE74LfITzBm6Yq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e4PLDAAAA3AAAAA8AAAAAAAAAAAAA&#10;AAAAoQIAAGRycy9kb3ducmV2LnhtbFBLBQYAAAAABAAEAPkAAACRAwAAAAA=&#10;" strokeweight="2pt"/>
                <v:line id="Прямая соединительная линия 390" o:spid="_x0000_s1133"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3fsr0AAADcAAAADwAAAGRycy9kb3ducmV2LnhtbERPzQ7BQBC+S7zDZiRubBF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G937K9AAAA3AAAAA8AAAAAAAAAAAAAAAAAoQIA&#10;AGRycy9kb3ducmV2LnhtbFBLBQYAAAAABAAEAPkAAACLAwAAAAA=&#10;" strokeweight="2pt"/>
                <v:line id="Прямая соединительная линия 391" o:spid="_x0000_s1134"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teI8YAAADcAAAADwAAAGRycy9kb3ducmV2LnhtbESPQWvCQBSE74L/YXmCN91YIdTUVcQi&#10;aA+laqE9PrPPJJp9G3a3Sfrvu4VCj8PMfMMs172pRUvOV5YVzKYJCOLc6ooLBe/n3eQRhA/IGmvL&#10;pOCbPKxXw8ESM207PlJ7CoWIEPYZKihDaDIpfV6SQT+1DXH0rtYZDFG6QmqHXYSbWj4kSSoNVhwX&#10;SmxoW1J+P30ZBa/zt7TdHF72/cchveTPx8vnrXNKjUf95glEoD78h//ae61gvp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7XiPGAAAA3AAAAA8AAAAAAAAA&#10;AAAAAAAAoQIAAGRycy9kb3ducmV2LnhtbFBLBQYAAAAABAAEAPkAAACUAwAAAAA=&#10;"/>
                <v:line id="Прямая соединительная линия 392" o:spid="_x0000_s1135"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AVMYAAADcAAAADwAAAGRycy9kb3ducmV2LnhtbESPQWvCQBSE70L/w/IKvemmCqGmriIt&#10;BfUgVQvt8Zl9JrHZt2F3TeK/7xYEj8PMfMPMFr2pRUvOV5YVPI8SEMS51RUXCr4OH8MXED4ga6wt&#10;k4IreVjMHwYzzLTteEftPhQiQthnqKAMocmk9HlJBv3INsTRO1lnMETpCqkddhFuajlOklQarDgu&#10;lNjQW0n57/5iFGwnn2m7XG9W/fc6Pebvu+PPuXNKPT32y1cQgfpwD9/aK61gMh3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pwFTGAAAA3AAAAA8AAAAAAAAA&#10;AAAAAAAAoQIAAGRycy9kb3ducmV2LnhtbFBLBQYAAAAABAAEAPkAAACUAwAAAAA=&#10;"/>
                <v:line id="Прямая соединительная линия 393" o:spid="_x0000_s1136"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Прямая соединительная линия 394" o:spid="_x0000_s1137"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Прямая соединительная линия 395" o:spid="_x0000_s1138"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rect id="Прямоугольник 396" o:spid="_x0000_s1139"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IPnMMA&#10;AADcAAAADwAAAGRycy9kb3ducmV2LnhtbESP0YrCMBRE3wX/IVxh3zR1F8RWo1RB2KdlrX7Apbm2&#10;xeamNrGtfv1mQfBxmJkzzHo7mFp01LrKsoL5LAJBnFtdcaHgfDpMlyCcR9ZYWyYFD3Kw3YxHa0y0&#10;7flIXeYLESDsElRQet8kUrq8JINuZhvi4F1sa9AH2RZSt9gHuKnlZxQtpMGKw0KJDe1Lyq/Z3Si4&#10;+qH7SYvseYjPuzj/3aX9/ZYq9TEZ0hUIT4N/h1/tb63gK17A/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IPnMMAAADcAAAADwAAAAAAAAAAAAAAAACYAgAAZHJzL2Rv&#10;d25yZXYueG1sUEsFBgAAAAAEAAQA9QAAAIgDAAAAAA==&#10;" filled="f" strokeweight="2pt"/>
                <v:shape id="Надпись 397" o:spid="_x0000_s1140"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2DMUA&#10;AADcAAAADwAAAGRycy9kb3ducmV2LnhtbESPT2vCQBTE74V+h+UVvIhutKI2zSrFVqg3/7Xnx+5r&#10;EpJ9G7IbTb99VxB6HGbmN0y27m0tLtT60rGCyTgBQaydKTlXcD5tR0sQPiAbrB2Tgl/ysF49PmSY&#10;GnflA12OIRcRwj5FBUUITSql1wVZ9GPXEEfvx7UWQ5RtLk2L1wi3tZwmyVxaLDkuFNjQpiBdHTur&#10;4L1bTvXHbL8YJtVkR7rbuv77S6nBU//2CiJQH/7D9/anUfD8soD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jYMxQAAANwAAAAPAAAAAAAAAAAAAAAAAJgCAABkcnMv&#10;ZG93bnJldi54bWxQSwUGAAAAAAQABAD1AAAAigMAAAAA&#10;" filled="f" stroked="f">
                  <v:textbox inset=".5mm,.5mm,.5mm,0">
                    <w:txbxContent>
                      <w:p w14:paraId="4424B5B1"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v:textbox>
                </v:shape>
                <v:shape id="Надпись 398" o:spid="_x0000_s1141"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ifsEA&#10;AADcAAAADwAAAGRycy9kb3ducmV2LnhtbERPy4rCMBTdD8w/hDswG9FUR0atRhFnBN2Nz/UlubbF&#10;5qY0qda/Nwthlofzni1aW4ob1b5wrKDfS0AQa2cKzhQcD+vuGIQPyAZLx6TgQR4W8/e3GabG3XlH&#10;t33IRAxhn6KCPIQqldLrnCz6nquII3dxtcUQYZ1JU+M9httSDpLkW1osODbkWNEqJ33dN1bBTzMe&#10;6N/h36iTXPtb0s3ateeTUp8f7XIKIlAb/sUv98Yo+JrE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Fon7BAAAA3AAAAA8AAAAAAAAAAAAAAAAAmAIAAGRycy9kb3du&#10;cmV2LnhtbFBLBQYAAAAABAAEAPUAAACGAwAAAAA=&#10;" filled="f" stroked="f">
                  <v:textbox inset=".5mm,.5mm,.5mm,0">
                    <w:txbxContent>
                      <w:p w14:paraId="77BF807A"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v:textbox>
                </v:shape>
                <v:shape id="Надпись 399" o:spid="_x0000_s1142"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H5cQA&#10;AADcAAAADwAAAGRycy9kb3ducmV2LnhtbESPQWsCMRSE74L/ITyhl1Kzaqm6GkWqgt6qbT0/kufu&#10;4uZl2WR1/femUPA4zMw3zHzZ2lJcqfaFYwWDfgKCWDtTcKbg53v7NgHhA7LB0jEpuJOH5aLbmWNq&#10;3I0PdD2GTEQI+xQV5CFUqZRe52TR911FHL2zqy2GKOtMmhpvEW5LOUySD2mx4LiQY0WfOenLsbEK&#10;1s1kqDfvX+PX5DLYk262rj39KvXSa1czEIHa8Az/t3dGwWg6hb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B+XEAAAA3AAAAA8AAAAAAAAAAAAAAAAAmAIAAGRycy9k&#10;b3ducmV2LnhtbFBLBQYAAAAABAAEAPUAAACJAwAAAAA=&#10;" filled="f" stroked="f">
                  <v:textbox inset=".5mm,.5mm,.5mm,0">
                    <w:txbxContent>
                      <w:p w14:paraId="00EFAFAB" w14:textId="77777777" w:rsidR="002B6328" w:rsidRPr="002D0CDF" w:rsidRDefault="002B6328" w:rsidP="00AD2DCB">
                        <w:pPr>
                          <w:ind w:firstLine="0"/>
                          <w:jc w:val="center"/>
                        </w:pPr>
                        <w:r w:rsidRPr="0066310D">
                          <w:rPr>
                            <w:sz w:val="18"/>
                            <w:szCs w:val="18"/>
                          </w:rPr>
                          <w:t>Лист</w:t>
                        </w:r>
                      </w:p>
                    </w:txbxContent>
                  </v:textbox>
                </v:shape>
                <v:shape id="Надпись 400" o:spid="_x0000_s1143"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2msIA&#10;AADcAAAADwAAAGRycy9kb3ducmV2LnhtbERPW2vCMBR+F/YfwhnsRWaiiErXVMY2Yb5pd3k+JGdt&#10;sTkpTardvzcPgo8f3z3fjq4VZ+pD41nDfKZAEBtvG640fH/tnjcgQkS22HomDf8UYFs8THLMrL/w&#10;kc5lrEQK4ZChhjrGLpMymJochpnviBP353uHMcG+krbHSwp3rVwotZIOG04NNXb0VpM5lYPT8D5s&#10;FuZjeVhP1Wm+JzPs/Pj7o/XT4/j6AiLSGO/im/vTaliqND+dSUd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k/aawgAAANwAAAAPAAAAAAAAAAAAAAAAAJgCAABkcnMvZG93&#10;bnJldi54bWxQSwUGAAAAAAQABAD1AAAAhwMAAAAA&#10;" filled="f" stroked="f">
                  <v:textbox inset=".5mm,.5mm,.5mm,0">
                    <w:txbxContent>
                      <w:p w14:paraId="6B99D82C"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401" o:spid="_x0000_s1144"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7UsUA&#10;AADcAAAADwAAAGRycy9kb3ducmV2LnhtbESPT2sCMRTE7wW/Q3hCbzWr2CqrUUQQhPbS1Yu35+bt&#10;H928LEnc3fbTN4VCj8PM/IZZbwfTiI6cry0rmE4SEMS51TWXCs6nw8sShA/IGhvLpOCLPGw3o6c1&#10;ptr2/EldFkoRIexTVFCF0KZS+rwig35iW+LoFdYZDFG6UmqHfYSbRs6S5E0arDkuVNjSvqL8nj2M&#10;guE1O1+KQ+GcpY/d961877vFVann8bBbgQg0hP/wX/uoFcyTK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vtSxQAAANwAAAAPAAAAAAAAAAAAAAAAAJgCAABkcnMv&#10;ZG93bnJldi54bWxQSwUGAAAAAAQABAD1AAAAigMAAAAA&#10;" filled="f" stroked="f">
                  <v:textbox inset=".5mm,0,.5mm,0">
                    <w:txbxContent>
                      <w:p w14:paraId="10BE63D3" w14:textId="77777777" w:rsidR="002B6328" w:rsidRPr="001A63C2" w:rsidRDefault="002B6328" w:rsidP="00AD2DCB">
                        <w:pPr>
                          <w:ind w:firstLine="0"/>
                          <w:rPr>
                            <w:rFonts w:ascii="Arial" w:hAnsi="Arial" w:cs="Arial"/>
                            <w:sz w:val="20"/>
                            <w:szCs w:val="20"/>
                          </w:rPr>
                        </w:pPr>
                        <w:r w:rsidRPr="0066310D">
                          <w:rPr>
                            <w:sz w:val="20"/>
                            <w:szCs w:val="20"/>
                          </w:rPr>
                          <w:t>Иванов</w:t>
                        </w:r>
                      </w:p>
                      <w:p w14:paraId="73083F4F" w14:textId="77777777" w:rsidR="002B6328" w:rsidRPr="002D0CDF" w:rsidRDefault="002B6328" w:rsidP="00AD2DCB"/>
                    </w:txbxContent>
                  </v:textbox>
                </v:shape>
                <v:shape id="Надпись 402" o:spid="_x0000_s1145"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lJcUA&#10;AADcAAAADwAAAGRycy9kb3ducmV2LnhtbESPT2sCMRTE7wW/Q3iCt5pV2iqrUUQQCvbS1Yu35+bt&#10;H928LEnc3fbTN4VCj8PM/IZZbwfTiI6cry0rmE0TEMS51TWXCs6nw/MShA/IGhvLpOCLPGw3o6c1&#10;ptr2/EldFkoRIexTVFCF0KZS+rwig35qW+LoFdYZDFG6UmqHfYSbRs6T5E0arDkuVNjSvqL8nj2M&#10;guE1O1+KQ+GcpY/d96089t3iqtRkPOxWIAIN4T/8137XCl6SO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5GUlxQAAANwAAAAPAAAAAAAAAAAAAAAAAJgCAABkcnMv&#10;ZG93bnJldi54bWxQSwUGAAAAAAQABAD1AAAAigMAAAAA&#10;" filled="f" stroked="f">
                  <v:textbox inset=".5mm,0,.5mm,0">
                    <w:txbxContent>
                      <w:p w14:paraId="0BEA252F"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30A1468E" w14:textId="77777777" w:rsidR="002B6328" w:rsidRPr="002D0CDF" w:rsidRDefault="002B6328" w:rsidP="00AD2DCB">
                        <w:pPr>
                          <w:ind w:firstLine="0"/>
                          <w:rPr>
                            <w:rFonts w:ascii="Arial" w:hAnsi="Arial" w:cs="Arial"/>
                            <w:sz w:val="20"/>
                            <w:szCs w:val="20"/>
                          </w:rPr>
                        </w:pPr>
                      </w:p>
                      <w:p w14:paraId="361C7E31" w14:textId="77777777" w:rsidR="002B6328" w:rsidRDefault="002B6328" w:rsidP="00AD2DCB">
                        <w:pPr>
                          <w:ind w:firstLine="0"/>
                        </w:pPr>
                      </w:p>
                    </w:txbxContent>
                  </v:textbox>
                </v:shape>
                <v:shape id="Надпись 403" o:spid="_x0000_s1146"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AvsUA&#10;AADcAAAADwAAAGRycy9kb3ducmV2LnhtbESPT2sCMRTE74V+h/AK3mrWWlvZGkUKglAvbr309ty8&#10;/VM3L0sSd7f99EYQPA4z8xtmsRpMIzpyvrasYDJOQBDnVtdcKjh8b57nIHxA1thYJgV/5GG1fHxY&#10;YKptz3vqslCKCGGfooIqhDaV0ucVGfRj2xJHr7DOYIjSlVI77CPcNPIlSd6kwZrjQoUtfVaUn7Kz&#10;UTDMssNPsSmcs7Rb//+WX333flRq9DSsP0AEGsI9fGtvtYLXZArXM/E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MC+xQAAANwAAAAPAAAAAAAAAAAAAAAAAJgCAABkcnMv&#10;ZG93bnJldi54bWxQSwUGAAAAAAQABAD1AAAAigMAAAAA&#10;" filled="f" stroked="f">
                  <v:textbox inset=".5mm,0,.5mm,0">
                    <w:txbxContent>
                      <w:p w14:paraId="78347F9A"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1110222C" w14:textId="77777777" w:rsidR="002B6328" w:rsidRPr="002D0CDF" w:rsidRDefault="002B6328" w:rsidP="00AD2DCB">
                        <w:pPr>
                          <w:rPr>
                            <w:rFonts w:ascii="Arial" w:hAnsi="Arial" w:cs="Arial"/>
                            <w:sz w:val="20"/>
                            <w:szCs w:val="20"/>
                          </w:rPr>
                        </w:pPr>
                      </w:p>
                    </w:txbxContent>
                  </v:textbox>
                </v:shape>
                <v:shape id="Надпись 404" o:spid="_x0000_s1147"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wmcQA&#10;AADcAAAADwAAAGRycy9kb3ducmV2LnhtbESPT2sCMRTE74V+h/AKvZSaKEuV1SjiH6i3qtXzI3nu&#10;Lm5elk1Wt9++EQo9DjPzG2a26F0tbtSGyrOG4UCBIDbeVlxo+D5u3ycgQkS2WHsmDT8UYDF/fpph&#10;bv2d93Q7xEIkCIccNZQxNrmUwZTkMAx8Q5y8i28dxiTbQtoW7wnuajlS6kM6rDgtlNjQqiRzPXRO&#10;w7qbjMwm+xq/qetwR6bb+v580vr1pV9OQUTq43/4r/1pNWQqg8eZd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o8JnEAAAA3AAAAA8AAAAAAAAAAAAAAAAAmAIAAGRycy9k&#10;b3ducmV2LnhtbFBLBQYAAAAABAAEAPUAAACJAwAAAAA=&#10;" filled="f" stroked="f">
                  <v:textbox inset=".5mm,.5mm,.5mm,0">
                    <w:txbxContent>
                      <w:p w14:paraId="7A9FF631"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405" o:spid="_x0000_s1148"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VAsQA&#10;AADcAAAADwAAAGRycy9kb3ducmV2LnhtbESPQWsCMRSE7wX/Q3iFXkQTRausRpG2gt5aq54fyevu&#10;4uZl2WR1++8bQehxmJlvmOW6c5W4UhNKzxpGQwWC2Hhbcq7h+L0dzEGEiGyx8kwafinAetV7WmJm&#10;/Y2/6HqIuUgQDhlqKGKsMymDKchhGPqaOHk/vnEYk2xyaRu8Jbir5FipV+mw5LRQYE1vBZnLoXUa&#10;3tv52HxMPmd9dRntybRb351PWr88d5sFiEhd/A8/2jurYaK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VQLEAAAA3AAAAA8AAAAAAAAAAAAAAAAAmAIAAGRycy9k&#10;b3ducmV2LnhtbFBLBQYAAAAABAAEAPUAAACJAwAAAAA=&#10;" filled="f" stroked="f">
                  <v:textbox inset=".5mm,.5mm,.5mm,0">
                    <w:txbxContent>
                      <w:p w14:paraId="5FE25FAE"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v:textbox>
                </v:shape>
                <v:shape id="Надпись 406" o:spid="_x0000_s1149"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9jJsUA&#10;AADcAAAADwAAAGRycy9kb3ducmV2LnhtbESPT2sCMRTE7wW/Q3iCt5pVrMpqFBGEQnvp6sXbc/P2&#10;j25eliTd3fbTN4VCj8PM/IbZ7gfTiI6cry0rmE0TEMS51TWXCi7n0/MahA/IGhvLpOCLPOx3o6ct&#10;ptr2/EFdFkoRIexTVFCF0KZS+rwig35qW+LoFdYZDFG6UmqHfYSbRs6TZCkN1hwXKmzpWFH+yD6N&#10;guElu1yLU+GcpffD971867vVTanJeDhsQAQawn/4r/2qFSySJ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32MmxQAAANwAAAAPAAAAAAAAAAAAAAAAAJgCAABkcnMv&#10;ZG93bnJldi54bWxQSwUGAAAAAAQABAD1AAAAigMAAAAA&#10;" filled="f" stroked="f">
                  <v:textbox inset=".5mm,0,.5mm,0">
                    <w:txbxContent>
                      <w:p w14:paraId="09EFCC82"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407" o:spid="_x0000_s1150"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GvcUA&#10;AADcAAAADwAAAGRycy9kb3ducmV2LnhtbESPT2sCMRTE7wW/Q3iCt5pVbJXVKCIIhfbS1Yu35+bt&#10;H928LEm6u+2nbwoFj8PM/IbZ7AbTiI6cry0rmE0TEMS51TWXCs6n4/MKhA/IGhvLpOCbPOy2o6cN&#10;ptr2/EldFkoRIexTVFCF0KZS+rwig35qW+LoFdYZDFG6UmqHfYSbRs6T5FUarDkuVNjSoaL8nn0Z&#10;BcNLdr4Ux8I5Sx/7n1v53nfLq1KT8bBfgwg0hEf4v/2mFSyS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8a9xQAAANwAAAAPAAAAAAAAAAAAAAAAAJgCAABkcnMv&#10;ZG93bnJldi54bWxQSwUGAAAAAAQABAD1AAAAigMAAAAA&#10;" filled="f" stroked="f">
                  <v:textbox inset=".5mm,0,.5mm,0">
                    <w:txbxContent>
                      <w:p w14:paraId="4A10B039"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408" o:spid="_x0000_s1151"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Sz8IA&#10;AADcAAAADwAAAGRycy9kb3ducmV2LnhtbERPy2oCMRTdF/yHcAV3NaNoLVOjiCAIdtPRjbvbyZ1H&#10;ndwMSZwZ+/VmUejycN7r7WAa0ZHztWUFs2kCgji3uuZSweV8eH0H4QOyxsYyKXiQh+1m9LLGVNue&#10;v6jLQiliCPsUFVQhtKmUPq/IoJ/aljhyhXUGQ4SulNphH8NNI+dJ8iYN1hwbKmxpX1F+y+5GwbDM&#10;LtfiUDhn6XP3+1Oe+m71rdRkPOw+QAQawr/4z33UChZJXBvPx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DFLPwgAAANwAAAAPAAAAAAAAAAAAAAAAAJgCAABkcnMvZG93&#10;bnJldi54bWxQSwUGAAAAAAQABAD1AAAAhwMAAAAA&#10;" filled="f" stroked="f">
                  <v:textbox inset=".5mm,0,.5mm,0">
                    <w:txbxContent>
                      <w:p w14:paraId="67FA2E55" w14:textId="77777777" w:rsidR="002B6328" w:rsidRPr="00AD2DCB" w:rsidRDefault="002B6328" w:rsidP="00AD2DCB">
                        <w:pPr>
                          <w:ind w:firstLine="0"/>
                          <w:rPr>
                            <w:sz w:val="20"/>
                            <w:szCs w:val="20"/>
                          </w:rPr>
                        </w:pPr>
                        <w:r w:rsidRPr="00AD2DCB">
                          <w:rPr>
                            <w:sz w:val="20"/>
                            <w:szCs w:val="20"/>
                          </w:rPr>
                          <w:t>Утв.</w:t>
                        </w:r>
                      </w:p>
                    </w:txbxContent>
                  </v:textbox>
                </v:shape>
                <v:shape id="Надпись 409" o:spid="_x0000_s1152"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lfB8UA&#10;AADcAAAADwAAAGRycy9kb3ducmV2LnhtbESPQWsCMRSE74L/IbxCL6UmilRdjSJtBXtr1+r5kbzu&#10;Lm5elk1Wt/++EQoeh5n5hllteleLC7Wh8qxhPFIgiI23FRcavg+75zmIEJEt1p5Jwy8F2KyHgxVm&#10;1l/5iy55LESCcMhQQxljk0kZTEkOw8g3xMn78a3DmGRbSNviNcFdLSdKvUiHFaeFEht6Lcmc885p&#10;eOvmE/M+/Zw9qfP4g0y38/3pqPXjQ79dgojUx3v4v723GqZqAbcz6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V8HxQAAANwAAAAPAAAAAAAAAAAAAAAAAJgCAABkcnMv&#10;ZG93bnJldi54bWxQSwUGAAAAAAQABAD1AAAAigMAAAAA&#10;" filled="f" stroked="f">
                  <v:textbox inset=".5mm,.5mm,.5mm,0">
                    <w:txbxContent>
                      <w:p w14:paraId="6A0D75A6"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410" o:spid="_x0000_s1153"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gR8IA&#10;AADcAAAADwAAAGRycy9kb3ducmV2LnhtbERPyWrDMBC9F/IPYgq5lES2Ca1xo5iQBdpb6yQ9D9LU&#10;NrFGxpIT9++rQ6HHx9vX5WQ7caPBt44VpMsEBLF2puVawfl0XOQgfEA22DkmBT/kodzMHtZYGHfn&#10;T7pVoRYxhH2BCpoQ+kJKrxuy6JeuJ47ctxsshgiHWpoB7zHcdjJLkmdpseXY0GBPu4b0tRqtgv2Y&#10;Z/qw+nh5Sq7pO+nx6Kavi1Lzx2n7CiLQFP7Ff+43o2CVxvn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mBHwgAAANwAAAAPAAAAAAAAAAAAAAAAAJgCAABkcnMvZG93&#10;bnJldi54bWxQSwUGAAAAAAQABAD1AAAAhwMAAAAA&#10;" filled="f" stroked="f">
                  <v:textbox inset=".5mm,.5mm,.5mm,0">
                    <w:txbxContent>
                      <w:p w14:paraId="15E0CC3B"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v:textbox>
                </v:shape>
                <v:shape id="Надпись 411" o:spid="_x0000_s1154"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tj8UA&#10;AADcAAAADwAAAGRycy9kb3ducmV2LnhtbESPT2vCQBTE7wW/w/KE3uomxVaJriKCILSXRi/entmX&#10;P5p9G3a3SdpP3y0Uehxm5jfMejuaVvTkfGNZQTpLQBAXVjdcKTifDk9LED4ga2wtk4Iv8rDdTB7W&#10;mGk78Af1eahEhLDPUEEdQpdJ6YuaDPqZ7YijV1pnMETpKqkdDhFuWvmcJK/SYMNxocaO9jUV9/zT&#10;KBhf8vOlPJTOWXrffd+qt6FfXJV6nI67FYhAY/gP/7WPWsE8Te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22PxQAAANwAAAAPAAAAAAAAAAAAAAAAAJgCAABkcnMv&#10;ZG93bnJldi54bWxQSwUGAAAAAAQABAD1AAAAigMAAAAA&#10;" filled="f" stroked="f">
                  <v:textbox inset=".5mm,0,.5mm,0">
                    <w:txbxContent>
                      <w:p w14:paraId="7C280F7C" w14:textId="77777777" w:rsidR="002B6328" w:rsidRPr="0066310D" w:rsidRDefault="002B6328" w:rsidP="00AD2DCB">
                        <w:pPr>
                          <w:ind w:firstLine="0"/>
                          <w:jc w:val="center"/>
                          <w:rPr>
                            <w:sz w:val="36"/>
                            <w:szCs w:val="36"/>
                          </w:rPr>
                        </w:pPr>
                        <w:r w:rsidRPr="0066310D">
                          <w:rPr>
                            <w:sz w:val="36"/>
                            <w:szCs w:val="36"/>
                          </w:rPr>
                          <w:t>ДП 00.00.ПЗ</w:t>
                        </w:r>
                      </w:p>
                    </w:txbxContent>
                  </v:textbox>
                </v:shape>
                <v:shape id="Надпись 412" o:spid="_x0000_s1155"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z+MUA&#10;AADcAAAADwAAAGRycy9kb3ducmV2LnhtbESPT2sCMRTE7wW/Q3iCt5pV2iqrUUQQCvbS1Yu35+bt&#10;H928LEnc3fbTN4VCj8PM/IZZbwfTiI6cry0rmE0TEMS51TWXCs6nw/MShA/IGhvLpOCLPGw3o6c1&#10;ptr2/EldFkoRIexTVFCF0KZS+rwig35qW+LoFdYZDFG6UmqHfYSbRs6T5E0arDkuVNjSvqL8nj2M&#10;guE1O1+KQ+GcpY/d96089t3iqtRkPOxWIAIN4T/8137XCl5m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fP4xQAAANwAAAAPAAAAAAAAAAAAAAAAAJgCAABkcnMv&#10;ZG93bnJldi54bWxQSwUGAAAAAAQABAD1AAAAigMAAAAA&#10;" filled="f" stroked="f">
                  <v:textbox inset=".5mm,0,.5mm,0">
                    <w:txbxContent>
                      <w:p w14:paraId="66DDBDDB" w14:textId="77777777" w:rsidR="002B6328" w:rsidRPr="0066310D" w:rsidRDefault="002B6328" w:rsidP="00AD2DCB">
                        <w:pPr>
                          <w:ind w:firstLine="0"/>
                          <w:jc w:val="center"/>
                          <w:rPr>
                            <w:sz w:val="36"/>
                            <w:szCs w:val="36"/>
                          </w:rPr>
                        </w:pPr>
                        <w:r w:rsidRPr="0066310D">
                          <w:rPr>
                            <w:sz w:val="36"/>
                            <w:szCs w:val="36"/>
                          </w:rPr>
                          <w:t>БГТУ</w:t>
                        </w:r>
                      </w:p>
                      <w:p w14:paraId="63C95ED0"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413" o:spid="_x0000_s1156"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WY8YA&#10;AADcAAAADwAAAGRycy9kb3ducmV2LnhtbESPT2sCMRTE74V+h/AK3mrW2qqsRpGCINRLVy/enpu3&#10;f9rNy5LE3W0/vSkUPA4z8xtmtRlMIzpyvrasYDJOQBDnVtdcKjgdd88LED4ga2wsk4If8rBZPz6s&#10;MNW250/qslCKCGGfooIqhDaV0ucVGfRj2xJHr7DOYIjSlVI77CPcNPIlSWbSYM1xocKW3ivKv7Or&#10;UTC8ZadzsSucs3TY/n6VH303vyg1ehq2SxCBhnAP/7f3WsHrZAp/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FWY8YAAADcAAAADwAAAAAAAAAAAAAAAACYAgAAZHJz&#10;L2Rvd25yZXYueG1sUEsFBgAAAAAEAAQA9QAAAIsDAAAAAA==&#10;" filled="f" stroked="f">
                  <v:textbox inset=".5mm,0,.5mm,0">
                    <w:txbxContent>
                      <w:p w14:paraId="288C9DC4" w14:textId="77777777" w:rsidR="002B6328" w:rsidRPr="00AD2DCB" w:rsidRDefault="002B6328" w:rsidP="00AD2DCB">
                        <w:pPr>
                          <w:spacing w:before="240"/>
                          <w:ind w:firstLine="0"/>
                          <w:jc w:val="center"/>
                          <w:rPr>
                            <w:rFonts w:ascii="Arial" w:hAnsi="Arial" w:cs="Arial"/>
                            <w:sz w:val="24"/>
                            <w:szCs w:val="24"/>
                          </w:rPr>
                        </w:pPr>
                        <w:r>
                          <w:rPr>
                            <w:sz w:val="24"/>
                            <w:szCs w:val="24"/>
                            <w:lang w:val="en-US"/>
                          </w:rPr>
                          <w:t>Со</w:t>
                        </w:r>
                        <w:r>
                          <w:rPr>
                            <w:sz w:val="24"/>
                            <w:szCs w:val="24"/>
                          </w:rPr>
                          <w:t>держание</w:t>
                        </w:r>
                      </w:p>
                    </w:txbxContent>
                  </v:textbox>
                </v:shape>
                <v:shape id="Надпись 414" o:spid="_x0000_s1157"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OF8UA&#10;AADcAAAADwAAAGRycy9kb3ducmV2LnhtbESPT2sCMRTE7wW/Q3iCt5pVbJXVKCIIBXvp6sXbc/P2&#10;j25eliTd3fbTN4VCj8PM/IbZ7AbTiI6cry0rmE0TEMS51TWXCi7n4/MKhA/IGhvLpOCLPOy2o6cN&#10;ptr2/EFdFkoRIexTVFCF0KZS+rwig35qW+LoFdYZDFG6UmqHfYSbRs6T5FUarDkuVNjSoaL8kX0a&#10;BcNLdrkWx8I5S+/773t56rvlTanJeNivQQQawn/4r/2mFSxm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M4XxQAAANwAAAAPAAAAAAAAAAAAAAAAAJgCAABkcnMv&#10;ZG93bnJldi54bWxQSwUGAAAAAAQABAD1AAAAigMAAAAA&#10;" filled="f" stroked="f">
                  <v:textbox inset=".5mm,0,.5mm,0">
                    <w:txbxContent>
                      <w:p w14:paraId="01BC3044"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415" o:spid="_x0000_s1158"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rjMUA&#10;AADcAAAADwAAAGRycy9kb3ducmV2LnhtbESPT2sCMRTE7wW/Q3iCt5pVtMpqFBGEQnvp6sXbc/P2&#10;j25eliTd3fbTN4VCj8PM/IbZ7gfTiI6cry0rmE0TEMS51TWXCi7n0/MahA/IGhvLpOCLPOx3o6ct&#10;ptr2/EFdFkoRIexTVFCF0KZS+rwig35qW+LoFdYZDFG6UmqHfYSbRs6T5EUarDkuVNjSsaL8kX0a&#10;BcMyu1yLU+GcpffD971867vVTanJeDhsQAQawn/4r/2qFSxmS/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GuMxQAAANwAAAAPAAAAAAAAAAAAAAAAAJgCAABkcnMv&#10;ZG93bnJldi54bWxQSwUGAAAAAAQABAD1AAAAigMAAAAA&#10;" filled="f" stroked="f">
                  <v:textbox inset=".5mm,0,.5mm,0">
                    <w:txbxContent>
                      <w:p w14:paraId="74517BAD"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75028F16" w14:textId="77777777" w:rsidR="002B6328" w:rsidRPr="002D0CDF" w:rsidRDefault="002B6328" w:rsidP="00AD2DCB">
                        <w:pPr>
                          <w:rPr>
                            <w:rFonts w:ascii="Arial" w:hAnsi="Arial" w:cs="Arial"/>
                            <w:sz w:val="20"/>
                            <w:szCs w:val="20"/>
                          </w:rPr>
                        </w:pPr>
                      </w:p>
                      <w:p w14:paraId="7E3826EA" w14:textId="77777777" w:rsidR="002B6328" w:rsidRPr="002D0CDF" w:rsidRDefault="002B6328" w:rsidP="00AD2DCB">
                        <w:pPr>
                          <w:rPr>
                            <w:rFonts w:ascii="Arial" w:hAnsi="Arial" w:cs="Arial"/>
                            <w:sz w:val="20"/>
                            <w:szCs w:val="20"/>
                          </w:rPr>
                        </w:pPr>
                      </w:p>
                    </w:txbxContent>
                  </v:textbox>
                </v:shape>
                <v:shape id="Надпись 416" o:spid="_x0000_s1159"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dqMQA&#10;AADcAAAADwAAAGRycy9kb3ducmV2LnhtbESPT4vCMBTE7wt+h/CEvciaVkSlaxTRFdyb/3bPj+TZ&#10;FpuX0qRav/1GEPY4zMxvmPmys5W4UeNLxwrSYQKCWDtTcq7gfNp+zED4gGywckwKHuRhuei9zTEz&#10;7s4Huh1DLiKEfYYKihDqTEqvC7Loh64mjt7FNRZDlE0uTYP3CLeVHCXJRFosOS4UWNO6IH09tlbB&#10;pp2N9Nd4Px0k1/SbdLt13e+PUu/9bvUJIlAX/sOv9s4oGKcTeJ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vXajEAAAA3AAAAA8AAAAAAAAAAAAAAAAAmAIAAGRycy9k&#10;b3ducmV2LnhtbFBLBQYAAAAABAAEAPUAAACJAwAAAAA=&#10;" filled="f" stroked="f">
                  <v:textbox inset=".5mm,.5mm,.5mm,0">
                    <w:txbxContent>
                      <w:p w14:paraId="05D8F082" w14:textId="77777777" w:rsidR="002B6328" w:rsidRPr="00AD2DCB" w:rsidRDefault="002B6328" w:rsidP="00AD2DCB">
                        <w:pPr>
                          <w:ind w:firstLine="0"/>
                          <w:jc w:val="center"/>
                          <w:rPr>
                            <w:sz w:val="18"/>
                            <w:szCs w:val="18"/>
                          </w:rPr>
                        </w:pPr>
                        <w:r w:rsidRPr="00AD2DCB">
                          <w:rPr>
                            <w:sz w:val="18"/>
                            <w:szCs w:val="18"/>
                          </w:rPr>
                          <w:t>у</w:t>
                        </w:r>
                      </w:p>
                    </w:txbxContent>
                  </v:textbox>
                </v:shape>
                <v:shape id="Надпись 417" o:spid="_x0000_s1160"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4M8QA&#10;AADcAAAADwAAAGRycy9kb3ducmV2LnhtbESPQWvCQBSE70L/w/IKXsRsIqISs0ppFezN2ur5sfua&#10;BLNvQ3aj8d93C4Ueh5n5him2g23EjTpfO1aQJSkIYu1MzaWCr8/9dAXCB2SDjWNS8CAP283TqMDc&#10;uDt/0O0UShEh7HNUUIXQ5lJ6XZFFn7iWOHrfrrMYouxKaTq8R7ht5CxNF9JizXGhwpZeK9LXU28V&#10;vPWrmd7Nj8tJes3eSfd7N1zOSo2fh5c1iEBD+A//tQ9GwTxb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j+DPEAAAA3AAAAA8AAAAAAAAAAAAAAAAAmAIAAGRycy9k&#10;b3ducmV2LnhtbFBLBQYAAAAABAAEAPUAAACJAwAAAAA=&#10;" filled="f" stroked="f">
                  <v:textbox inset=".5mm,.5mm,.5mm,0">
                    <w:txbxContent>
                      <w:p w14:paraId="0AEF2B0F"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418" o:spid="_x0000_s1161"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sQcIA&#10;AADcAAAADwAAAGRycy9kb3ducmV2LnhtbERPyWrDMBC9F/IPYgq5lES2Ca1xo5iQBdpb6yQ9D9LU&#10;NrFGxpIT9++rQ6HHx9vX5WQ7caPBt44VpMsEBLF2puVawfl0XOQgfEA22DkmBT/kodzMHtZYGHfn&#10;T7pVoRYxhH2BCpoQ+kJKrxuy6JeuJ47ctxsshgiHWpoB7zHcdjJLkmdpseXY0GBPu4b0tRqtgv2Y&#10;Z/qw+nh5Sq7pO+nx6Kavi1Lzx2n7CiLQFP7Ff+43o2CVxrX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PGxBwgAAANwAAAAPAAAAAAAAAAAAAAAAAJgCAABkcnMvZG93&#10;bnJldi54bWxQSwUGAAAAAAQABAD1AAAAhwMAAAAA&#10;" filled="f" stroked="f">
                  <v:textbox inset=".5mm,.5mm,.5mm,0">
                    <w:txbxContent>
                      <w:p w14:paraId="686A9C3A"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419" o:spid="_x0000_s1162"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lhicYA&#10;AADcAAAADwAAAGRycy9kb3ducmV2LnhtbESPT2sCMRTE74V+h/AK3mrWYquuRpGCINRLVy/enpu3&#10;f9rNy5LE3W0/vSkUPA4z8xtmtRlMIzpyvrasYDJOQBDnVtdcKjgdd89zED4ga2wsk4If8rBZPz6s&#10;MNW250/qslCKCGGfooIqhDaV0ucVGfRj2xJHr7DOYIjSlVI77CPcNPIlSd6kwZrjQoUtvVeUf2dX&#10;o2B4zU7nYlc4Z+mw/f0qP/pudlFq9DRslyACDeEe/m/vtYLpZAF/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lhicYAAADcAAAADwAAAAAAAAAAAAAAAACYAgAAZHJz&#10;L2Rvd25yZXYueG1sUEsFBgAAAAAEAAQA9QAAAIsDAAAAAA==&#10;" filled="f" stroked="f">
                  <v:textbox inset=".5mm,0,.5mm,0">
                    <w:txbxContent>
                      <w:p w14:paraId="3EFC99A7" w14:textId="77777777" w:rsidR="002B6328" w:rsidRPr="0066310D" w:rsidRDefault="002B6328" w:rsidP="00AD2DCB">
                        <w:pPr>
                          <w:ind w:firstLine="0"/>
                          <w:rPr>
                            <w:sz w:val="20"/>
                            <w:szCs w:val="20"/>
                          </w:rPr>
                        </w:pPr>
                        <w:r w:rsidRPr="0066310D">
                          <w:rPr>
                            <w:sz w:val="20"/>
                            <w:szCs w:val="20"/>
                          </w:rPr>
                          <w:t>Консульт.</w:t>
                        </w:r>
                      </w:p>
                    </w:txbxContent>
                  </v:textbox>
                </v:shape>
                <v:shape id="Надпись 420" o:spid="_x0000_s1163"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8CqcMA&#10;AADcAAAADwAAAGRycy9kb3ducmV2LnhtbERPy2rCQBTdF/yH4Qru6kSxtaSZiAiC0G4a3XR3m7l5&#10;aOZOmBmTtF/fWRS6PJx3tptMJwZyvrWsYLVMQBCXVrdcK7icj48vIHxA1thZJgXf5GGXzx4yTLUd&#10;+YOGItQihrBPUUETQp9K6cuGDPql7YkjV1lnMEToaqkdjjHcdHKdJM/SYMuxocGeDg2Vt+JuFExP&#10;xeWzOlbOWXrf/1zrt3HYfim1mE/7VxCBpvAv/nOftILNOs6P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8CqcMAAADcAAAADwAAAAAAAAAAAAAAAACYAgAAZHJzL2Rv&#10;d25yZXYueG1sUEsFBgAAAAAEAAQA9QAAAIgDAAAAAA==&#10;" filled="f" stroked="f">
                  <v:textbox inset=".5mm,0,.5mm,0">
                    <w:txbxContent>
                      <w:p w14:paraId="3103FB89" w14:textId="77777777" w:rsidR="002B6328" w:rsidRPr="002D0CDF" w:rsidRDefault="002B6328" w:rsidP="00AD2DCB">
                        <w:pPr>
                          <w:ind w:firstLine="0"/>
                          <w:rPr>
                            <w:rFonts w:ascii="Arial" w:hAnsi="Arial" w:cs="Arial"/>
                            <w:spacing w:val="-6"/>
                            <w:sz w:val="20"/>
                            <w:szCs w:val="20"/>
                          </w:rPr>
                        </w:pPr>
                      </w:p>
                      <w:p w14:paraId="00D5866C" w14:textId="77777777" w:rsidR="002B6328" w:rsidRPr="002D0CDF" w:rsidRDefault="002B6328" w:rsidP="00AD2DCB">
                        <w:pPr>
                          <w:rPr>
                            <w:rFonts w:ascii="Arial" w:hAnsi="Arial" w:cs="Arial"/>
                            <w:sz w:val="20"/>
                            <w:szCs w:val="20"/>
                          </w:rPr>
                        </w:pPr>
                      </w:p>
                      <w:p w14:paraId="1A9293EF" w14:textId="77777777" w:rsidR="002B6328" w:rsidRPr="002D0CDF" w:rsidRDefault="002B6328" w:rsidP="00AD2DCB">
                        <w:pPr>
                          <w:rPr>
                            <w:rFonts w:ascii="Arial" w:hAnsi="Arial" w:cs="Arial"/>
                            <w:sz w:val="20"/>
                            <w:szCs w:val="20"/>
                          </w:rPr>
                        </w:pPr>
                      </w:p>
                    </w:txbxContent>
                  </v:textbox>
                </v:shape>
                <w10:wrap anchorx="page" anchory="page"/>
              </v:group>
            </w:pict>
          </mc:Fallback>
        </mc:AlternateContent>
      </w:r>
    </w:p>
    <w:p w14:paraId="75F442A4" w14:textId="77777777" w:rsidR="0013781E" w:rsidRDefault="0013781E" w:rsidP="0013781E"/>
    <w:p w14:paraId="36AD761B" w14:textId="77777777" w:rsidR="0013781E" w:rsidRDefault="0013781E">
      <w:pPr>
        <w:sectPr w:rsidR="0013781E" w:rsidSect="00CB748E">
          <w:pgSz w:w="11906" w:h="16838" w:code="9"/>
          <w:pgMar w:top="1134" w:right="567" w:bottom="3119" w:left="1304" w:header="567" w:footer="709" w:gutter="0"/>
          <w:cols w:space="708"/>
          <w:docGrid w:linePitch="381"/>
        </w:sectPr>
      </w:pPr>
    </w:p>
    <w:p w14:paraId="3798AC45" w14:textId="77777777" w:rsidR="0013781E" w:rsidRDefault="0013781E"/>
    <w:p w14:paraId="7715B153" w14:textId="77777777" w:rsidR="000C4E16" w:rsidRDefault="000C4E16"/>
    <w:p w14:paraId="1640AA53" w14:textId="77777777" w:rsidR="000C4E16" w:rsidRDefault="000C4E16"/>
    <w:p w14:paraId="49D2FEA7" w14:textId="77777777" w:rsidR="000C4E16" w:rsidRDefault="000C4E16"/>
    <w:p w14:paraId="3E8037F7" w14:textId="77777777" w:rsidR="000C4E16" w:rsidRDefault="000C4E16"/>
    <w:p w14:paraId="57EFDCC4" w14:textId="77777777" w:rsidR="000C4E16" w:rsidRDefault="000C4E16"/>
    <w:p w14:paraId="27F52378" w14:textId="77777777" w:rsidR="000C4E16" w:rsidRDefault="000C4E16"/>
    <w:p w14:paraId="025E8B63" w14:textId="77777777" w:rsidR="000C4E16" w:rsidRDefault="000C4E16">
      <w:pPr>
        <w:sectPr w:rsidR="000C4E16" w:rsidSect="00CB748E">
          <w:pgSz w:w="11906" w:h="16838" w:code="9"/>
          <w:pgMar w:top="1134" w:right="567" w:bottom="851" w:left="1304" w:header="567" w:footer="709" w:gutter="0"/>
          <w:cols w:space="708"/>
          <w:docGrid w:linePitch="381"/>
        </w:sectPr>
      </w:pPr>
    </w:p>
    <w:p w14:paraId="001611D0" w14:textId="77777777" w:rsidR="000C4E16" w:rsidRDefault="000C4E16" w:rsidP="0096426C">
      <w:pPr>
        <w:pStyle w:val="aff0"/>
        <w:outlineLvl w:val="0"/>
      </w:pPr>
      <w:bookmarkStart w:id="0" w:name="_Toc514344667"/>
      <w:r>
        <w:lastRenderedPageBreak/>
        <w:t>Введение</w:t>
      </w:r>
      <w:bookmarkEnd w:id="0"/>
    </w:p>
    <w:p w14:paraId="69B5F88F" w14:textId="77777777" w:rsidR="004228B0" w:rsidRPr="00CC5C25" w:rsidRDefault="004228B0" w:rsidP="004228B0">
      <w:r w:rsidRPr="00CC5C25">
        <w:t>В настоящее время всё больше растёт интерес к ГИС — геоинформационным системам, предназначенным для сбора, хранения, анализа и графической визуализации пространственных данных и связанной с ними информации.</w:t>
      </w:r>
    </w:p>
    <w:p w14:paraId="050D65EE" w14:textId="77777777" w:rsidR="004228B0" w:rsidRPr="00CC5C25" w:rsidRDefault="004228B0" w:rsidP="004228B0">
      <w:r w:rsidRPr="00CC5C25">
        <w:t>Они содержат инструменты, позволяющие пользователям искать, анализировать и редактировать цифровые карты. А также многофункциональные средства анализа сведенных воедино табличных, текстовых и картографических бизнес-данных, демографической, статистической, земельной, адресной и другой информации.</w:t>
      </w:r>
    </w:p>
    <w:p w14:paraId="6E0C1826" w14:textId="77777777" w:rsidR="004228B0" w:rsidRPr="00CC5C25" w:rsidRDefault="004228B0" w:rsidP="004228B0">
      <w:r w:rsidRPr="00CC5C25">
        <w:t>Геоинформационные системы получают все большее распространение в таких областях, как управление природными ресурсами, сельское хозяйство, экология, метеорология, кадастры, городское планирование, землеустройство, экономика, транспорт, оборона.</w:t>
      </w:r>
    </w:p>
    <w:p w14:paraId="61076EF3" w14:textId="77777777" w:rsidR="004228B0" w:rsidRPr="00CC5C25" w:rsidRDefault="004228B0" w:rsidP="004228B0">
      <w:r w:rsidRPr="00CC5C25">
        <w:t xml:space="preserve">В качестве систем поддержки принятия решений ГИС помогают улучшить обслуживание клиентов, сохранять высокий уровень конкурентоспособности, повышать прибыльность как коммерческим организациям, чья деятельность зависит от пространственной информации, так и тем, которым анализ геоинформации дает заметные преимущества. ГИС являются эффективным инструментом для выбора мест и определения зон торговли, размещения наружной рекламы и производственных объектов, диспетчеризации и маршрутизации средств доставки, информатизации риэлторской деятельности и т.д. </w:t>
      </w:r>
    </w:p>
    <w:p w14:paraId="753857EF" w14:textId="77777777" w:rsidR="004228B0" w:rsidRDefault="004228B0" w:rsidP="004228B0">
      <w:r w:rsidRPr="00CC5C25">
        <w:t>На сегодняшний день, значительное количество информации состоит из или включает в себя геоданные, то есть различные сведения о распределенных в пространстве или по территории объектах, явлениях и процессах. Работа с такими имеющими координатную привязку характеристиками и является сущностью одной из наиболее бурно развивающихся областей рынка программного компьютерного обеспечения – технологией географических информационных систем.</w:t>
      </w:r>
    </w:p>
    <w:p w14:paraId="0D926F1A" w14:textId="77777777" w:rsidR="004228B0" w:rsidRDefault="004228B0" w:rsidP="004228B0">
      <w:pPr>
        <w:spacing w:line="252" w:lineRule="auto"/>
      </w:pPr>
      <w:r w:rsidRPr="00CC5C25">
        <w:t>Целью данного дипломного проекта является создание геоинформационной системы для кафедры лесохозяйствования, которая бы выполняла такие задачи как хранение, загрузка, изменение географической информации Негорельского опытного лесхоза и её представление с помощью наложения на аэрофотографическую карту местности, а также возможность создания маркеров для привязки фотографий местности к конкретным географическим координатам.</w:t>
      </w:r>
    </w:p>
    <w:p w14:paraId="45BCF4EA" w14:textId="77777777" w:rsidR="0013781E" w:rsidRDefault="004228B0" w:rsidP="004228B0">
      <w:pPr>
        <w:spacing w:line="252" w:lineRule="auto"/>
        <w:sectPr w:rsidR="0013781E" w:rsidSect="00CB748E">
          <w:pgSz w:w="11906" w:h="16838" w:code="9"/>
          <w:pgMar w:top="1134" w:right="567" w:bottom="851" w:left="1304" w:header="567" w:footer="709" w:gutter="0"/>
          <w:cols w:space="708"/>
          <w:docGrid w:linePitch="381"/>
        </w:sectPr>
      </w:pPr>
      <w:r w:rsidRPr="00CC5C25">
        <w:t xml:space="preserve">Для реализации данной системы используется программное решение </w:t>
      </w:r>
      <w:r w:rsidRPr="00CC5C25">
        <w:rPr>
          <w:lang w:val="en-US"/>
        </w:rPr>
        <w:t>Geoserver</w:t>
      </w:r>
      <w:r w:rsidRPr="00CC5C25">
        <w:t xml:space="preserve">, база данных </w:t>
      </w:r>
      <w:r w:rsidRPr="00CC5C25">
        <w:rPr>
          <w:lang w:val="en-US"/>
        </w:rPr>
        <w:t>Postgre</w:t>
      </w:r>
      <w:r w:rsidRPr="00CC5C25">
        <w:t xml:space="preserve">SQL, фреймворк для разработки динамических веб-приложений </w:t>
      </w:r>
      <w:r w:rsidRPr="00CC5C25">
        <w:rPr>
          <w:lang w:val="en-US"/>
        </w:rPr>
        <w:t>VueJs</w:t>
      </w:r>
      <w:r w:rsidRPr="00CC5C25">
        <w:t xml:space="preserve">, а также библиотеку для работы с картами </w:t>
      </w:r>
      <w:r w:rsidRPr="00CC5C25">
        <w:rPr>
          <w:lang w:val="en-US"/>
        </w:rPr>
        <w:t>OpenLayers</w:t>
      </w:r>
      <w:r w:rsidRPr="00CC5C25">
        <w:t xml:space="preserve"> и библиотеку компонентов </w:t>
      </w:r>
      <w:r w:rsidRPr="00CC5C25">
        <w:rPr>
          <w:lang w:val="en-US"/>
        </w:rPr>
        <w:t>VueMaterial</w:t>
      </w:r>
      <w:r w:rsidRPr="00CC5C25">
        <w:t xml:space="preserve">. Выбор фремворка для разработки веб-приложения пал в пользу </w:t>
      </w:r>
      <w:r w:rsidRPr="00CC5C25">
        <w:rPr>
          <w:lang w:val="en-US"/>
        </w:rPr>
        <w:t>VueJs</w:t>
      </w:r>
      <w:r w:rsidRPr="00CC5C25">
        <w:t xml:space="preserve"> по причине того, что он позволяет создавать быстродействующие, легко оптимизируемые приложения. Он также предоставляет возможность широкой настройки компонентов и использования синтаксиса </w:t>
      </w:r>
      <w:r w:rsidRPr="00CC5C25">
        <w:rPr>
          <w:lang w:val="en-US"/>
        </w:rPr>
        <w:t>jsx</w:t>
      </w:r>
      <w:r w:rsidRPr="00CC5C25">
        <w:t xml:space="preserve">, так хорошо известного </w:t>
      </w:r>
      <w:r w:rsidR="00AD2DCB" w:rsidRPr="0013781E">
        <w:rPr>
          <w:noProof/>
          <w:lang w:eastAsia="ru-RU"/>
        </w:rPr>
        <mc:AlternateContent>
          <mc:Choice Requires="wpg">
            <w:drawing>
              <wp:anchor distT="0" distB="0" distL="114300" distR="114300" simplePos="0" relativeHeight="251727872" behindDoc="1" locked="0" layoutInCell="1" allowOverlap="1" wp14:anchorId="20E9667A" wp14:editId="350D1D81">
                <wp:simplePos x="0" y="0"/>
                <wp:positionH relativeFrom="page">
                  <wp:posOffset>720090</wp:posOffset>
                </wp:positionH>
                <wp:positionV relativeFrom="page">
                  <wp:posOffset>180340</wp:posOffset>
                </wp:positionV>
                <wp:extent cx="6663600" cy="10335600"/>
                <wp:effectExtent l="0" t="0" r="23495" b="27940"/>
                <wp:wrapNone/>
                <wp:docPr id="421" name="Группа 421"/>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422" name="Прямая соединительная линия 422"/>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Прямая соединительная линия 423"/>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Прямая соединительная линия 424"/>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Прямая соединительная линия 425"/>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Прямая соединительная линия 426"/>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Прямая соединительная линия 427"/>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Прямая соединительная линия 428"/>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Прямая соединительная линия 429"/>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Прямая соединительная линия 430"/>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Прямая соединительная линия 431"/>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Прямая соединительная линия 432"/>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Прямая соединительная линия 433"/>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Прямая соединительная линия 434"/>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Прямая соединительная линия 435"/>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Прямая соединительная линия 436"/>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Прямая соединительная линия 437"/>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Прямая соединительная линия 438"/>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Прямая соединительная линия 439"/>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0" name="Прямая соединительная линия 440"/>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Прямая соединительная линия 441"/>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Прямоугольник 442"/>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Надпись 443"/>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C5E92"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444" name="Надпись 444"/>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2587C"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445" name="Надпись 445"/>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9C12A3" w14:textId="77777777" w:rsidR="002B6328" w:rsidRPr="002D0CDF" w:rsidRDefault="002B6328"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446" name="Надпись 446"/>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46AF5"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447" name="Надпись 447"/>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044F2" w14:textId="77777777" w:rsidR="002B6328" w:rsidRPr="001A63C2" w:rsidRDefault="002B6328" w:rsidP="00AD2DCB">
                              <w:pPr>
                                <w:ind w:firstLine="0"/>
                                <w:rPr>
                                  <w:rFonts w:ascii="Arial" w:hAnsi="Arial" w:cs="Arial"/>
                                  <w:sz w:val="20"/>
                                  <w:szCs w:val="20"/>
                                </w:rPr>
                              </w:pPr>
                              <w:r w:rsidRPr="0066310D">
                                <w:rPr>
                                  <w:sz w:val="20"/>
                                  <w:szCs w:val="20"/>
                                </w:rPr>
                                <w:t>Иванов</w:t>
                              </w:r>
                            </w:p>
                            <w:p w14:paraId="3B01E6A9" w14:textId="77777777" w:rsidR="002B6328" w:rsidRPr="002D0CDF" w:rsidRDefault="002B6328" w:rsidP="00AD2DCB"/>
                          </w:txbxContent>
                        </wps:txbx>
                        <wps:bodyPr rot="0" vert="horz" wrap="square" lIns="18000" tIns="0" rIns="18000" bIns="0" anchor="t" anchorCtr="0" upright="1">
                          <a:noAutofit/>
                        </wps:bodyPr>
                      </wps:wsp>
                      <wps:wsp>
                        <wps:cNvPr id="448" name="Надпись 448"/>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A21E7"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6F5384F0" w14:textId="77777777" w:rsidR="002B6328" w:rsidRPr="002D0CDF" w:rsidRDefault="002B6328" w:rsidP="00AD2DCB">
                              <w:pPr>
                                <w:ind w:firstLine="0"/>
                                <w:rPr>
                                  <w:rFonts w:ascii="Arial" w:hAnsi="Arial" w:cs="Arial"/>
                                  <w:sz w:val="20"/>
                                  <w:szCs w:val="20"/>
                                </w:rPr>
                              </w:pPr>
                            </w:p>
                            <w:p w14:paraId="721FEC49" w14:textId="77777777" w:rsidR="002B6328" w:rsidRDefault="002B6328" w:rsidP="00AD2DCB">
                              <w:pPr>
                                <w:ind w:firstLine="0"/>
                              </w:pPr>
                            </w:p>
                          </w:txbxContent>
                        </wps:txbx>
                        <wps:bodyPr rot="0" vert="horz" wrap="square" lIns="18000" tIns="0" rIns="18000" bIns="0" anchor="t" anchorCtr="0" upright="1">
                          <a:noAutofit/>
                        </wps:bodyPr>
                      </wps:wsp>
                      <wps:wsp>
                        <wps:cNvPr id="449" name="Надпись 449"/>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90906"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49FC00BF"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450" name="Надпись 450"/>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69B08"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451" name="Надпись 451"/>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976C0"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452" name="Надпись 452"/>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DCCEE"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453" name="Надпись 453"/>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3FA19"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454" name="Надпись 454"/>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E478A" w14:textId="77777777" w:rsidR="002B6328" w:rsidRPr="00AD2DCB" w:rsidRDefault="002B6328"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455" name="Надпись 455"/>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90B2A"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456" name="Надпись 456"/>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F19D"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457" name="Надпись 457"/>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4F247" w14:textId="77777777" w:rsidR="002B6328" w:rsidRPr="0066310D" w:rsidRDefault="002B6328" w:rsidP="00AD2DCB">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458" name="Надпись 458"/>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6F257" w14:textId="77777777" w:rsidR="002B6328" w:rsidRPr="0066310D" w:rsidRDefault="002B6328" w:rsidP="00AD2DCB">
                              <w:pPr>
                                <w:ind w:firstLine="0"/>
                                <w:jc w:val="center"/>
                                <w:rPr>
                                  <w:sz w:val="36"/>
                                  <w:szCs w:val="36"/>
                                </w:rPr>
                              </w:pPr>
                              <w:r w:rsidRPr="0066310D">
                                <w:rPr>
                                  <w:sz w:val="36"/>
                                  <w:szCs w:val="36"/>
                                </w:rPr>
                                <w:t>БГТУ</w:t>
                              </w:r>
                            </w:p>
                            <w:p w14:paraId="358BC8A6"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459" name="Надпись 459"/>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98C62" w14:textId="77777777" w:rsidR="002B6328" w:rsidRPr="00AD2DCB" w:rsidRDefault="002B6328" w:rsidP="00AD2DCB">
                              <w:pPr>
                                <w:spacing w:before="240"/>
                                <w:ind w:firstLine="0"/>
                                <w:jc w:val="center"/>
                                <w:rPr>
                                  <w:rFonts w:ascii="Arial" w:hAnsi="Arial" w:cs="Arial"/>
                                  <w:sz w:val="24"/>
                                  <w:szCs w:val="24"/>
                                </w:rPr>
                              </w:pPr>
                              <w:r>
                                <w:rPr>
                                  <w:sz w:val="24"/>
                                  <w:szCs w:val="24"/>
                                </w:rPr>
                                <w:t>Введение</w:t>
                              </w:r>
                            </w:p>
                          </w:txbxContent>
                        </wps:txbx>
                        <wps:bodyPr rot="0" vert="horz" wrap="square" lIns="18000" tIns="0" rIns="18000" bIns="0" anchor="t" anchorCtr="0" upright="1">
                          <a:noAutofit/>
                        </wps:bodyPr>
                      </wps:wsp>
                      <wps:wsp>
                        <wps:cNvPr id="460" name="Надпись 460"/>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A0F28"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461" name="Надпись 461"/>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38E5D"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08296493" w14:textId="77777777" w:rsidR="002B6328" w:rsidRPr="002D0CDF" w:rsidRDefault="002B6328" w:rsidP="00AD2DCB">
                              <w:pPr>
                                <w:rPr>
                                  <w:rFonts w:ascii="Arial" w:hAnsi="Arial" w:cs="Arial"/>
                                  <w:sz w:val="20"/>
                                  <w:szCs w:val="20"/>
                                </w:rPr>
                              </w:pPr>
                            </w:p>
                            <w:p w14:paraId="37040643"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462" name="Надпись 462"/>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DC71B" w14:textId="77777777" w:rsidR="002B6328" w:rsidRPr="00AD2DCB" w:rsidRDefault="002B6328" w:rsidP="00AD2DCB">
                              <w:pPr>
                                <w:ind w:firstLine="0"/>
                                <w:jc w:val="center"/>
                                <w:rPr>
                                  <w:sz w:val="18"/>
                                  <w:szCs w:val="18"/>
                                </w:rPr>
                              </w:pPr>
                              <w:r w:rsidRPr="002D0CDF">
                                <w:rPr>
                                  <w:rFonts w:ascii="Arial" w:hAnsi="Arial" w:cs="Arial"/>
                                  <w:sz w:val="18"/>
                                  <w:szCs w:val="18"/>
                                </w:rPr>
                                <w:t>у</w:t>
                              </w:r>
                            </w:p>
                          </w:txbxContent>
                        </wps:txbx>
                        <wps:bodyPr rot="0" vert="horz" wrap="square" lIns="18000" tIns="18000" rIns="18000" bIns="0" anchor="t" anchorCtr="0" upright="1">
                          <a:noAutofit/>
                        </wps:bodyPr>
                      </wps:wsp>
                      <wps:wsp>
                        <wps:cNvPr id="463" name="Надпись 463"/>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03C08"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64" name="Надпись 464"/>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8645A"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65" name="Надпись 465"/>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7746B" w14:textId="77777777" w:rsidR="002B6328" w:rsidRPr="0066310D" w:rsidRDefault="002B6328"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466" name="Надпись 466"/>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78511" w14:textId="77777777" w:rsidR="002B6328" w:rsidRPr="002D0CDF" w:rsidRDefault="002B6328" w:rsidP="00AD2DCB">
                              <w:pPr>
                                <w:ind w:firstLine="0"/>
                                <w:rPr>
                                  <w:rFonts w:ascii="Arial" w:hAnsi="Arial" w:cs="Arial"/>
                                  <w:spacing w:val="-6"/>
                                  <w:sz w:val="20"/>
                                  <w:szCs w:val="20"/>
                                </w:rPr>
                              </w:pPr>
                            </w:p>
                            <w:p w14:paraId="5648D62F" w14:textId="77777777" w:rsidR="002B6328" w:rsidRPr="002D0CDF" w:rsidRDefault="002B6328" w:rsidP="00AD2DCB">
                              <w:pPr>
                                <w:rPr>
                                  <w:rFonts w:ascii="Arial" w:hAnsi="Arial" w:cs="Arial"/>
                                  <w:sz w:val="20"/>
                                  <w:szCs w:val="20"/>
                                </w:rPr>
                              </w:pPr>
                            </w:p>
                            <w:p w14:paraId="434DB053"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0E9667A" id="Группа 421" o:spid="_x0000_s1164" style="position:absolute;left:0;text-align:left;margin-left:56.7pt;margin-top:14.2pt;width:524.7pt;height:813.85pt;z-index:-251588608;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">
                <v:line id="Прямая соединительная линия 422" o:spid="_x0000_s1165"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bg3MMAAADcAAAADwAAAGRycy9kb3ducmV2LnhtbESPQWvCQBSE7wX/w/IEb83GY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24NzDAAAA3AAAAA8AAAAAAAAAAAAA&#10;AAAAoQIAAGRycy9kb3ducmV2LnhtbFBLBQYAAAAABAAEAPkAAACRAwAAAAA=&#10;" strokeweight="2pt"/>
                <v:line id="Прямая соединительная линия 423" o:spid="_x0000_s1166"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BhTccAAADcAAAADwAAAGRycy9kb3ducmV2LnhtbESPT2vCQBTE70K/w/IKvemmWoKkriIt&#10;BfVQ/FNoj8/sM4nNvg27a5J+e7cgeBxm5jfMbNGbWrTkfGVZwfMoAUGcW11xoeDr8DGcgvABWWNt&#10;mRT8kYfF/GEww0zbjnfU7kMhIoR9hgrKEJpMSp+XZNCPbEMcvZN1BkOUrpDaYRfhppbjJEmlwYrj&#10;QokNvZWU/+4vRsHnZJu2y/Vm1X+v02P+vjv+nDun1NNjv3wFEagP9/CtvdIKXsY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8GFNxwAAANwAAAAPAAAAAAAA&#10;AAAAAAAAAKECAABkcnMvZG93bnJldi54bWxQSwUGAAAAAAQABAD5AAAAlQMAAAAA&#10;"/>
                <v:line id="Прямая соединительная линия 424" o:spid="_x0000_s1167"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dM8AAAADcAAAADwAAAGRycy9kb3ducmV2LnhtbESPwQrCMBBE74L/EFbwpqmi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T3TPAAAAA3AAAAA8AAAAAAAAAAAAAAAAA&#10;oQIAAGRycy9kb3ducmV2LnhtbFBLBQYAAAAABAAEAPkAAACOAwAAAAA=&#10;" strokeweight="2pt"/>
                <v:line id="Прямая соединительная линия 425" o:spid="_x0000_s1168"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VcoscAAADcAAAADwAAAGRycy9kb3ducmV2LnhtbESPQWvCQBSE7wX/w/IKvdVNbRskuopY&#10;CtpDqVbQ4zP7TKLZt2F3m6T/3hUKPQ4z8w0znfemFi05X1lW8DRMQBDnVldcKNh9vz+OQfiArLG2&#10;TAp+ycN8NribYqZtxxtqt6EQEcI+QwVlCE0mpc9LMuiHtiGO3sk6gyFKV0jtsItwU8tRkqTSYMVx&#10;ocSGliXll+2PUfD5/JW2i/XHqt+v02P+tjkezp1T6uG+X0xABOrDf/ivvdIKXka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VVyixwAAANwAAAAPAAAAAAAA&#10;AAAAAAAAAKECAABkcnMvZG93bnJldi54bWxQSwUGAAAAAAQABAD5AAAAlQMAAAAA&#10;"/>
                <v:line id="Прямая соединительная линия 426" o:spid="_x0000_s1169"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fC1cYAAADcAAAADwAAAGRycy9kb3ducmV2LnhtbESPQWvCQBSE7wX/w/IEb3VTL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HwtXGAAAA3AAAAA8AAAAAAAAA&#10;AAAAAAAAoQIAAGRycy9kb3ducmV2LnhtbFBLBQYAAAAABAAEAPkAAACUAwAAAAA=&#10;"/>
                <v:line id="Прямая соединительная линия 427" o:spid="_x0000_s1170"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tnTscAAADcAAAADwAAAGRycy9kb3ducmV2LnhtbESPQWvCQBSE7wX/w/IKvdVNbUk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2dOxwAAANwAAAAPAAAAAAAA&#10;AAAAAAAAAKECAABkcnMvZG93bnJldi54bWxQSwUGAAAAAAQABAD5AAAAlQMAAAAA&#10;"/>
                <v:line id="Прямая соединительная линия 428" o:spid="_x0000_s1171"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TzPMMAAADcAAAADwAAAGRycy9kb3ducmV2LnhtbERPy2rCQBTdF/yH4Qrd1UmthJ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U8zzDAAAA3AAAAA8AAAAAAAAAAAAA&#10;AAAAoQIAAGRycy9kb3ducmV2LnhtbFBLBQYAAAAABAAEAPkAAACRAwAAAAA=&#10;"/>
                <v:line id="Прямая соединительная линия 429" o:spid="_x0000_s1172"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yrcQAAADcAAAADwAAAGRycy9kb3ducmV2LnhtbESPQWvCQBSE70L/w/IKvemmo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KtxAAAANwAAAAPAAAAAAAAAAAA&#10;AAAAAKECAABkcnMvZG93bnJldi54bWxQSwUGAAAAAAQABAD5AAAAkgMAAAAA&#10;" strokeweight="2pt"/>
                <v:line id="Прямая соединительная линия 430" o:spid="_x0000_s1173"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FN7b0AAADcAAAADwAAAGRycy9kb3ducmV2LnhtbERPuwrCMBTdBf8hXMFNU59INYoIFTex&#10;urhdm2tbbG5KE7X+vRkEx8N5rzatqcSLGldaVjAaRiCIM6tLzhVczslgAcJ5ZI2VZVLwIQebdbez&#10;wljbN5/olfpchBB2MSoovK9jKV1WkEE3tDVx4O62MegDbHKpG3yHcFPJcRTNpcGSQ0OBNe0Kyh7p&#10;0yh4XC+zZH/c6XOVbvUtT/z1dtdK9XvtdgnCU+v/4p/7oBVMJ2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dxTe29AAAA3AAAAA8AAAAAAAAAAAAAAAAAoQIA&#10;AGRycy9kb3ducmV2LnhtbFBLBQYAAAAABAAEAPkAAACLAwAAAAA=&#10;" strokeweight="2pt"/>
                <v:line id="Прямая соединительная линия 431" o:spid="_x0000_s1174"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Прямая соединительная линия 432" o:spid="_x0000_s1175"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Прямая соединительная линия 433" o:spid="_x0000_s1176"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line id="Прямая соединительная линия 434" o:spid="_x0000_s1177"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pL7sQAAADcAAAADwAAAGRycy9kb3ducmV2LnhtbESPQWvCQBSE70L/w/IK3nRTq6WkriEI&#10;Kd5Kk1xye2afSTD7NmRXjf/eLRQ8DjPzDbNNJtOLK42us6zgbRmBIK6t7rhRUBbZ4hOE88gae8uk&#10;4E4Okt3LbIuxtjf+pWvuGxEg7GJU0Ho/xFK6uiWDbmkH4uCd7GjQBzk2Uo94C3DTy1UUfUiDHYeF&#10;Fgfat1Sf84tRcK7KTfb9s9dFn6f62GS+Op60UvPXKf0C4Wnyz/B/+6A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SkvuxAAAANwAAAAPAAAAAAAAAAAA&#10;AAAAAKECAABkcnMvZG93bnJldi54bWxQSwUGAAAAAAQABAD5AAAAkgMAAAAA&#10;" strokeweight="2pt"/>
                <v:line id="Прямая соединительная линия 435" o:spid="_x0000_s1178"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budcIAAADcAAAADwAAAGRycy9kb3ducmV2LnhtbESPQYvCMBSE74L/ITzBm6a6uizVKCJ0&#10;8Sa2Xrw9m2dbbF5KE7X+eyMIHoeZ+YZZrjtTizu1rrKsYDKOQBDnVldcKDhmyegPhPPIGmvLpOBJ&#10;Dtarfm+JsbYPPtA99YUIEHYxKii9b2IpXV6SQTe2DXHwLrY16INsC6lbfAS4qeU0in6lwYrDQokN&#10;bUvKr+nNKLiejvPkf7/VWZ1u9LlI/Ol80UoNB91mAcJT57/hT3unFcx+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budcIAAADcAAAADwAAAAAAAAAAAAAA&#10;AAChAgAAZHJzL2Rvd25yZXYueG1sUEsFBgAAAAAEAAQA+QAAAJADAAAAAA==&#10;" strokeweight="2pt"/>
                <v:line id="Прямая соединительная линия 436" o:spid="_x0000_s1179"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wAsMAAADcAAAADwAAAGRycy9kb3ducmV2LnhtbESPS4vCQBCE74L/YWjBm058ItFRRMiy&#10;t8XoxVsn03lgpidkZjX773cEwWNRVV9Ru0NvGvGgztWWFcymEQji3OqaSwXXSzLZgHAeWWNjmRT8&#10;kYPDfjjYYaztk8/0SH0pAoRdjAoq79tYSpdXZNBNbUscvMJ2Bn2QXSl1h88AN42cR9FaGqw5LFTY&#10;0qmi/J7+GgX323WVfP2c9KVJjzorE3/LCq3UeNQftyA89f4Tfre/tYLlYg2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cALDAAAA3AAAAA8AAAAAAAAAAAAA&#10;AAAAoQIAAGRycy9kb3ducmV2LnhtbFBLBQYAAAAABAAEAPkAAACRAwAAAAA=&#10;" strokeweight="2pt"/>
                <v:line id="Прямая соединительная линия 437" o:spid="_x0000_s1180"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xk8cAAADcAAAADwAAAGRycy9kb3ducmV2LnhtbESPQWvCQBSE7wX/w/IKvdVNa0k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vGTxwAAANwAAAAPAAAAAAAA&#10;AAAAAAAAAKECAABkcnMvZG93bnJldi54bWxQSwUGAAAAAAQABAD5AAAAlQMAAAAA&#10;"/>
                <v:line id="Прямая соединительная линия 438" o:spid="_x0000_s1181"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1l4cQAAADcAAAADwAAAGRycy9kb3ducmV2LnhtbERPy2rCQBTdF/yH4Qru6sRaQo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WXhxAAAANwAAAAPAAAAAAAAAAAA&#10;AAAAAKECAABkcnMvZG93bnJldi54bWxQSwUGAAAAAAQABAD5AAAAkgMAAAAA&#10;"/>
                <v:line id="Прямая соединительная линия 439" o:spid="_x0000_s1182"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kcMQAAADcAAAADwAAAGRycy9kb3ducmV2LnhtbESPS4vCQBCE74L/YWjBm058rGh0FBEi&#10;3paNXrx1Mp0HZnpCZtTsv99ZWNhjUVVfUbtDbxrxos7VlhXMphEI4tzqmksFt2syWYNwHlljY5kU&#10;fJODw3442GGs7Zu/6JX6UgQIuxgVVN63sZQur8igm9qWOHiF7Qz6ILtS6g7fAW4aOY+ilTRYc1io&#10;sKVTRfkjfRoFj/vtIzl/nvS1SY86KxN/zwqt1HjUH7cgPPX+P/zXvmgFy8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RwxAAAANwAAAAPAAAAAAAAAAAA&#10;AAAAAKECAABkcnMvZG93bnJldi54bWxQSwUGAAAAAAQABAD5AAAAkgMAAAAA&#10;" strokeweight="2pt"/>
                <v:line id="Прямая соединительная линия 440" o:spid="_x0000_s1183"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c+kL0AAADcAAAADwAAAGRycy9kb3ducmV2LnhtbERPvQrCMBDeBd8hnOCmqaI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93PpC9AAAA3AAAAA8AAAAAAAAAAAAAAAAAoQIA&#10;AGRycy9kb3ducmV2LnhtbFBLBQYAAAAABAAEAPkAAACLAwAAAAA=&#10;" strokeweight="2pt"/>
                <v:line id="Прямая соединительная линия 441" o:spid="_x0000_s1184"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bC8AAAADcAAAADwAAAGRycy9kb3ducmV2LnhtbESPwQrCMBBE74L/EFbwpqmi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7mwvAAAAA3AAAAA8AAAAAAAAAAAAAAAAA&#10;oQIAAGRycy9kb3ducmV2LnhtbFBLBQYAAAAABAAEAPkAAACOAwAAAAA=&#10;" strokeweight="2pt"/>
                <v:rect id="Прямоугольник 442" o:spid="_x0000_s1185"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ovcMA&#10;AADcAAAADwAAAGRycy9kb3ducmV2LnhtbESP0YrCMBRE3wX/IdwF3zRdEVm7RqmC4JNo9QMuzd22&#10;2NzUJrbVrzeCsI/DzJxhluveVKKlxpWWFXxPIhDEmdUl5wou5934B4TzyBory6TgQQ7Wq+FgibG2&#10;HZ+oTX0uAoRdjAoK7+tYSpcVZNBNbE0cvD/bGPRBNrnUDXYBbio5jaK5NFhyWCiwpm1B2TW9GwVX&#10;37eHJE+fu8Vls8iOm6S73xKlRl998gvCU+//w5/2XiuYzabwPhOO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PovcMAAADcAAAADwAAAAAAAAAAAAAAAACYAgAAZHJzL2Rv&#10;d25yZXYueG1sUEsFBgAAAAAEAAQA9QAAAIgDAAAAAA==&#10;" filled="f" strokeweight="2pt"/>
                <v:shape id="Надпись 443" o:spid="_x0000_s1186"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RLcQA&#10;AADcAAAADwAAAGRycy9kb3ducmV2LnhtbESPT2vCQBTE7wW/w/KEXkQ32qASXUW0Qntr/Xd+7D6T&#10;YPZtyG40/fbdgtDjMDO/YZbrzlbiTo0vHSsYjxIQxNqZknMFp+N+OAfhA7LByjEp+CEP61XvZYmZ&#10;cQ/+pvsh5CJC2GeooAihzqT0uiCLfuRq4uhdXWMxRNnk0jT4iHBbyUmSTKXFkuNCgTVtC9K3Q2sV&#10;7Nr5RL+nX7NBcht/km73rruclXrtd5sFiEBd+A8/2x9GQZq+wd+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0S3EAAAA3AAAAA8AAAAAAAAAAAAAAAAAmAIAAGRycy9k&#10;b3ducmV2LnhtbFBLBQYAAAAABAAEAPUAAACJAwAAAAA=&#10;" filled="f" stroked="f">
                  <v:textbox inset=".5mm,.5mm,.5mm,0">
                    <w:txbxContent>
                      <w:p w14:paraId="735C5E92"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v:textbox>
                </v:shape>
                <v:shape id="Надпись 444" o:spid="_x0000_s1187"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JWcQA&#10;AADcAAAADwAAAGRycy9kb3ducmV2LnhtbESPW4vCMBSE3xf8D+EIviyaKmWVrlHEC+jbetl9PiRn&#10;22JzUppU6783wsI+DjPzDTNfdrYSN2p86VjBeJSAINbOlJwruJx3wxkIH5ANVo5JwYM8LBe9tzlm&#10;xt35SLdTyEWEsM9QQRFCnUnpdUEW/cjVxNH7dY3FEGWTS9PgPcJtJSdJ8iEtlhwXCqxpXZC+nlqr&#10;YNPOJnqbfk3fk+v4QLrdue7nW6lBv1t9ggjUhf/wX3tvFKRpC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SVnEAAAA3AAAAA8AAAAAAAAAAAAAAAAAmAIAAGRycy9k&#10;b3ducmV2LnhtbFBLBQYAAAAABAAEAPUAAACJAwAAAAA=&#10;" filled="f" stroked="f">
                  <v:textbox inset=".5mm,.5mm,.5mm,0">
                    <w:txbxContent>
                      <w:p w14:paraId="0832587C"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v:textbox>
                </v:shape>
                <v:shape id="Надпись 445" o:spid="_x0000_s1188"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swsQA&#10;AADcAAAADwAAAGRycy9kb3ducmV2LnhtbESPQWvCQBSE70L/w/IKvYhulFgldZWiFepNrfb82H1N&#10;gtm3IbvR+O/dguBxmJlvmPmys5W4UONLxwpGwwQEsXam5FzB8WczmIHwAdlg5ZgU3MjDcvHSm2Nm&#10;3JX3dDmEXEQI+wwVFCHUmZReF2TRD11NHL0/11gMUTa5NA1eI9xWcpwk79JiyXGhwJpWBenzobUK&#10;1u1srL/S3bSfnEdb0u3Gdb8npd5eu88PEIG68Aw/2t9GQZpO4P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O7MLEAAAA3AAAAA8AAAAAAAAAAAAAAAAAmAIAAGRycy9k&#10;b3ducmV2LnhtbFBLBQYAAAAABAAEAPUAAACJAwAAAAA=&#10;" filled="f" stroked="f">
                  <v:textbox inset=".5mm,.5mm,.5mm,0">
                    <w:txbxContent>
                      <w:p w14:paraId="5B9C12A3" w14:textId="77777777" w:rsidR="002B6328" w:rsidRPr="002D0CDF" w:rsidRDefault="002B6328" w:rsidP="00AD2DCB">
                        <w:pPr>
                          <w:ind w:firstLine="0"/>
                          <w:jc w:val="center"/>
                        </w:pPr>
                        <w:r w:rsidRPr="0066310D">
                          <w:rPr>
                            <w:sz w:val="18"/>
                            <w:szCs w:val="18"/>
                          </w:rPr>
                          <w:t>Лист</w:t>
                        </w:r>
                      </w:p>
                    </w:txbxContent>
                  </v:textbox>
                </v:shape>
                <v:shape id="Надпись 446" o:spid="_x0000_s1189"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ytcQA&#10;AADcAAAADwAAAGRycy9kb3ducmV2LnhtbESPT4vCMBTE74LfIbwFL7KmSlHpGkV2Fdyb/3bPj+Rt&#10;W2xeSpNq/fYbQfA4zMxvmMWqs5W4UuNLxwrGowQEsXam5FzB+bR9n4PwAdlg5ZgU3MnDatnvLTAz&#10;7sYHuh5DLiKEfYYKihDqTEqvC7LoR64mjt6fayyGKJtcmgZvEW4rOUmSqbRYclwosKbPgvTl2FoF&#10;X+18ojfpfjZMLuNv0u3Wdb8/Sg3euvUHiEBdeIWf7Z1RkKZTeJy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ccrXEAAAA3AAAAA8AAAAAAAAAAAAAAAAAmAIAAGRycy9k&#10;b3ducmV2LnhtbFBLBQYAAAAABAAEAPUAAACJAwAAAAA=&#10;" filled="f" stroked="f">
                  <v:textbox inset=".5mm,.5mm,.5mm,0">
                    <w:txbxContent>
                      <w:p w14:paraId="16146AF5"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447" o:spid="_x0000_s1190"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l/fcUA&#10;AADcAAAADwAAAGRycy9kb3ducmV2LnhtbESPT2sCMRTE7wW/Q3iCt5q12CqrUUQQBHvp1ou35+bt&#10;H928LEm6u/bTN4VCj8PM/IZZbwfTiI6cry0rmE0TEMS51TWXCs6fh+clCB+QNTaWScGDPGw3o6c1&#10;ptr2/EFdFkoRIexTVFCF0KZS+rwig35qW+LoFdYZDFG6UmqHfYSbRr4kyZs0WHNcqLClfUX5Pfsy&#10;CobX7HwpDoVzlt5337fy1HeLq1KT8bBbgQg0hP/wX/uoFczn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X99xQAAANwAAAAPAAAAAAAAAAAAAAAAAJgCAABkcnMv&#10;ZG93bnJldi54bWxQSwUGAAAAAAQABAD1AAAAigMAAAAA&#10;" filled="f" stroked="f">
                  <v:textbox inset=".5mm,0,.5mm,0">
                    <w:txbxContent>
                      <w:p w14:paraId="522044F2" w14:textId="77777777" w:rsidR="002B6328" w:rsidRPr="001A63C2" w:rsidRDefault="002B6328" w:rsidP="00AD2DCB">
                        <w:pPr>
                          <w:ind w:firstLine="0"/>
                          <w:rPr>
                            <w:rFonts w:ascii="Arial" w:hAnsi="Arial" w:cs="Arial"/>
                            <w:sz w:val="20"/>
                            <w:szCs w:val="20"/>
                          </w:rPr>
                        </w:pPr>
                        <w:r w:rsidRPr="0066310D">
                          <w:rPr>
                            <w:sz w:val="20"/>
                            <w:szCs w:val="20"/>
                          </w:rPr>
                          <w:t>Иванов</w:t>
                        </w:r>
                      </w:p>
                      <w:p w14:paraId="3B01E6A9" w14:textId="77777777" w:rsidR="002B6328" w:rsidRPr="002D0CDF" w:rsidRDefault="002B6328" w:rsidP="00AD2DCB"/>
                    </w:txbxContent>
                  </v:textbox>
                </v:shape>
                <v:shape id="Надпись 448" o:spid="_x0000_s1191"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rD8IA&#10;AADcAAAADwAAAGRycy9kb3ducmV2LnhtbERPy2oCMRTdF/yHcAV3NaNoK6NRRBCEdtOpG3fXyZ2H&#10;Tm6GJM5M+/VmUejycN6b3WAa0ZHztWUFs2kCgji3uuZSwfn7+LoC4QOyxsYyKfghD7vt6GWDqbY9&#10;f1GXhVLEEPYpKqhCaFMpfV6RQT+1LXHkCusMhghdKbXDPoabRs6T5E0arDk2VNjSoaL8nj2MgmGZ&#10;nS/FsXDO0uf+91Z+9N37VanJeNivQQQawr/4z33SChaLuDaei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usPwgAAANwAAAAPAAAAAAAAAAAAAAAAAJgCAABkcnMvZG93&#10;bnJldi54bWxQSwUGAAAAAAQABAD1AAAAhwMAAAAA&#10;" filled="f" stroked="f">
                  <v:textbox inset=".5mm,0,.5mm,0">
                    <w:txbxContent>
                      <w:p w14:paraId="74DA21E7"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6F5384F0" w14:textId="77777777" w:rsidR="002B6328" w:rsidRPr="002D0CDF" w:rsidRDefault="002B6328" w:rsidP="00AD2DCB">
                        <w:pPr>
                          <w:ind w:firstLine="0"/>
                          <w:rPr>
                            <w:rFonts w:ascii="Arial" w:hAnsi="Arial" w:cs="Arial"/>
                            <w:sz w:val="20"/>
                            <w:szCs w:val="20"/>
                          </w:rPr>
                        </w:pPr>
                      </w:p>
                      <w:p w14:paraId="721FEC49" w14:textId="77777777" w:rsidR="002B6328" w:rsidRDefault="002B6328" w:rsidP="00AD2DCB">
                        <w:pPr>
                          <w:ind w:firstLine="0"/>
                        </w:pPr>
                      </w:p>
                    </w:txbxContent>
                  </v:textbox>
                </v:shape>
                <v:shape id="Надпись 449" o:spid="_x0000_s1192"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OlMYA&#10;AADcAAAADwAAAGRycy9kb3ducmV2LnhtbESPT2sCMRTE7wW/Q3hCbzWr2KqrUaQgFNpLVy/enpu3&#10;f3TzsiTp7rafvikUPA4z8xtmsxtMIzpyvrasYDpJQBDnVtdcKjgdD09LED4ga2wsk4Jv8rDbjh42&#10;mGrb8yd1WShFhLBPUUEVQptK6fOKDPqJbYmjV1hnMETpSqkd9hFuGjlLkhdpsOa4UGFLrxXlt+zL&#10;KBies9O5OBTOWfrY/1zL975bXJR6HA/7NYhAQ7iH/9tvWsF8voK/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pOlMYAAADcAAAADwAAAAAAAAAAAAAAAACYAgAAZHJz&#10;L2Rvd25yZXYueG1sUEsFBgAAAAAEAAQA9QAAAIsDAAAAAA==&#10;" filled="f" stroked="f">
                  <v:textbox inset=".5mm,0,.5mm,0">
                    <w:txbxContent>
                      <w:p w14:paraId="40990906"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49FC00BF" w14:textId="77777777" w:rsidR="002B6328" w:rsidRPr="002D0CDF" w:rsidRDefault="002B6328" w:rsidP="00AD2DCB">
                        <w:pPr>
                          <w:rPr>
                            <w:rFonts w:ascii="Arial" w:hAnsi="Arial" w:cs="Arial"/>
                            <w:sz w:val="20"/>
                            <w:szCs w:val="20"/>
                          </w:rPr>
                        </w:pPr>
                      </w:p>
                    </w:txbxContent>
                  </v:textbox>
                </v:shape>
                <v:shape id="Надпись 450" o:spid="_x0000_s1193"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DZh8AA&#10;AADcAAAADwAAAGRycy9kb3ducmV2LnhtbERPy4rCMBTdD/gP4QpuBk0VR6UaRXzAzM73+pJc22Jz&#10;U5pU699PFgOzPJz3YtXaUjyp9oVjBcNBAoJYO1NwpuBy3vdnIHxANlg6JgVv8rBadj4WmBr34iM9&#10;TyETMYR9igryEKpUSq9zsugHriKO3N3VFkOEdSZNja8Ybks5SpKJtFhwbMixok1O+nFqrIJtMxvp&#10;3fgw/Uwewx/Szd61t6tSvW67noMI1IZ/8Z/72ygYf8X58Uw8An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SDZh8AAAADcAAAADwAAAAAAAAAAAAAAAACYAgAAZHJzL2Rvd25y&#10;ZXYueG1sUEsFBgAAAAAEAAQA9QAAAIUDAAAAAA==&#10;" filled="f" stroked="f">
                  <v:textbox inset=".5mm,.5mm,.5mm,0">
                    <w:txbxContent>
                      <w:p w14:paraId="46769B08"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451" o:spid="_x0000_s1194"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8HMUA&#10;AADcAAAADwAAAGRycy9kb3ducmV2LnhtbESPT2vCQBTE7wW/w/IKXkQ3EVsldRXxD7Q3tdrzY/c1&#10;CWbfhuxG47d3C0KPw8z8hpkvO1uJKzW+dKwgHSUgiLUzJecKTt+74QyED8gGK8ek4E4eloveyxwz&#10;4258oOsx5CJC2GeooAihzqT0uiCLfuRq4uj9usZiiLLJpWnwFuG2kuMkeZcWS44LBda0Lkhfjq1V&#10;sGlnY72d7KeD5JJ+kW53rvs5K9V/7VYfIAJ14T/8bH8aBZO3FP7O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wcxQAAANwAAAAPAAAAAAAAAAAAAAAAAJgCAABkcnMv&#10;ZG93bnJldi54bWxQSwUGAAAAAAQABAD1AAAAigMAAAAA&#10;" filled="f" stroked="f">
                  <v:textbox inset=".5mm,.5mm,.5mm,0">
                    <w:txbxContent>
                      <w:p w14:paraId="0E6976C0"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v:textbox>
                </v:shape>
                <v:shape id="Надпись 452" o:spid="_x0000_s1195"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dKOMUA&#10;AADcAAAADwAAAGRycy9kb3ducmV2LnhtbESPT2sCMRTE7wW/Q3iCt5pVtMpqFBGEQnvp6sXbc/P2&#10;j25eliTd3fbTN4VCj8PM/IbZ7gfTiI6cry0rmE0TEMS51TWXCi7n0/MahA/IGhvLpOCLPOx3o6ct&#10;ptr2/EFdFkoRIexTVFCF0KZS+rwig35qW+LoFdYZDFG6UmqHfYSbRs6T5EUarDkuVNjSsaL8kX0a&#10;BcMyu1yLU+GcpffD971867vVTanJeDhsQAQawn/4r/2qFSyW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0o4xQAAANwAAAAPAAAAAAAAAAAAAAAAAJgCAABkcnMv&#10;ZG93bnJldi54bWxQSwUGAAAAAAQABAD1AAAAigMAAAAA&#10;" filled="f" stroked="f">
                  <v:textbox inset=".5mm,0,.5mm,0">
                    <w:txbxContent>
                      <w:p w14:paraId="597DCCEE"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453" o:spid="_x0000_s1196"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vo8YA&#10;AADcAAAADwAAAGRycy9kb3ducmV2LnhtbESPT2sCMRTE74LfIbxCb5qtra2sRpGCUKgXVy+9vW7e&#10;/mk3L0uS7m799EYQPA4z8xtmtRlMIzpyvras4GmagCDOra65VHA67iYLED4ga2wsk4J/8rBZj0cr&#10;TLXt+UBdFkoRIexTVFCF0KZS+rwig35qW+LoFdYZDFG6UmqHfYSbRs6S5FUarDkuVNjSe0X5b/Zn&#10;FAzz7PRV7ArnLO2355/ys+/evpV6fBi2SxCBhnAP39ofWsHL/BmuZ+IR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vvo8YAAADcAAAADwAAAAAAAAAAAAAAAACYAgAAZHJz&#10;L2Rvd25yZXYueG1sUEsFBgAAAAAEAAQA9QAAAIsDAAAAAA==&#10;" filled="f" stroked="f">
                  <v:textbox inset=".5mm,0,.5mm,0">
                    <w:txbxContent>
                      <w:p w14:paraId="06D3FA19"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454" o:spid="_x0000_s1197"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318UA&#10;AADcAAAADwAAAGRycy9kb3ducmV2LnhtbESPT2sCMRTE7wW/Q3iCt5q1aCurUUQQBHvp1ou35+bt&#10;H928LEm6u/bTN4VCj8PM/IZZbwfTiI6cry0rmE0TEMS51TWXCs6fh+clCB+QNTaWScGDPGw3o6c1&#10;ptr2/EFdFkoRIexTVFCF0KZS+rwig35qW+LoFdYZDFG6UmqHfYSbRr4kyas0WHNcqLClfUX5Pfsy&#10;CoZFdr4Uh8I5S++771t56ru3q1KT8bBbgQg0hP/wX/uoFcwX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8nfXxQAAANwAAAAPAAAAAAAAAAAAAAAAAJgCAABkcnMv&#10;ZG93bnJldi54bWxQSwUGAAAAAAQABAD1AAAAigMAAAAA&#10;" filled="f" stroked="f">
                  <v:textbox inset=".5mm,0,.5mm,0">
                    <w:txbxContent>
                      <w:p w14:paraId="414E478A" w14:textId="77777777" w:rsidR="002B6328" w:rsidRPr="00AD2DCB" w:rsidRDefault="002B6328" w:rsidP="00AD2DCB">
                        <w:pPr>
                          <w:ind w:firstLine="0"/>
                          <w:rPr>
                            <w:sz w:val="20"/>
                            <w:szCs w:val="20"/>
                          </w:rPr>
                        </w:pPr>
                        <w:r w:rsidRPr="00AD2DCB">
                          <w:rPr>
                            <w:sz w:val="20"/>
                            <w:szCs w:val="20"/>
                          </w:rPr>
                          <w:t>Утв.</w:t>
                        </w:r>
                      </w:p>
                    </w:txbxContent>
                  </v:textbox>
                </v:shape>
                <v:shape id="Надпись 455" o:spid="_x0000_s1198"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6H8UA&#10;AADcAAAADwAAAGRycy9kb3ducmV2LnhtbESPS2vDMBCE74X8B7GBXkItJ+SFYyWEtIH2lkfb8yJt&#10;bBNrZSw5cf99VQj0OMzMN0y+6W0tbtT6yrGCcZKCINbOVFwo+DzvX5YgfEA2WDsmBT/kYbMePOWY&#10;GXfnI91OoRARwj5DBWUITSal1yVZ9IlriKN3ca3FEGVbSNPiPcJtLSdpOpcWK44LJTa0K0lfT51V&#10;8NotJ/pteliM0uv4g3S3d/33l1LPw367AhGoD//hR/vdKJjOZ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3ofxQAAANwAAAAPAAAAAAAAAAAAAAAAAJgCAABkcnMv&#10;ZG93bnJldi54bWxQSwUGAAAAAAQABAD1AAAAigMAAAAA&#10;" filled="f" stroked="f">
                  <v:textbox inset=".5mm,.5mm,.5mm,0">
                    <w:txbxContent>
                      <w:p w14:paraId="77990B2A"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456" o:spid="_x0000_s1199"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kaMQA&#10;AADcAAAADwAAAGRycy9kb3ducmV2LnhtbESPQWsCMRSE7wX/Q3iCl6JZxaqsRpFWwd6sVc+P5Lm7&#10;uHlZNlld/70RCj0OM/MNs1i1thQ3qn3hWMFwkIAg1s4UnCk4/m77MxA+IBssHZOCB3lYLTtvC0yN&#10;u/MP3Q4hExHCPkUFeQhVKqXXOVn0A1cRR+/iaoshyjqTpsZ7hNtSjpJkIi0WHBdyrOgzJ309NFbB&#10;VzMb6c14P31PrsNv0s3WteeTUr1uu56DCNSG//Bfe2cUjD8m8Do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F5GjEAAAA3AAAAA8AAAAAAAAAAAAAAAAAmAIAAGRycy9k&#10;b3ducmV2LnhtbFBLBQYAAAAABAAEAPUAAACJAwAAAAA=&#10;" filled="f" stroked="f">
                  <v:textbox inset=".5mm,.5mm,.5mm,0">
                    <w:txbxContent>
                      <w:p w14:paraId="663DF19D"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v:textbox>
                </v:shape>
                <v:shape id="Надпись 457" o:spid="_x0000_s1200"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poMUA&#10;AADcAAAADwAAAGRycy9kb3ducmV2LnhtbESPT2sCMRTE7wW/Q3iCt5q1aJXVKCIIgr1068Xbc/P2&#10;j25eliTd3fbTN4VCj8PM/IbZ7AbTiI6cry0rmE0TEMS51TWXCi4fx+cVCB+QNTaWScEXedhtR08b&#10;TLXt+Z26LJQiQtinqKAKoU2l9HlFBv3UtsTRK6wzGKJ0pdQO+wg3jXxJkldpsOa4UGFLh4ryR/Zp&#10;FAyL7HItjoVzlt723/fy3HfL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IOmgxQAAANwAAAAPAAAAAAAAAAAAAAAAAJgCAABkcnMv&#10;ZG93bnJldi54bWxQSwUGAAAAAAQABAD1AAAAigMAAAAA&#10;" filled="f" stroked="f">
                  <v:textbox inset=".5mm,0,.5mm,0">
                    <w:txbxContent>
                      <w:p w14:paraId="31D4F247" w14:textId="77777777" w:rsidR="002B6328" w:rsidRPr="0066310D" w:rsidRDefault="002B6328" w:rsidP="00AD2DCB">
                        <w:pPr>
                          <w:ind w:firstLine="0"/>
                          <w:jc w:val="center"/>
                          <w:rPr>
                            <w:sz w:val="36"/>
                            <w:szCs w:val="36"/>
                          </w:rPr>
                        </w:pPr>
                        <w:r w:rsidRPr="0066310D">
                          <w:rPr>
                            <w:sz w:val="36"/>
                            <w:szCs w:val="36"/>
                          </w:rPr>
                          <w:t>ДП 00.00.ПЗ</w:t>
                        </w:r>
                      </w:p>
                    </w:txbxContent>
                  </v:textbox>
                </v:shape>
                <v:shape id="Надпись 458" o:spid="_x0000_s1201"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990sIA&#10;AADcAAAADwAAAGRycy9kb3ducmV2LnhtbERPy2oCMRTdC/5DuEJ3mrFoW6ZGEUEQ6sapm+5uJ3ce&#10;OrkZknRm9OvNQujycN6rzWAa0ZHztWUF81kCgji3uuZSwfl7P/0A4QOyxsYyKbiRh816PFphqm3P&#10;J+qyUIoYwj5FBVUIbSqlzysy6Ge2JY5cYZ3BEKErpXbYx3DTyNckeZMGa44NFba0qyi/Zn9GwbDM&#10;zj/FvnDO0nF7v5Rffff+q9TLZNh+ggg0hH/x033QChbLuDa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33SwgAAANwAAAAPAAAAAAAAAAAAAAAAAJgCAABkcnMvZG93&#10;bnJldi54bWxQSwUGAAAAAAQABAD1AAAAhwMAAAAA&#10;" filled="f" stroked="f">
                  <v:textbox inset=".5mm,0,.5mm,0">
                    <w:txbxContent>
                      <w:p w14:paraId="5006F257" w14:textId="77777777" w:rsidR="002B6328" w:rsidRPr="0066310D" w:rsidRDefault="002B6328" w:rsidP="00AD2DCB">
                        <w:pPr>
                          <w:ind w:firstLine="0"/>
                          <w:jc w:val="center"/>
                          <w:rPr>
                            <w:sz w:val="36"/>
                            <w:szCs w:val="36"/>
                          </w:rPr>
                        </w:pPr>
                        <w:r w:rsidRPr="0066310D">
                          <w:rPr>
                            <w:sz w:val="36"/>
                            <w:szCs w:val="36"/>
                          </w:rPr>
                          <w:t>БГТУ</w:t>
                        </w:r>
                      </w:p>
                      <w:p w14:paraId="358BC8A6"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459" o:spid="_x0000_s1202"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ScYA&#10;AADcAAAADwAAAGRycy9kb3ducmV2LnhtbESPT2sCMRTE7wW/Q3hCbzWr1KqrUaQgFNpLVy/enpu3&#10;f3TzsiTp7rafvikUPA4z8xtmsxtMIzpyvrasYDpJQBDnVtdcKjgdD09LED4ga2wsk4Jv8rDbjh42&#10;mGrb8yd1WShFhLBPUUEVQptK6fOKDPqJbYmjV1hnMETpSqkd9hFuGjlLkhdpsOa4UGFLrxXlt+zL&#10;KBjm2elcHArnLH3sf67le98tLko9jof9GkSgIdzD/+03reB5voK/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YScYAAADcAAAADwAAAAAAAAAAAAAAAACYAgAAZHJz&#10;L2Rvd25yZXYueG1sUEsFBgAAAAAEAAQA9QAAAIsDAAAAAA==&#10;" filled="f" stroked="f">
                  <v:textbox inset=".5mm,0,.5mm,0">
                    <w:txbxContent>
                      <w:p w14:paraId="07B98C62" w14:textId="77777777" w:rsidR="002B6328" w:rsidRPr="00AD2DCB" w:rsidRDefault="002B6328" w:rsidP="00AD2DCB">
                        <w:pPr>
                          <w:spacing w:before="240"/>
                          <w:ind w:firstLine="0"/>
                          <w:jc w:val="center"/>
                          <w:rPr>
                            <w:rFonts w:ascii="Arial" w:hAnsi="Arial" w:cs="Arial"/>
                            <w:sz w:val="24"/>
                            <w:szCs w:val="24"/>
                          </w:rPr>
                        </w:pPr>
                        <w:r>
                          <w:rPr>
                            <w:sz w:val="24"/>
                            <w:szCs w:val="24"/>
                          </w:rPr>
                          <w:t>Введение</w:t>
                        </w:r>
                      </w:p>
                    </w:txbxContent>
                  </v:textbox>
                </v:shape>
                <v:shape id="Надпись 460" o:spid="_x0000_s1203"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7acIA&#10;AADcAAAADwAAAGRycy9kb3ducmV2LnhtbERPy2oCMRTdC/5DuEJ3mlHUlqlRRBCEuunUTXe3kzsP&#10;ndwMSZyZ9uubheDycN6b3WAa0ZHztWUF81kCgji3uuZSweXrOH0D4QOyxsYyKfglD7vteLTBVNue&#10;P6nLQiliCPsUFVQhtKmUPq/IoJ/ZljhyhXUGQ4SulNphH8NNIxdJspYGa44NFbZ0qCi/ZXejYFhl&#10;l+/iWDhn6bz/u5Yffff6o9TLZNi/gwg0hKf44T5pBct1nB/Px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btpwgAAANwAAAAPAAAAAAAAAAAAAAAAAJgCAABkcnMvZG93&#10;bnJldi54bWxQSwUGAAAAAAQABAD1AAAAhwMAAAAA&#10;" filled="f" stroked="f">
                  <v:textbox inset=".5mm,0,.5mm,0">
                    <w:txbxContent>
                      <w:p w14:paraId="062A0F28"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461" o:spid="_x0000_s1204"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8sUA&#10;AADcAAAADwAAAGRycy9kb3ducmV2LnhtbESPT2sCMRTE7wW/Q3iCt5pVrMpqFBGEQnvp6sXbc/P2&#10;j25eliTd3fbTN4VCj8PM/IbZ7gfTiI6cry0rmE0TEMS51TWXCi7n0/MahA/IGhvLpOCLPOx3o6ct&#10;ptr2/EFdFkoRIexTVFCF0KZS+rwig35qW+LoFdYZDFG6UmqHfYSbRs6TZCkN1hwXKmzpWFH+yD6N&#10;guElu1yLU+GcpffD971867vVTanJeDhsQAQawn/4r/2qFSyWM/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6R7yxQAAANwAAAAPAAAAAAAAAAAAAAAAAJgCAABkcnMv&#10;ZG93bnJldi54bWxQSwUGAAAAAAQABAD1AAAAigMAAAAA&#10;" filled="f" stroked="f">
                  <v:textbox inset=".5mm,0,.5mm,0">
                    <w:txbxContent>
                      <w:p w14:paraId="4C738E5D"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08296493" w14:textId="77777777" w:rsidR="002B6328" w:rsidRPr="002D0CDF" w:rsidRDefault="002B6328" w:rsidP="00AD2DCB">
                        <w:pPr>
                          <w:rPr>
                            <w:rFonts w:ascii="Arial" w:hAnsi="Arial" w:cs="Arial"/>
                            <w:sz w:val="20"/>
                            <w:szCs w:val="20"/>
                          </w:rPr>
                        </w:pPr>
                      </w:p>
                      <w:p w14:paraId="37040643" w14:textId="77777777" w:rsidR="002B6328" w:rsidRPr="002D0CDF" w:rsidRDefault="002B6328" w:rsidP="00AD2DCB">
                        <w:pPr>
                          <w:rPr>
                            <w:rFonts w:ascii="Arial" w:hAnsi="Arial" w:cs="Arial"/>
                            <w:sz w:val="20"/>
                            <w:szCs w:val="20"/>
                          </w:rPr>
                        </w:pPr>
                      </w:p>
                    </w:txbxContent>
                  </v:textbox>
                </v:shape>
                <v:shape id="Надпись 462" o:spid="_x0000_s1205"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o1sQA&#10;AADcAAAADwAAAGRycy9kb3ducmV2LnhtbESPT4vCMBTE7wt+h/CEvSyaWkSlGkV0Bfe2/j0/kmdb&#10;bF5Kk2r99puFhT0OM/MbZrHqbCUe1PjSsYLRMAFBrJ0pOVdwPu0GMxA+IBusHJOCF3lYLXtvC8yM&#10;e/KBHseQiwhhn6GCIoQ6k9Lrgiz6oauJo3dzjcUQZZNL0+Azwm0l0ySZSIslx4UCa9oUpO/H1irY&#10;trNUf46/px/JffRFut257npR6r3frecgAnXhP/zX3hsF40kK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SKNbEAAAA3AAAAA8AAAAAAAAAAAAAAAAAmAIAAGRycy9k&#10;b3ducmV2LnhtbFBLBQYAAAAABAAEAPUAAACJAwAAAAA=&#10;" filled="f" stroked="f">
                  <v:textbox inset=".5mm,.5mm,.5mm,0">
                    <w:txbxContent>
                      <w:p w14:paraId="7C3DC71B" w14:textId="77777777" w:rsidR="002B6328" w:rsidRPr="00AD2DCB" w:rsidRDefault="002B6328" w:rsidP="00AD2DCB">
                        <w:pPr>
                          <w:ind w:firstLine="0"/>
                          <w:jc w:val="center"/>
                          <w:rPr>
                            <w:sz w:val="18"/>
                            <w:szCs w:val="18"/>
                          </w:rPr>
                        </w:pPr>
                        <w:r w:rsidRPr="002D0CDF">
                          <w:rPr>
                            <w:rFonts w:ascii="Arial" w:hAnsi="Arial" w:cs="Arial"/>
                            <w:sz w:val="18"/>
                            <w:szCs w:val="18"/>
                          </w:rPr>
                          <w:t>у</w:t>
                        </w:r>
                      </w:p>
                    </w:txbxContent>
                  </v:textbox>
                </v:shape>
                <v:shape id="Надпись 463" o:spid="_x0000_s1206"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6NTcUA&#10;AADcAAAADwAAAGRycy9kb3ducmV2LnhtbESPT2vCQBTE7wW/w/KEXoputBIldRVpG9CbtX/Oj91n&#10;Esy+DdmNSb+9KxR6HGbmN8x6O9haXKn1lWMFs2kCglg7U3Gh4Oszn6xA+IBssHZMCn7Jw3Yzelhj&#10;ZlzPH3Q9hUJECPsMFZQhNJmUXpdk0U9dQxy9s2sthijbQpoW+wi3tZwnSSotVhwXSmzotSR9OXVW&#10;wVu3muv3xXH5lFxmB9Jd7oafb6Uex8PuBUSgIfyH/9p7o2CRPsP9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o1NxQAAANwAAAAPAAAAAAAAAAAAAAAAAJgCAABkcnMv&#10;ZG93bnJldi54bWxQSwUGAAAAAAQABAD1AAAAigMAAAAA&#10;" filled="f" stroked="f">
                  <v:textbox inset=".5mm,.5mm,.5mm,0">
                    <w:txbxContent>
                      <w:p w14:paraId="17003C08"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464" o:spid="_x0000_s1207"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VOcQA&#10;AADcAAAADwAAAGRycy9kb3ducmV2LnhtbESPT4vCMBTE74LfIbwFL7KmSlHpGkV2Fdyb/3bPj+Rt&#10;W2xeSpNq/fYbQfA4zMxvmMWqs5W4UuNLxwrGowQEsXam5FzB+bR9n4PwAdlg5ZgU3MnDatnvLTAz&#10;7sYHuh5DLiKEfYYKihDqTEqvC7LoR64mjt6fayyGKJtcmgZvEW4rOUmSqbRYclwosKbPgvTl2FoF&#10;X+18ojfpfjZMLuNv0u3Wdb8/Sg3euvUHiEBdeIWf7Z1RkE5TeJy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3FTnEAAAA3AAAAA8AAAAAAAAAAAAAAAAAmAIAAGRycy9k&#10;b3ducmV2LnhtbFBLBQYAAAAABAAEAPUAAACJAwAAAAA=&#10;" filled="f" stroked="f">
                  <v:textbox inset=".5mm,.5mm,.5mm,0">
                    <w:txbxContent>
                      <w:p w14:paraId="0228645A"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465" o:spid="_x0000_s1208"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Y8cUA&#10;AADcAAAADwAAAGRycy9kb3ducmV2LnhtbESPT2sCMRTE7wW/Q3iCt5q1qJXVKCIIgr1068Xbc/P2&#10;j25eliTd3fbTN4VCj8PM/IbZ7AbTiI6cry0rmE0TEMS51TWXCi4fx+cVCB+QNTaWScEXedhtR08b&#10;TLXt+Z26LJQiQtinqKAKoU2l9HlFBv3UtsTRK6wzGKJ0pdQO+wg3jXxJkqU0WHNcqLClQ0X5I/s0&#10;CoZFdrkWx8I5S2/773t57rvXm1KT8bBfgwg0hP/wX/ukFcyX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hjxxQAAANwAAAAPAAAAAAAAAAAAAAAAAJgCAABkcnMv&#10;ZG93bnJldi54bWxQSwUGAAAAAAQABAD1AAAAigMAAAAA&#10;" filled="f" stroked="f">
                  <v:textbox inset=".5mm,0,.5mm,0">
                    <w:txbxContent>
                      <w:p w14:paraId="7447746B" w14:textId="77777777" w:rsidR="002B6328" w:rsidRPr="0066310D" w:rsidRDefault="002B6328" w:rsidP="00AD2DCB">
                        <w:pPr>
                          <w:ind w:firstLine="0"/>
                          <w:rPr>
                            <w:sz w:val="20"/>
                            <w:szCs w:val="20"/>
                          </w:rPr>
                        </w:pPr>
                        <w:r w:rsidRPr="0066310D">
                          <w:rPr>
                            <w:sz w:val="20"/>
                            <w:szCs w:val="20"/>
                          </w:rPr>
                          <w:t>Консульт.</w:t>
                        </w:r>
                      </w:p>
                    </w:txbxContent>
                  </v:textbox>
                </v:shape>
                <v:shape id="Надпись 466" o:spid="_x0000_s1209"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GhsUA&#10;AADcAAAADwAAAGRycy9kb3ducmV2LnhtbESPT2vCQBTE7wW/w/IEb3Wj2FhSVxFBKNhLoxdvr9mX&#10;PzX7Nuxuk9hP3y0Uehxm5jfMZjeaVvTkfGNZwWKegCAurG64UnA5Hx+fQfiArLG1TAru5GG3nTxs&#10;MNN24Hfq81CJCGGfoYI6hC6T0hc1GfRz2xFHr7TOYIjSVVI7HCLctHKZJKk02HBcqLGjQ03FLf8y&#10;Csan/HItj6Vzlt7235/VaejXH0rNpuP+BUSgMfyH/9qvWsEqTe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AIaGxQAAANwAAAAPAAAAAAAAAAAAAAAAAJgCAABkcnMv&#10;ZG93bnJldi54bWxQSwUGAAAAAAQABAD1AAAAigMAAAAA&#10;" filled="f" stroked="f">
                  <v:textbox inset=".5mm,0,.5mm,0">
                    <w:txbxContent>
                      <w:p w14:paraId="59C78511" w14:textId="77777777" w:rsidR="002B6328" w:rsidRPr="002D0CDF" w:rsidRDefault="002B6328" w:rsidP="00AD2DCB">
                        <w:pPr>
                          <w:ind w:firstLine="0"/>
                          <w:rPr>
                            <w:rFonts w:ascii="Arial" w:hAnsi="Arial" w:cs="Arial"/>
                            <w:spacing w:val="-6"/>
                            <w:sz w:val="20"/>
                            <w:szCs w:val="20"/>
                          </w:rPr>
                        </w:pPr>
                      </w:p>
                      <w:p w14:paraId="5648D62F" w14:textId="77777777" w:rsidR="002B6328" w:rsidRPr="002D0CDF" w:rsidRDefault="002B6328" w:rsidP="00AD2DCB">
                        <w:pPr>
                          <w:rPr>
                            <w:rFonts w:ascii="Arial" w:hAnsi="Arial" w:cs="Arial"/>
                            <w:sz w:val="20"/>
                            <w:szCs w:val="20"/>
                          </w:rPr>
                        </w:pPr>
                      </w:p>
                      <w:p w14:paraId="434DB053" w14:textId="77777777" w:rsidR="002B6328" w:rsidRPr="002D0CDF" w:rsidRDefault="002B6328" w:rsidP="00AD2DCB">
                        <w:pPr>
                          <w:rPr>
                            <w:rFonts w:ascii="Arial" w:hAnsi="Arial" w:cs="Arial"/>
                            <w:sz w:val="20"/>
                            <w:szCs w:val="20"/>
                          </w:rPr>
                        </w:pPr>
                      </w:p>
                    </w:txbxContent>
                  </v:textbox>
                </v:shape>
                <w10:wrap anchorx="page" anchory="page"/>
              </v:group>
            </w:pict>
          </mc:Fallback>
        </mc:AlternateContent>
      </w:r>
      <w:r w:rsidR="005A38C4">
        <w:t>раз-</w:t>
      </w:r>
    </w:p>
    <w:p w14:paraId="7D0C7EE2" w14:textId="77777777" w:rsidR="004228B0" w:rsidRDefault="004228B0" w:rsidP="004228B0">
      <w:pPr>
        <w:ind w:firstLine="0"/>
      </w:pPr>
      <w:bookmarkStart w:id="1" w:name="_Toc514344668"/>
      <w:r w:rsidRPr="00CC5C25">
        <w:lastRenderedPageBreak/>
        <w:t xml:space="preserve">работчикам, практикующим использование </w:t>
      </w:r>
      <w:r w:rsidRPr="00CC5C25">
        <w:rPr>
          <w:lang w:val="en-US"/>
        </w:rPr>
        <w:t>React</w:t>
      </w:r>
      <w:r w:rsidRPr="00CC5C25">
        <w:t>. Также фреймворк обзавёлся довольно большим сообществом разработчиков.</w:t>
      </w:r>
    </w:p>
    <w:p w14:paraId="636CA80C" w14:textId="77777777" w:rsidR="005A38C4" w:rsidRPr="005A38C4" w:rsidRDefault="005A38C4" w:rsidP="005A38C4">
      <w:r w:rsidRPr="005A38C4">
        <w:t xml:space="preserve">База данных </w:t>
      </w:r>
      <w:r w:rsidRPr="005A38C4">
        <w:rPr>
          <w:lang w:val="en-US"/>
        </w:rPr>
        <w:t>Postgre</w:t>
      </w:r>
      <w:r w:rsidRPr="005A38C4">
        <w:t xml:space="preserve">SQL была выбрана, т.к.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5A38C4">
        <w:rPr>
          <w:lang w:val="en-US"/>
        </w:rPr>
        <w:t>Posgres</w:t>
      </w:r>
      <w:r w:rsidRPr="005A38C4">
        <w:t xml:space="preserve"> невероятно гибкой и надежной.</w:t>
      </w:r>
    </w:p>
    <w:p w14:paraId="5A77CF9D" w14:textId="77777777" w:rsidR="005A38C4" w:rsidRPr="005A38C4" w:rsidRDefault="005A38C4" w:rsidP="005A38C4">
      <w:r w:rsidRPr="005A38C4">
        <w:t xml:space="preserve"> Система разрабатывается с использованием языка программирования </w:t>
      </w:r>
      <w:r w:rsidRPr="005A38C4">
        <w:rPr>
          <w:lang w:val="en-US"/>
        </w:rPr>
        <w:t>JavaScript</w:t>
      </w:r>
      <w:r w:rsidRPr="005A38C4">
        <w:t>.</w:t>
      </w:r>
    </w:p>
    <w:p w14:paraId="4164B285" w14:textId="77777777" w:rsidR="005A38C4" w:rsidRDefault="005A38C4" w:rsidP="005A38C4">
      <w:r w:rsidRPr="005A38C4">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позволить расширять функционал в таких направлениях как, например, добавление новых слоёв, улучшение стилизации и редактирование слоёв посредством веб-интерфейса.</w:t>
      </w:r>
    </w:p>
    <w:p w14:paraId="4F217527" w14:textId="77777777" w:rsidR="0013781E" w:rsidRDefault="0013781E" w:rsidP="0096426C">
      <w:pPr>
        <w:pStyle w:val="af7"/>
        <w:outlineLvl w:val="0"/>
      </w:pPr>
      <w:r>
        <w:lastRenderedPageBreak/>
        <w:t>1</w:t>
      </w:r>
      <w:r w:rsidR="0096426C">
        <w:t> </w:t>
      </w:r>
      <w:r>
        <w:t>Аналитический обзор</w:t>
      </w:r>
      <w:bookmarkEnd w:id="1"/>
    </w:p>
    <w:p w14:paraId="51983508" w14:textId="77777777" w:rsidR="0013781E" w:rsidRDefault="0096426C" w:rsidP="0096426C">
      <w:pPr>
        <w:pStyle w:val="af8"/>
        <w:outlineLvl w:val="1"/>
      </w:pPr>
      <w:bookmarkStart w:id="2" w:name="_Toc514344669"/>
      <w:r>
        <w:t>1.1 А</w:t>
      </w:r>
      <w:r w:rsidRPr="0096426C">
        <w:t>нализ предметной области</w:t>
      </w:r>
      <w:bookmarkEnd w:id="2"/>
    </w:p>
    <w:p w14:paraId="573741E8" w14:textId="77777777" w:rsidR="0096426C" w:rsidRPr="00B539B9" w:rsidRDefault="00B539B9" w:rsidP="00B539B9">
      <w:r w:rsidRPr="009606A7">
        <w:t xml:space="preserve">На текущий момент разработано множество различных </w:t>
      </w:r>
      <w:r>
        <w:t>геоинформационных систем</w:t>
      </w:r>
      <w:r w:rsidRPr="009606A7">
        <w:t xml:space="preserve"> как платных, так и бесплатных. </w:t>
      </w:r>
      <w:r>
        <w:t xml:space="preserve">Самые популярные ГИС это настольные приложения, </w:t>
      </w:r>
      <w:r w:rsidRPr="009606A7">
        <w:t xml:space="preserve">поэтому поиск аналогичных программных средств </w:t>
      </w:r>
      <w:r>
        <w:t>ориентирован на различные десктопные платформы</w:t>
      </w:r>
      <w:r w:rsidRPr="009606A7">
        <w:t>.</w:t>
      </w:r>
    </w:p>
    <w:p w14:paraId="7DE83E7D" w14:textId="77777777" w:rsidR="0096426C" w:rsidRDefault="0096426C" w:rsidP="0096426C">
      <w:pPr>
        <w:pStyle w:val="af9"/>
        <w:outlineLvl w:val="1"/>
      </w:pPr>
      <w:bookmarkStart w:id="3" w:name="_Toc514344670"/>
      <w:r>
        <w:t>1.2 А</w:t>
      </w:r>
      <w:r w:rsidRPr="0096426C">
        <w:t>нализ аналогичных решений</w:t>
      </w:r>
      <w:bookmarkEnd w:id="3"/>
    </w:p>
    <w:p w14:paraId="51B2401D" w14:textId="77777777" w:rsidR="0096426C" w:rsidRPr="002B6328" w:rsidRDefault="00B539B9" w:rsidP="00B539B9">
      <w:pPr>
        <w:pStyle w:val="afc"/>
      </w:pPr>
      <w:r>
        <w:t xml:space="preserve">1.2.1 </w:t>
      </w:r>
      <w:r>
        <w:rPr>
          <w:lang w:val="en-US"/>
        </w:rPr>
        <w:t>QGIS</w:t>
      </w:r>
    </w:p>
    <w:p w14:paraId="3E52785E" w14:textId="77777777" w:rsidR="00B539B9" w:rsidRPr="00CC5C25" w:rsidRDefault="00B539B9" w:rsidP="00B539B9">
      <w:pPr>
        <w:pStyle w:val="aff5"/>
      </w:pPr>
      <w:r w:rsidRPr="00CC5C25">
        <w:t>QGIS – свободная кроссплатформенная геоинформационная система, состоящая из настольной и серверной части. В QGIS можно создавать и редактировать векторные данные, а также экспортировать их в разные форматы.</w:t>
      </w:r>
      <w:r w:rsidRPr="00CC5C25">
        <w:rPr>
          <w:color w:val="222222"/>
          <w:sz w:val="21"/>
          <w:szCs w:val="21"/>
          <w:shd w:val="clear" w:color="auto" w:fill="FFFFFF"/>
        </w:rPr>
        <w:t xml:space="preserve"> </w:t>
      </w:r>
      <w:r w:rsidRPr="00CC5C25">
        <w:t>Можно просматривать и накладывать друг на друга векторные и растровые данные в различных форматах и проекциях без преобразования во внутренний или общий формат.</w:t>
      </w:r>
      <w:r w:rsidRPr="00CC5C25">
        <w:rPr>
          <w:rFonts w:eastAsia="Times New Roman"/>
          <w:color w:val="222222"/>
          <w:sz w:val="21"/>
          <w:szCs w:val="21"/>
          <w:lang w:eastAsia="ru-RU"/>
        </w:rPr>
        <w:t xml:space="preserve"> </w:t>
      </w:r>
    </w:p>
    <w:p w14:paraId="7CE09433" w14:textId="77777777" w:rsidR="00B539B9" w:rsidRPr="00CC5C25" w:rsidRDefault="00B539B9" w:rsidP="00B539B9">
      <w:pPr>
        <w:pStyle w:val="aff5"/>
      </w:pPr>
      <w:r w:rsidRPr="00CC5C25">
        <w:t>В 2007 году QGIS стал официальным проектом Фонда по открытому геопространственному программному обеспечению (OSGeo), миссия которого состоит в том, чтобы содействовать совместной разработке программного обеспечения с открытым исходным кодом для геоматики. Это означало получение командой Quantum GIS организационной поддержки и новых перспектив для развития.</w:t>
      </w:r>
    </w:p>
    <w:p w14:paraId="4EA25180" w14:textId="77777777" w:rsidR="00B539B9" w:rsidRPr="00CC5C25" w:rsidRDefault="00B539B9" w:rsidP="00B539B9">
      <w:pPr>
        <w:pStyle w:val="aff5"/>
      </w:pPr>
      <w:r w:rsidRPr="00CC5C25">
        <w:t>На сегодняшний день QGIS — это зрелый программный продукт, сравнимый с коммерческими аналогами и поддерживаемый международным сообществом разработчиков и пользователей.</w:t>
      </w:r>
    </w:p>
    <w:p w14:paraId="441D87C5" w14:textId="77777777" w:rsidR="00B539B9" w:rsidRPr="00CC5C25" w:rsidRDefault="00B539B9" w:rsidP="00B539B9">
      <w:pPr>
        <w:pStyle w:val="aff5"/>
      </w:pPr>
      <w:r w:rsidRPr="00CC5C25">
        <w:t>К достоинствам данного приложения можно отнести:</w:t>
      </w:r>
    </w:p>
    <w:p w14:paraId="3BEE7C77" w14:textId="77777777" w:rsidR="00B539B9" w:rsidRPr="00CC5C25" w:rsidRDefault="00B539B9" w:rsidP="00AC4747">
      <w:pPr>
        <w:pStyle w:val="a4"/>
      </w:pPr>
      <w:r w:rsidRPr="00CC5C25">
        <w:t> большой выбор инстпументов для создания и редактирования данных;</w:t>
      </w:r>
    </w:p>
    <w:p w14:paraId="4729AA49" w14:textId="77777777" w:rsidR="00B539B9" w:rsidRPr="00CC5C25" w:rsidRDefault="00B539B9" w:rsidP="00AC4747">
      <w:pPr>
        <w:pStyle w:val="a4"/>
      </w:pPr>
      <w:r w:rsidRPr="00CC5C25">
        <w:t> поддержка многих языков;</w:t>
      </w:r>
    </w:p>
    <w:p w14:paraId="2476902F" w14:textId="77777777" w:rsidR="00B539B9" w:rsidRPr="00CC5C25" w:rsidRDefault="00B539B9" w:rsidP="00AC4747">
      <w:pPr>
        <w:pStyle w:val="a4"/>
      </w:pPr>
      <w:r w:rsidRPr="00CC5C25">
        <w:t> поддержка большого количества форматов данных;</w:t>
      </w:r>
    </w:p>
    <w:p w14:paraId="7386107F" w14:textId="77777777" w:rsidR="00B539B9" w:rsidRPr="00CC5C25" w:rsidRDefault="00B539B9" w:rsidP="00AC4747">
      <w:pPr>
        <w:pStyle w:val="a4"/>
      </w:pPr>
      <w:r w:rsidRPr="00CC5C25">
        <w:t> поддержка интеграции с многими базами данных;</w:t>
      </w:r>
    </w:p>
    <w:p w14:paraId="7933C587" w14:textId="77777777" w:rsidR="00B539B9" w:rsidRPr="00CC5C25" w:rsidRDefault="00B539B9" w:rsidP="00AC4747">
      <w:pPr>
        <w:pStyle w:val="a4"/>
      </w:pPr>
      <w:r w:rsidRPr="00CC5C25">
        <w:t> поддержка работа с практически всеми системами координат.</w:t>
      </w:r>
    </w:p>
    <w:p w14:paraId="522DD3BD" w14:textId="77777777" w:rsidR="00B539B9" w:rsidRPr="00CC5C25" w:rsidRDefault="00B539B9" w:rsidP="00B539B9">
      <w:pPr>
        <w:pStyle w:val="aff5"/>
      </w:pPr>
      <w:r w:rsidRPr="00CC5C25">
        <w:t>К недостаткам можно отнести:</w:t>
      </w:r>
    </w:p>
    <w:p w14:paraId="4320D1B3" w14:textId="77777777" w:rsidR="00B539B9" w:rsidRDefault="00B539B9" w:rsidP="00AC4747">
      <w:pPr>
        <w:pStyle w:val="a4"/>
      </w:pPr>
      <w:r w:rsidRPr="00CC5C25">
        <w:t> огромное количество настроек;</w:t>
      </w:r>
    </w:p>
    <w:p w14:paraId="5D19AA46" w14:textId="77777777" w:rsidR="00AC4747" w:rsidRPr="00CC5C25" w:rsidRDefault="00AC4747" w:rsidP="00AC4747">
      <w:pPr>
        <w:pStyle w:val="a4"/>
      </w:pPr>
      <w:r w:rsidRPr="00CC5C25">
        <w:t> большой размер приложения;</w:t>
      </w:r>
    </w:p>
    <w:p w14:paraId="3CA62F00" w14:textId="77777777" w:rsidR="00AC4747" w:rsidRPr="00CC5C25" w:rsidRDefault="00AC4747" w:rsidP="00AC4747">
      <w:pPr>
        <w:pStyle w:val="a4"/>
      </w:pPr>
      <w:r w:rsidRPr="00CC5C25">
        <w:t> медленная работа на слабых устройствах.</w:t>
      </w:r>
    </w:p>
    <w:p w14:paraId="4E65D83C" w14:textId="77777777" w:rsidR="0013781E" w:rsidRDefault="00AD2DCB">
      <w:r w:rsidRPr="0013781E">
        <w:rPr>
          <w:noProof/>
          <w:lang w:eastAsia="ru-RU"/>
        </w:rPr>
        <mc:AlternateContent>
          <mc:Choice Requires="wpg">
            <w:drawing>
              <wp:anchor distT="0" distB="0" distL="114300" distR="114300" simplePos="0" relativeHeight="251729920" behindDoc="1" locked="0" layoutInCell="1" allowOverlap="1" wp14:anchorId="055EAC65" wp14:editId="1C085DB5">
                <wp:simplePos x="0" y="0"/>
                <wp:positionH relativeFrom="page">
                  <wp:posOffset>720090</wp:posOffset>
                </wp:positionH>
                <wp:positionV relativeFrom="page">
                  <wp:posOffset>180340</wp:posOffset>
                </wp:positionV>
                <wp:extent cx="6663600" cy="10335600"/>
                <wp:effectExtent l="0" t="0" r="23495" b="27940"/>
                <wp:wrapNone/>
                <wp:docPr id="467" name="Группа 467"/>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468" name="Прямая соединительная линия 468"/>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Прямая соединительная линия 469"/>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Прямая соединительная линия 470"/>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Прямая соединительная линия 471"/>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Прямая соединительная линия 472"/>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3" name="Прямая соединительная линия 473"/>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Прямая соединительная линия 474"/>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Прямая соединительная линия 475"/>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Прямая соединительная линия 476"/>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 name="Прямая соединительная линия 477"/>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Прямая соединительная линия 478"/>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Прямая соединительная линия 479"/>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 name="Прямая соединительная линия 480"/>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Прямая соединительная линия 481"/>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Прямая соединительная линия 482"/>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Прямая соединительная линия 483"/>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4" name="Прямая соединительная линия 484"/>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5" name="Прямая соединительная линия 485"/>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Прямая соединительная линия 486"/>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Прямая соединительная линия 487"/>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Прямоугольник 488"/>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Надпись 489"/>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24308"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490" name="Надпись 490"/>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90CCA"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491" name="Надпись 491"/>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DA6CBE" w14:textId="77777777" w:rsidR="002B6328" w:rsidRPr="002D0CDF" w:rsidRDefault="002B6328"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492" name="Надпись 492"/>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25779"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493" name="Надпись 493"/>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CE0CF" w14:textId="77777777" w:rsidR="002B6328" w:rsidRPr="001A63C2" w:rsidRDefault="002B6328" w:rsidP="00AD2DCB">
                              <w:pPr>
                                <w:ind w:firstLine="0"/>
                                <w:rPr>
                                  <w:rFonts w:ascii="Arial" w:hAnsi="Arial" w:cs="Arial"/>
                                  <w:sz w:val="20"/>
                                  <w:szCs w:val="20"/>
                                </w:rPr>
                              </w:pPr>
                              <w:r w:rsidRPr="0066310D">
                                <w:rPr>
                                  <w:sz w:val="20"/>
                                  <w:szCs w:val="20"/>
                                </w:rPr>
                                <w:t>Иванов</w:t>
                              </w:r>
                            </w:p>
                            <w:p w14:paraId="1789092B" w14:textId="77777777" w:rsidR="002B6328" w:rsidRPr="002D0CDF" w:rsidRDefault="002B6328" w:rsidP="00AD2DCB"/>
                          </w:txbxContent>
                        </wps:txbx>
                        <wps:bodyPr rot="0" vert="horz" wrap="square" lIns="18000" tIns="0" rIns="18000" bIns="0" anchor="t" anchorCtr="0" upright="1">
                          <a:noAutofit/>
                        </wps:bodyPr>
                      </wps:wsp>
                      <wps:wsp>
                        <wps:cNvPr id="494" name="Надпись 494"/>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6C5F5"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38450346" w14:textId="77777777" w:rsidR="002B6328" w:rsidRPr="002D0CDF" w:rsidRDefault="002B6328" w:rsidP="00AD2DCB">
                              <w:pPr>
                                <w:ind w:firstLine="0"/>
                                <w:rPr>
                                  <w:rFonts w:ascii="Arial" w:hAnsi="Arial" w:cs="Arial"/>
                                  <w:sz w:val="20"/>
                                  <w:szCs w:val="20"/>
                                </w:rPr>
                              </w:pPr>
                            </w:p>
                            <w:p w14:paraId="4A9B61E8" w14:textId="77777777" w:rsidR="002B6328" w:rsidRDefault="002B6328" w:rsidP="00AD2DCB">
                              <w:pPr>
                                <w:ind w:firstLine="0"/>
                              </w:pPr>
                            </w:p>
                          </w:txbxContent>
                        </wps:txbx>
                        <wps:bodyPr rot="0" vert="horz" wrap="square" lIns="18000" tIns="0" rIns="18000" bIns="0" anchor="t" anchorCtr="0" upright="1">
                          <a:noAutofit/>
                        </wps:bodyPr>
                      </wps:wsp>
                      <wps:wsp>
                        <wps:cNvPr id="495" name="Надпись 495"/>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FD217"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380B997E"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496" name="Надпись 496"/>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89752"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497" name="Надпись 497"/>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0FC1"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498" name="Надпись 498"/>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859ED"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499" name="Надпись 499"/>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AC8D8"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500" name="Надпись 500"/>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4F7D2" w14:textId="77777777" w:rsidR="002B6328" w:rsidRPr="00AD2DCB" w:rsidRDefault="002B6328"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501" name="Надпись 501"/>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6F18"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502" name="Надпись 502"/>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4163E"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503" name="Надпись 503"/>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AD4EF" w14:textId="77777777" w:rsidR="002B6328" w:rsidRPr="0066310D" w:rsidRDefault="002B6328" w:rsidP="00AD2DCB">
                              <w:pPr>
                                <w:ind w:firstLine="0"/>
                                <w:jc w:val="center"/>
                                <w:rPr>
                                  <w:sz w:val="36"/>
                                  <w:szCs w:val="36"/>
                                </w:rPr>
                              </w:pPr>
                              <w:r>
                                <w:rPr>
                                  <w:sz w:val="36"/>
                                  <w:szCs w:val="36"/>
                                </w:rPr>
                                <w:t>ДП 01</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504" name="Надпись 504"/>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1D778" w14:textId="77777777" w:rsidR="002B6328" w:rsidRPr="0066310D" w:rsidRDefault="002B6328" w:rsidP="00AD2DCB">
                              <w:pPr>
                                <w:ind w:firstLine="0"/>
                                <w:jc w:val="center"/>
                                <w:rPr>
                                  <w:sz w:val="36"/>
                                  <w:szCs w:val="36"/>
                                </w:rPr>
                              </w:pPr>
                              <w:r w:rsidRPr="0066310D">
                                <w:rPr>
                                  <w:sz w:val="36"/>
                                  <w:szCs w:val="36"/>
                                </w:rPr>
                                <w:t>БГТУ</w:t>
                              </w:r>
                            </w:p>
                            <w:p w14:paraId="45640C02"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505" name="Надпись 505"/>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77ECB" w14:textId="77777777" w:rsidR="002B6328" w:rsidRPr="0096426C" w:rsidRDefault="002B6328" w:rsidP="00AD2DCB">
                              <w:pPr>
                                <w:spacing w:before="240"/>
                                <w:ind w:firstLine="0"/>
                                <w:jc w:val="center"/>
                                <w:rPr>
                                  <w:sz w:val="24"/>
                                  <w:szCs w:val="24"/>
                                </w:rPr>
                              </w:pPr>
                              <w:r>
                                <w:rPr>
                                  <w:sz w:val="24"/>
                                  <w:szCs w:val="24"/>
                                </w:rPr>
                                <w:t>Аналитический обзор</w:t>
                              </w:r>
                            </w:p>
                          </w:txbxContent>
                        </wps:txbx>
                        <wps:bodyPr rot="0" vert="horz" wrap="square" lIns="18000" tIns="0" rIns="18000" bIns="0" anchor="t" anchorCtr="0" upright="1">
                          <a:noAutofit/>
                        </wps:bodyPr>
                      </wps:wsp>
                      <wps:wsp>
                        <wps:cNvPr id="506" name="Надпись 506"/>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DDA1C"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507" name="Надпись 507"/>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EBEC"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475DBB37" w14:textId="77777777" w:rsidR="002B6328" w:rsidRPr="002D0CDF" w:rsidRDefault="002B6328" w:rsidP="00AD2DCB">
                              <w:pPr>
                                <w:rPr>
                                  <w:rFonts w:ascii="Arial" w:hAnsi="Arial" w:cs="Arial"/>
                                  <w:sz w:val="20"/>
                                  <w:szCs w:val="20"/>
                                </w:rPr>
                              </w:pPr>
                            </w:p>
                            <w:p w14:paraId="71E3F7D5"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508" name="Надпись 508"/>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237C7" w14:textId="77777777" w:rsidR="002B6328" w:rsidRPr="00AD2DCB" w:rsidRDefault="002B6328" w:rsidP="00AD2DCB">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509" name="Надпись 509"/>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0F01F"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510" name="Надпись 510"/>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7E299" w14:textId="77777777" w:rsidR="002B6328" w:rsidRPr="00AD2DCB" w:rsidRDefault="002B6328" w:rsidP="00AD2DCB">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511" name="Надпись 511"/>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373D" w14:textId="77777777" w:rsidR="002B6328" w:rsidRPr="0066310D" w:rsidRDefault="002B6328"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512" name="Надпись 512"/>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FAF56" w14:textId="77777777" w:rsidR="002B6328" w:rsidRPr="002D0CDF" w:rsidRDefault="002B6328" w:rsidP="00AD2DCB">
                              <w:pPr>
                                <w:ind w:firstLine="0"/>
                                <w:rPr>
                                  <w:rFonts w:ascii="Arial" w:hAnsi="Arial" w:cs="Arial"/>
                                  <w:spacing w:val="-6"/>
                                  <w:sz w:val="20"/>
                                  <w:szCs w:val="20"/>
                                </w:rPr>
                              </w:pPr>
                            </w:p>
                            <w:p w14:paraId="46265746" w14:textId="77777777" w:rsidR="002B6328" w:rsidRPr="002D0CDF" w:rsidRDefault="002B6328" w:rsidP="00AD2DCB">
                              <w:pPr>
                                <w:rPr>
                                  <w:rFonts w:ascii="Arial" w:hAnsi="Arial" w:cs="Arial"/>
                                  <w:sz w:val="20"/>
                                  <w:szCs w:val="20"/>
                                </w:rPr>
                              </w:pPr>
                            </w:p>
                            <w:p w14:paraId="47EEFAE3"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55EAC65" id="Группа 467" o:spid="_x0000_s1210" style="position:absolute;left:0;text-align:left;margin-left:56.7pt;margin-top:14.2pt;width:524.7pt;height:813.85pt;z-index:-251586560;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">
                <v:line id="Прямая соединительная линия 468" o:spid="_x0000_s1211"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9r0AAADcAAAADwAAAGRycy9kb3ducmV2LnhtbERPvQrCMBDeBd8hnOCmqaI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0bva9AAAA3AAAAA8AAAAAAAAAAAAAAAAAoQIA&#10;AGRycy9kb3ducmV2LnhtbFBLBQYAAAAABAAEAPkAAACLAwAAAAA=&#10;" strokeweight="2pt"/>
                <v:line id="Прямая соединительная линия 469" o:spid="_x0000_s1212"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vZ8cAAADcAAAADwAAAGRycy9kb3ducmV2LnhtbESPQWvCQBSE74L/YXlCb7ppK6FNXUVa&#10;CtqDqC20x2f2NYlm34bdNUn/vSsIPQ4z8w0zW/SmFi05X1lWcD9JQBDnVldcKPj6fB8/gfABWWNt&#10;mRT8kYfFfDiYYaZtxztq96EQEcI+QwVlCE0mpc9LMugntiGO3q91BkOUrpDaYRfhppYPSZJKgxXH&#10;hRIbei0pP+3PRsHmcZu2y/XHqv9ep4f8bXf4OXZOqbtRv3wBEagP/+Fbe6UVT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cu9nxwAAANwAAAAPAAAAAAAA&#10;AAAAAAAAAKECAABkcnMvZG93bnJldi54bWxQSwUGAAAAAAQABAD5AAAAlQMAAAAA&#10;"/>
                <v:line id="Прямая соединительная линия 470" o:spid="_x0000_s1213"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0Lb0AAADcAAAADwAAAGRycy9kb3ducmV2LnhtbERPuwrCMBTdBf8hXMFNU8UX1SgiVNzE&#10;6uJ2ba5tsbkpTdT692YQHA/nvdq0phIvalxpWcFoGIEgzqwuOVdwOSeDBQjnkTVWlknBhxxs1t3O&#10;CmNt33yiV+pzEULYxaig8L6OpXRZQQbd0NbEgbvbxqAPsMmlbvAdwk0lx1E0kwZLDg0F1rQrKHuk&#10;T6Pgcb1Mk/1xp89VutW3PPHX210r1e+12yUIT63/i3/ug1YwmYf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Eb9C29AAAA3AAAAA8AAAAAAAAAAAAAAAAAoQIA&#10;AGRycy9kb3ducmV2LnhtbFBLBQYAAAAABAAEAPkAAACLAwAAAAA=&#10;" strokeweight="2pt"/>
                <v:line id="Прямая соединительная линия 471" o:spid="_x0000_s1214"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11vMcAAADcAAAADwAAAGRycy9kb3ducmV2LnhtbESPQWvCQBSE74X+h+UVeqsbraQluopY&#10;CtpDUVtoj8/sM4lm34bdNUn/vSsUPA4z8w0znfemFi05X1lWMBwkIIhzqysuFHx/vT+9gvABWWNt&#10;mRT8kYf57P5uipm2HW+p3YVCRAj7DBWUITSZlD4vyaAf2IY4egfrDIYoXSG1wy7CTS1HSZJKgxXH&#10;hRIbWpaUn3Zno+DzeZO2i/XHqv9Zp/v8bbv/PXZOqceHfjEBEagPt/B/e6UVjF+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3XW8xwAAANwAAAAPAAAAAAAA&#10;AAAAAAAAAKECAABkcnMvZG93bnJldi54bWxQSwUGAAAAAAQABAD5AAAAlQMAAAAA&#10;"/>
                <v:line id="Прямая соединительная линия 472" o:spid="_x0000_s1215"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y8cAAADcAAAADwAAAGRycy9kb3ducmV2LnhtbESPQWvCQBSE7wX/w/IKvdVNbUkluoq0&#10;FLSHolbQ4zP7TGKzb8PuNkn/vSsUPA4z8w0znfemFi05X1lW8DRMQBDnVldcKNh9fzyOQfiArLG2&#10;TAr+yMN8NribYqZtxxtqt6EQEcI+QwVlCE0mpc9LMuiHtiGO3sk6gyFKV0jtsItwU8tRkqTSYMVx&#10;ocSG3krKf7a/RsHX8z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D+vLxwAAANwAAAAPAAAAAAAA&#10;AAAAAAAAAKECAABkcnMvZG93bnJldi54bWxQSwUGAAAAAAQABAD5AAAAlQMAAAAA&#10;"/>
                <v:line id="Прямая соединительная линия 473" o:spid="_x0000_s1216"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NOUMcAAADcAAAADwAAAGRycy9kb3ducmV2LnhtbESPQWvCQBSE7wX/w/IKvdVNa0kluoq0&#10;FLSHolbQ4zP7TGKzb8PuNkn/vSsUPA4z8w0znfemFi05X1lW8DRMQBDnVldcKNh9fzyOQfiArLG2&#10;TAr+yMN8NribYqZtxxtqt6EQEcI+QwVlCE0mpc9LMuiHtiGO3sk6gyFKV0jtsItwU8vnJEmlwYrj&#10;QokNvZWU/2x/jYKv0T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05QxwAAANwAAAAPAAAAAAAA&#10;AAAAAAAAAKECAABkcnMvZG93bnJldi54bWxQSwUGAAAAAAQABAD5AAAAlQMAAAAA&#10;"/>
                <v:line id="Прямая соединительная линия 474" o:spid="_x0000_s1217"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WJMcAAADcAAAADwAAAGRycy9kb3ducmV2LnhtbESPQWvCQBSE74X+h+UVvNVNW0kluoq0&#10;FLSHolbQ4zP7TNJm34bdNUn/vSsUPA4z8w0znfemFi05X1lW8DRMQBDnVldcKNh9fzyOQfiArLG2&#10;TAr+yMN8dn83xUzbjjfUbkMhIoR9hgrKEJpMSp+XZNAPbUMcvZN1BkOUrpDaYRfhppbPSZJKgxXH&#10;hRIbeisp/92ejYKvl3XaLlafy36/So/5++Z4+OmcUoOHfjEBEagPt/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qtYkxwAAANwAAAAPAAAAAAAA&#10;AAAAAAAAAKECAABkcnMvZG93bnJldi54bWxQSwUGAAAAAAQABAD5AAAAlQMAAAAA&#10;"/>
                <v:line id="Прямая соединительная линия 475" o:spid="_x0000_s1218"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Прямая соединительная линия 476" o:spid="_x0000_s1219"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Прямая соединительная линия 477" o:spid="_x0000_s1220"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line id="Прямая соединительная линия 478" o:spid="_x0000_s1221"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line id="Прямая соединительная линия 479" o:spid="_x0000_s1222"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dsMMAAADcAAAADwAAAGRycy9kb3ducmV2LnhtbESPT4vCMBTE74LfITzBm6aK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hXbDDAAAA3AAAAA8AAAAAAAAAAAAA&#10;AAAAoQIAAGRycy9kb3ducmV2LnhtbFBLBQYAAAAABAAEAPkAAACRAwAAAAA=&#10;" strokeweight="2pt"/>
                <v:line id="Прямая соединительная линия 480" o:spid="_x0000_s1223"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Прямая соединительная линия 481" o:spid="_x0000_s1224"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Прямая соединительная линия 482" o:spid="_x0000_s1225"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line id="Прямая соединительная линия 483" o:spid="_x0000_s1226"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Y+d8cAAADcAAAADwAAAGRycy9kb3ducmV2LnhtbESPT2vCQBTE7wW/w/KE3uqmtQSJriIt&#10;Be1B/Ad6fGafSdrs27C7TdJv7wqFHoeZ+Q0zW/SmFi05X1lW8DxKQBDnVldcKDgePp4mIHxA1lhb&#10;JgW/5GExHzzMMNO24x21+1CICGGfoYIyhCaT0uclGfQj2xBH72qdwRClK6R22EW4qeVLkqTSYMVx&#10;ocSG3krKv/c/RsFmvE3b5fpz1Z/W6SV/313OX51T6nHYL6cgAvXhP/zXXmkFr5Mx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lj53xwAAANwAAAAPAAAAAAAA&#10;AAAAAAAAAKECAABkcnMvZG93bnJldi54bWxQSwUGAAAAAAQABAD5AAAAlQMAAAAA&#10;"/>
                <v:line id="Прямая соединительная линия 484" o:spid="_x0000_s1227"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mA8cAAADcAAAADwAAAGRycy9kb3ducmV2LnhtbESPT2vCQBTE7wW/w/KE3urGKkFSVxGL&#10;oD0U/0F7fGZfk2j2bdjdJum3dwuFHoeZ+Q0zX/amFi05X1lWMB4lIIhzqysuFJxPm6cZCB+QNdaW&#10;ScEPeVguBg9zzLTt+EDtMRQiQthnqKAMocmk9HlJBv3INsTR+7LOYIjSFVI77CLc1PI5SVJpsOK4&#10;UGJD65Ly2/HbKHif7NN2tXvb9h+79JK/Hi6f184p9TjsVy8gAvXhP/zX3moF09k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f6YDxwAAANwAAAAPAAAAAAAA&#10;AAAAAAAAAKECAABkcnMvZG93bnJldi54bWxQSwUGAAAAAAQABAD5AAAAlQMAAAAA&#10;"/>
                <v:line id="Прямая соединительная линия 485" o:spid="_x0000_s1228"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nksAAAADcAAAADwAAAGRycy9kb3ducmV2LnhtbESPwQrCMBBE74L/EFbwpqmi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5J5LAAAAA3AAAAA8AAAAAAAAAAAAAAAAA&#10;oQIAAGRycy9kb3ducmV2LnhtbFBLBQYAAAAABAAEAPkAAACOAwAAAAA=&#10;" strokeweight="2pt"/>
                <v:line id="Прямая соединительная линия 486" o:spid="_x0000_s1229"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line id="Прямая соединительная линия 487" o:spid="_x0000_s1230"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ccfsMAAADcAAAADwAAAGRycy9kb3ducmV2LnhtbESPS4vCQBCE74L/YWjBm04UX0RHESHL&#10;3hajF2+dTOeBmZ6QmdXsv98RBI9FVX1F7Q69acSDOldbVjCbRiCIc6trLhVcL8lkA8J5ZI2NZVLw&#10;Rw4O++Fgh7G2Tz7TI/WlCBB2MSqovG9jKV1ekUE3tS1x8ArbGfRBdqXUHT4D3DRyHkUrabDmsFBh&#10;S6eK8nv6axTcb9dl8vVz0pcmPeqsTPwtK7RS41F/3ILw1PtP+N3+1goWm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nHH7DAAAA3AAAAA8AAAAAAAAAAAAA&#10;AAAAoQIAAGRycy9kb3ducmV2LnhtbFBLBQYAAAAABAAEAPkAAACRAwAAAAA=&#10;" strokeweight="2pt"/>
                <v:rect id="Прямоугольник 488" o:spid="_x0000_s1231"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JlzcIA&#10;AADcAAAADwAAAGRycy9kb3ducmV2LnhtbERPzWrCQBC+F/oOywi91Y2liEndSCwIPYnGPMCQnSYh&#10;2dk0uyapT+8eBI8f3/92N5tOjDS4xrKC1TICQVxa3XCloLgc3jcgnEfW2FkmBf/kYJe+vmwx0Xbi&#10;M425r0QIYZeggtr7PpHSlTUZdEvbEwfu1w4GfYBDJfWAUwg3nfyIorU02HBoqLGn75rKNr8aBa2f&#10;x2NW5bdDXOzj8rTPputfptTbYs6+QHia/VP8cP9oBZ+bsDa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gmXNwgAAANwAAAAPAAAAAAAAAAAAAAAAAJgCAABkcnMvZG93&#10;bnJldi54bWxQSwUGAAAAAAQABAD1AAAAhwMAAAAA&#10;" filled="f" strokeweight="2pt"/>
                <v:shape id="Надпись 489" o:spid="_x0000_s1232"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cXcQA&#10;AADcAAAADwAAAGRycy9kb3ducmV2LnhtbESPQWvCQBSE74X+h+UJXkQ3irQxukppFdqbWvX82H0m&#10;wezbkN1o/PduQehxmJlvmMWqs5W4UuNLxwrGowQEsXam5FzB4XczTEH4gGywckwK7uRhtXx9WWBm&#10;3I13dN2HXEQI+wwVFCHUmZReF2TRj1xNHL2zayyGKJtcmgZvEW4rOUmSN2mx5LhQYE2fBenLvrUK&#10;vtp0otfT7fsguYx/SLcb152OSvV73cccRKAu/Ief7W+jYJrO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6XF3EAAAA3AAAAA8AAAAAAAAAAAAAAAAAmAIAAGRycy9k&#10;b3ducmV2LnhtbFBLBQYAAAAABAAEAPUAAACJAwAAAAA=&#10;" filled="f" stroked="f">
                  <v:textbox inset=".5mm,.5mm,.5mm,0">
                    <w:txbxContent>
                      <w:p w14:paraId="38E24308"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v:textbox>
                </v:shape>
                <v:shape id="Надпись 490" o:spid="_x0000_s1233"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jHcIA&#10;AADcAAAADwAAAGRycy9kb3ducmV2LnhtbERPz2vCMBS+C/sfwhvsMmZaKZurxiJuwrw5pzs/kmdb&#10;bF5Kk9ruv18OgseP7/eyGG0jrtT52rGCdJqAINbO1FwqOP5sX+YgfEA22DgmBX/koVg9TJaYGzfw&#10;N10PoRQxhH2OCqoQ2lxKryuy6KeuJY7c2XUWQ4RdKU2HQwy3jZwlyau0WHNsqLClTUX6cuitgo9+&#10;PtOf2f7tObmkO9L91o2/J6WeHsf1AkSgMdzFN/eXUZC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WMdwgAAANwAAAAPAAAAAAAAAAAAAAAAAJgCAABkcnMvZG93&#10;bnJldi54bWxQSwUGAAAAAAQABAD1AAAAhwMAAAAA&#10;" filled="f" stroked="f">
                  <v:textbox inset=".5mm,.5mm,.5mm,0">
                    <w:txbxContent>
                      <w:p w14:paraId="33F90CCA"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v:textbox>
                </v:shape>
                <v:shape id="Надпись 491" o:spid="_x0000_s1234"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GhsQA&#10;AADcAAAADwAAAGRycy9kb3ducmV2LnhtbESPQWvCQBSE74X+h+UJXkQ3EWk1ukppFdqbWvX82H0m&#10;wezbkN1o/PduQehxmJlvmMWqs5W4UuNLxwrSUQKCWDtTcq7g8LsZTkH4gGywckwK7uRhtXx9WWBm&#10;3I13dN2HXEQI+wwVFCHUmZReF2TRj1xNHL2zayyGKJtcmgZvEW4rOU6SN2mx5LhQYE2fBenLvrUK&#10;vtrpWK8n2/dBckl/SLcb152OSvV73cccRKAu/Ief7W+jYDJL4e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VxobEAAAA3AAAAA8AAAAAAAAAAAAAAAAAmAIAAGRycy9k&#10;b3ducmV2LnhtbFBLBQYAAAAABAAEAPUAAACJAwAAAAA=&#10;" filled="f" stroked="f">
                  <v:textbox inset=".5mm,.5mm,.5mm,0">
                    <w:txbxContent>
                      <w:p w14:paraId="7DDA6CBE" w14:textId="77777777" w:rsidR="002B6328" w:rsidRPr="002D0CDF" w:rsidRDefault="002B6328" w:rsidP="00AD2DCB">
                        <w:pPr>
                          <w:ind w:firstLine="0"/>
                          <w:jc w:val="center"/>
                        </w:pPr>
                        <w:r w:rsidRPr="0066310D">
                          <w:rPr>
                            <w:sz w:val="18"/>
                            <w:szCs w:val="18"/>
                          </w:rPr>
                          <w:t>Лист</w:t>
                        </w:r>
                      </w:p>
                    </w:txbxContent>
                  </v:textbox>
                </v:shape>
                <v:shape id="Надпись 492" o:spid="_x0000_s1235"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Y8cUA&#10;AADcAAAADwAAAGRycy9kb3ducmV2LnhtbESPQWvCQBSE7wX/w/KEXkrdGKTa6EZEK9hbq63nx+4z&#10;Ccm+DdmNpv++KxR6HGbmG2a1HmwjrtT5yrGC6SQBQaydqbhQ8HXaPy9A+IBssHFMCn7IwzofPaww&#10;M+7Gn3Q9hkJECPsMFZQhtJmUXpdk0U9cSxy9i+sshii7QpoObxFuG5kmyYu0WHFcKLGlbUm6PvZW&#10;wa5fpPpt9jF/SurpO+l+74bzt1KP42GzBBFoCP/hv/bBKJi9pnA/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1jxxQAAANwAAAAPAAAAAAAAAAAAAAAAAJgCAABkcnMv&#10;ZG93bnJldi54bWxQSwUGAAAAAAQABAD1AAAAigMAAAAA&#10;" filled="f" stroked="f">
                  <v:textbox inset=".5mm,.5mm,.5mm,0">
                    <w:txbxContent>
                      <w:p w14:paraId="45A25779"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493" o:spid="_x0000_s1236"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JVOcYA&#10;AADcAAAADwAAAGRycy9kb3ducmV2LnhtbESPT2sCMRTE7wW/Q3hCbzWrbdVujSIFoWAvXb14e27e&#10;/mk3L0uS7q5+elMo9DjMzG+Y1WYwjejI+dqygukkAUGcW11zqeB42D0sQfiArLGxTAou5GGzHt2t&#10;MNW250/qslCKCGGfooIqhDaV0ucVGfQT2xJHr7DOYIjSlVI77CPcNHKWJHNpsOa4UGFLbxXl39mP&#10;UTA8Z8dTsSucs/SxvX6V+75bnJW6Hw/bVxCBhvAf/mu/awVPL4/weyYe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JVOcYAAADcAAAADwAAAAAAAAAAAAAAAACYAgAAZHJz&#10;L2Rvd25yZXYueG1sUEsFBgAAAAAEAAQA9QAAAIsDAAAAAA==&#10;" filled="f" stroked="f">
                  <v:textbox inset=".5mm,0,.5mm,0">
                    <w:txbxContent>
                      <w:p w14:paraId="013CE0CF" w14:textId="77777777" w:rsidR="002B6328" w:rsidRPr="001A63C2" w:rsidRDefault="002B6328" w:rsidP="00AD2DCB">
                        <w:pPr>
                          <w:ind w:firstLine="0"/>
                          <w:rPr>
                            <w:rFonts w:ascii="Arial" w:hAnsi="Arial" w:cs="Arial"/>
                            <w:sz w:val="20"/>
                            <w:szCs w:val="20"/>
                          </w:rPr>
                        </w:pPr>
                        <w:r w:rsidRPr="0066310D">
                          <w:rPr>
                            <w:sz w:val="20"/>
                            <w:szCs w:val="20"/>
                          </w:rPr>
                          <w:t>Иванов</w:t>
                        </w:r>
                      </w:p>
                      <w:p w14:paraId="1789092B" w14:textId="77777777" w:rsidR="002B6328" w:rsidRPr="002D0CDF" w:rsidRDefault="002B6328" w:rsidP="00AD2DCB"/>
                    </w:txbxContent>
                  </v:textbox>
                </v:shape>
                <v:shape id="Надпись 494" o:spid="_x0000_s1237"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NTcYA&#10;AADcAAAADwAAAGRycy9kb3ducmV2LnhtbESPT2sCMRTE7wW/Q3hCbzWr2KqrUaQgFNpLVy/enpu3&#10;f3TzsiTp7rafvikUPA4z8xtmsxtMIzpyvrasYDpJQBDnVtdcKjgdD09LED4ga2wsk4Jv8rDbjh42&#10;mGrb8yd1WShFhLBPUUEVQptK6fOKDPqJbYmjV1hnMETpSqkd9hFuGjlLkhdpsOa4UGFLrxXlt+zL&#10;KBies9O5OBTOWfrY/1zL975bXJR6HA/7NYhAQ7iH/9tvWsF8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vNTcYAAADcAAAADwAAAAAAAAAAAAAAAACYAgAAZHJz&#10;L2Rvd25yZXYueG1sUEsFBgAAAAAEAAQA9QAAAIsDAAAAAA==&#10;" filled="f" stroked="f">
                  <v:textbox inset=".5mm,0,.5mm,0">
                    <w:txbxContent>
                      <w:p w14:paraId="28E6C5F5"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38450346" w14:textId="77777777" w:rsidR="002B6328" w:rsidRPr="002D0CDF" w:rsidRDefault="002B6328" w:rsidP="00AD2DCB">
                        <w:pPr>
                          <w:ind w:firstLine="0"/>
                          <w:rPr>
                            <w:rFonts w:ascii="Arial" w:hAnsi="Arial" w:cs="Arial"/>
                            <w:sz w:val="20"/>
                            <w:szCs w:val="20"/>
                          </w:rPr>
                        </w:pPr>
                      </w:p>
                      <w:p w14:paraId="4A9B61E8" w14:textId="77777777" w:rsidR="002B6328" w:rsidRDefault="002B6328" w:rsidP="00AD2DCB">
                        <w:pPr>
                          <w:ind w:firstLine="0"/>
                        </w:pPr>
                      </w:p>
                    </w:txbxContent>
                  </v:textbox>
                </v:shape>
                <v:shape id="Надпись 495" o:spid="_x0000_s1238"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o1sYA&#10;AADcAAAADwAAAGRycy9kb3ducmV2LnhtbESPT2sCMRTE7wW/Q3hCbzWr1KqrUaQgFNpLVy/enpu3&#10;f3TzsiTp7rafvikUPA4z8xtmsxtMIzpyvrasYDpJQBDnVtdcKjgdD09LED4ga2wsk4Jv8rDbjh42&#10;mGrb8yd1WShFhLBPUUEVQptK6fOKDPqJbYmjV1hnMETpSqkd9hFuGjlLkhdpsOa4UGFLrxXlt+zL&#10;KBjm2elcHArnLH3sf67le98tLko9jof9GkSgIdzD/+03reB5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do1sYAAADcAAAADwAAAAAAAAAAAAAAAACYAgAAZHJz&#10;L2Rvd25yZXYueG1sUEsFBgAAAAAEAAQA9QAAAIsDAAAAAA==&#10;" filled="f" stroked="f">
                  <v:textbox inset=".5mm,0,.5mm,0">
                    <w:txbxContent>
                      <w:p w14:paraId="355FD217"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380B997E" w14:textId="77777777" w:rsidR="002B6328" w:rsidRPr="002D0CDF" w:rsidRDefault="002B6328" w:rsidP="00AD2DCB">
                        <w:pPr>
                          <w:rPr>
                            <w:rFonts w:ascii="Arial" w:hAnsi="Arial" w:cs="Arial"/>
                            <w:sz w:val="20"/>
                            <w:szCs w:val="20"/>
                          </w:rPr>
                        </w:pPr>
                      </w:p>
                    </w:txbxContent>
                  </v:textbox>
                </v:shape>
                <v:shape id="Надпись 496" o:spid="_x0000_s1239"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e8sUA&#10;AADcAAAADwAAAGRycy9kb3ducmV2LnhtbESPT2vCQBTE7wW/w/KEXqTZKOKfmFXEVmhvalvPj91n&#10;Esy+DdmNpt++WxB6HGbmN0y+6W0tbtT6yrGCcZKCINbOVFwo+PrcvyxA+IBssHZMCn7Iw2Y9eMox&#10;M+7OR7qdQiEihH2GCsoQmkxKr0uy6BPXEEfv4lqLIcq2kKbFe4TbWk7SdCYtVhwXSmxoV5K+njqr&#10;4LVbTPTb9DAfpdfxB+lu7/rzt1LPw367AhGoD//hR/vdKJguZ/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F7yxQAAANwAAAAPAAAAAAAAAAAAAAAAAJgCAABkcnMv&#10;ZG93bnJldi54bWxQSwUGAAAAAAQABAD1AAAAigMAAAAA&#10;" filled="f" stroked="f">
                  <v:textbox inset=".5mm,.5mm,.5mm,0">
                    <w:txbxContent>
                      <w:p w14:paraId="62389752"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497" o:spid="_x0000_s1240"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7acUA&#10;AADcAAAADwAAAGRycy9kb3ducmV2LnhtbESPQWvCQBSE74L/YXlCL6VuFGlsdCPSVrA3a1vPj91n&#10;EpJ9G7IbTf99Vyh4HGbmG2a9GWwjLtT5yrGC2TQBQaydqbhQ8P21e1qC8AHZYOOYFPySh00+Hq0x&#10;M+7Kn3Q5hkJECPsMFZQhtJmUXpdk0U9dSxy9s+sshii7QpoOrxFuGzlPkmdpseK4UGJLryXp+thb&#10;BW/9cq7fF4f0MalnH6T7nRtOP0o9TIbtCkSgIdzD/+29UbB4SeF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PtpxQAAANwAAAAPAAAAAAAAAAAAAAAAAJgCAABkcnMv&#10;ZG93bnJldi54bWxQSwUGAAAAAAQABAD1AAAAigMAAAAA&#10;" filled="f" stroked="f">
                  <v:textbox inset=".5mm,.5mm,.5mm,0">
                    <w:txbxContent>
                      <w:p w14:paraId="3E1D0FC1"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v:textbox>
                </v:shape>
                <v:shape id="Надпись 498" o:spid="_x0000_s1241"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HSMIA&#10;AADcAAAADwAAAGRycy9kb3ducmV2LnhtbERPy2oCMRTdF/yHcIXuakZpq45GkYIgtJuObtxdJ3ce&#10;OrkZknRm7Nc3i4LLw3mvt4NpREfO15YVTCcJCOLc6ppLBafj/mUBwgdkjY1lUnAnD9vN6GmNqbY9&#10;f1OXhVLEEPYpKqhCaFMpfV6RQT+xLXHkCusMhghdKbXDPoabRs6S5F0arDk2VNjSR0X5LfsxCoa3&#10;7HQu9oVzlr52v9fys+/mF6Wex8NuBSLQEB7if/dBK3hdxrXxTDw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BsdIwgAAANwAAAAPAAAAAAAAAAAAAAAAAJgCAABkcnMvZG93&#10;bnJldi54bWxQSwUGAAAAAAQABAD1AAAAhwMAAAAA&#10;" filled="f" stroked="f">
                  <v:textbox inset=".5mm,0,.5mm,0">
                    <w:txbxContent>
                      <w:p w14:paraId="168859ED"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499" o:spid="_x0000_s1242"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i08UA&#10;AADcAAAADwAAAGRycy9kb3ducmV2LnhtbESPzWsCMRTE7wX/h/AEbzWr9MvVKCIIgr109dLb6+bt&#10;h25eliTdXfvXN4WCx2FmfsOsNoNpREfO15YVzKYJCOLc6ppLBefT/vENhA/IGhvLpOBGHjbr0cMK&#10;U217/qAuC6WIEPYpKqhCaFMpfV6RQT+1LXH0CusMhihdKbXDPsJNI+dJ8iIN1hwXKmxpV1F+zb6N&#10;guE5O38W+8I5S+/bn0t57LvXL6Um42G7BBFoCPfwf/ugFTwtF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mLTxQAAANwAAAAPAAAAAAAAAAAAAAAAAJgCAABkcnMv&#10;ZG93bnJldi54bWxQSwUGAAAAAAQABAD1AAAAigMAAAAA&#10;" filled="f" stroked="f">
                  <v:textbox inset=".5mm,0,.5mm,0">
                    <w:txbxContent>
                      <w:p w14:paraId="696AC8D8"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500" o:spid="_x0000_s1243"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RVMIA&#10;AADcAAAADwAAAGRycy9kb3ducmV2LnhtbERPyWrDMBC9F/oPYgq9NXILWXAjm1AIBNpLHF9ym1jj&#10;pbVGRlJsN18fHQo9Pt6+zWfTi5Gc7ywreF0kIIgrqztuFJSn/csGhA/IGnvLpOCXPOTZ48MWU20n&#10;PtJYhEbEEPYpKmhDGFIpfdWSQb+wA3HkausMhghdI7XDKYabXr4lyUoa7Dg2tDjQR0vVT3E1CuZl&#10;UZ7rfe2cpa/d7bv5nMb1Rannp3n3DiLQHP7Ff+6DVrBM4vx4Jh4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1FUwgAAANwAAAAPAAAAAAAAAAAAAAAAAJgCAABkcnMvZG93&#10;bnJldi54bWxQSwUGAAAAAAQABAD1AAAAhwMAAAAA&#10;" filled="f" stroked="f">
                  <v:textbox inset=".5mm,0,.5mm,0">
                    <w:txbxContent>
                      <w:p w14:paraId="04C4F7D2" w14:textId="77777777" w:rsidR="002B6328" w:rsidRPr="00AD2DCB" w:rsidRDefault="002B6328" w:rsidP="00AD2DCB">
                        <w:pPr>
                          <w:ind w:firstLine="0"/>
                          <w:rPr>
                            <w:sz w:val="20"/>
                            <w:szCs w:val="20"/>
                          </w:rPr>
                        </w:pPr>
                        <w:r w:rsidRPr="00AD2DCB">
                          <w:rPr>
                            <w:sz w:val="20"/>
                            <w:szCs w:val="20"/>
                          </w:rPr>
                          <w:t>Утв.</w:t>
                        </w:r>
                      </w:p>
                    </w:txbxContent>
                  </v:textbox>
                </v:shape>
                <v:shape id="Надпись 501" o:spid="_x0000_s1244"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5cnMQA&#10;AADcAAAADwAAAGRycy9kb3ducmV2LnhtbESPQWsCMRSE7wX/Q3hCL0WTldbK1ihiK9ibWvX8SF53&#10;Fzcvyyar23/fCIUeh5n5hpkve1eLK7Wh8qwhGysQxMbbigsNx6/NaAYiRGSLtWfS8EMBlovBwxxz&#10;62+8p+shFiJBOOSooYyxyaUMpiSHYewb4uR9+9ZhTLItpG3xluCulhOlptJhxWmhxIbWJZnLoXMa&#10;3rvZxHw8716f1CX7JNNtfH8+af047FdvICL18T/8195aDS8qg/u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XJzEAAAA3AAAAA8AAAAAAAAAAAAAAAAAmAIAAGRycy9k&#10;b3ducmV2LnhtbFBLBQYAAAAABAAEAPUAAACJAwAAAAA=&#10;" filled="f" stroked="f">
                  <v:textbox inset=".5mm,.5mm,.5mm,0">
                    <w:txbxContent>
                      <w:p w14:paraId="7BF76F18"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502" o:spid="_x0000_s1245"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68QA&#10;AADcAAAADwAAAGRycy9kb3ducmV2LnhtbESPQWsCMRSE7wX/Q3hCL0UTl9bK1ihiK9ibWvX8SF53&#10;Fzcvyyar23/fCIUeh5n5hpkve1eLK7Wh8qxhMlYgiI23FRcajl+b0QxEiMgWa8+k4YcCLBeDhznm&#10;1t94T9dDLESCcMhRQxljk0sZTEkOw9g3xMn79q3DmGRbSNviLcFdLTOlptJhxWmhxIbWJZnLoXMa&#10;3rtZZj6ed69P6jL5JNNtfH8+af047FdvICL18T/8195aDS8qg/u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swuvEAAAA3AAAAA8AAAAAAAAAAAAAAAAAmAIAAGRycy9k&#10;b3ducmV2LnhtbFBLBQYAAAAABAAEAPUAAACJAwAAAAA=&#10;" filled="f" stroked="f">
                  <v:textbox inset=".5mm,.5mm,.5mm,0">
                    <w:txbxContent>
                      <w:p w14:paraId="3954163E"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v:textbox>
                </v:shape>
                <v:shape id="Надпись 503" o:spid="_x0000_s1246"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PI8UA&#10;AADcAAAADwAAAGRycy9kb3ducmV2LnhtbESPT2sCMRTE7wW/Q3iCt5pVscpqFBGEQnvp6sXbc/P2&#10;j25eliTd3fbTN4VCj8PM/IbZ7gfTiI6cry0rmE0TEMS51TWXCi7n0/MahA/IGhvLpOCLPOx3o6ct&#10;ptr2/EFdFkoRIexTVFCF0KZS+rwig35qW+LoFdYZDFG6UmqHfYSbRs6T5EUarDkuVNjSsaL8kX0a&#10;BcMyu1yLU+GcpffD971867vVTanJeDhsQAQawn/4r/2qFSyTB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c8jxQAAANwAAAAPAAAAAAAAAAAAAAAAAJgCAABkcnMv&#10;ZG93bnJldi54bWxQSwUGAAAAAAQABAD1AAAAigMAAAAA&#10;" filled="f" stroked="f">
                  <v:textbox inset=".5mm,0,.5mm,0">
                    <w:txbxContent>
                      <w:p w14:paraId="3A8AD4EF" w14:textId="77777777" w:rsidR="002B6328" w:rsidRPr="0066310D" w:rsidRDefault="002B6328" w:rsidP="00AD2DCB">
                        <w:pPr>
                          <w:ind w:firstLine="0"/>
                          <w:jc w:val="center"/>
                          <w:rPr>
                            <w:sz w:val="36"/>
                            <w:szCs w:val="36"/>
                          </w:rPr>
                        </w:pPr>
                        <w:r>
                          <w:rPr>
                            <w:sz w:val="36"/>
                            <w:szCs w:val="36"/>
                          </w:rPr>
                          <w:t>ДП 01</w:t>
                        </w:r>
                        <w:r w:rsidRPr="0066310D">
                          <w:rPr>
                            <w:sz w:val="36"/>
                            <w:szCs w:val="36"/>
                          </w:rPr>
                          <w:t>.0</w:t>
                        </w:r>
                        <w:r>
                          <w:rPr>
                            <w:sz w:val="36"/>
                            <w:szCs w:val="36"/>
                          </w:rPr>
                          <w:t>0</w:t>
                        </w:r>
                        <w:r w:rsidRPr="0066310D">
                          <w:rPr>
                            <w:sz w:val="36"/>
                            <w:szCs w:val="36"/>
                          </w:rPr>
                          <w:t>.ПЗ</w:t>
                        </w:r>
                      </w:p>
                    </w:txbxContent>
                  </v:textbox>
                </v:shape>
                <v:shape id="Надпись 504" o:spid="_x0000_s1247"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XV8UA&#10;AADcAAAADwAAAGRycy9kb3ducmV2LnhtbESPT2sCMRTE7wW/Q3iCt5pVtMpqFBGEQnvp6sXbc/P2&#10;j25eliTd3fbTN4VCj8PM/IbZ7gfTiI6cry0rmE0TEMS51TWXCi7n0/MahA/IGhvLpOCLPOx3o6ct&#10;ptr2/EFdFkoRIexTVFCF0KZS+rwig35qW+LoFdYZDFG6UmqHfYSbRs6T5EUarDkuVNjSsaL8kX0a&#10;BcMyu1yLU+GcpffD971867vVTanJeDhsQAQawn/4r/2qFSyTB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FdXxQAAANwAAAAPAAAAAAAAAAAAAAAAAJgCAABkcnMv&#10;ZG93bnJldi54bWxQSwUGAAAAAAQABAD1AAAAigMAAAAA&#10;" filled="f" stroked="f">
                  <v:textbox inset=".5mm,0,.5mm,0">
                    <w:txbxContent>
                      <w:p w14:paraId="5771D778" w14:textId="77777777" w:rsidR="002B6328" w:rsidRPr="0066310D" w:rsidRDefault="002B6328" w:rsidP="00AD2DCB">
                        <w:pPr>
                          <w:ind w:firstLine="0"/>
                          <w:jc w:val="center"/>
                          <w:rPr>
                            <w:sz w:val="36"/>
                            <w:szCs w:val="36"/>
                          </w:rPr>
                        </w:pPr>
                        <w:r w:rsidRPr="0066310D">
                          <w:rPr>
                            <w:sz w:val="36"/>
                            <w:szCs w:val="36"/>
                          </w:rPr>
                          <w:t>БГТУ</w:t>
                        </w:r>
                      </w:p>
                      <w:p w14:paraId="45640C02"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505" o:spid="_x0000_s1248"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zMUA&#10;AADcAAAADwAAAGRycy9kb3ducmV2LnhtbESPT2vCQBTE74LfYXmF3nTTQmpJXUUEQbAXo5feXrMv&#10;fzT7Nuxuk7Sf3i0IHoeZ+Q2zXI+mFT0531hW8DJPQBAXVjdcKTifdrN3ED4ga2wtk4Jf8rBeTSdL&#10;zLQd+Eh9HioRIewzVFCH0GVS+qImg35uO+LoldYZDFG6SmqHQ4SbVr4myZs02HBcqLGjbU3FNf8x&#10;CsY0P3+Vu9I5S5+bv0t1GPrFt1LPT+PmA0SgMTzC9/ZeK0iTFP7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PLMxQAAANwAAAAPAAAAAAAAAAAAAAAAAJgCAABkcnMv&#10;ZG93bnJldi54bWxQSwUGAAAAAAQABAD1AAAAigMAAAAA&#10;" filled="f" stroked="f">
                  <v:textbox inset=".5mm,0,.5mm,0">
                    <w:txbxContent>
                      <w:p w14:paraId="2CD77ECB" w14:textId="77777777" w:rsidR="002B6328" w:rsidRPr="0096426C" w:rsidRDefault="002B6328" w:rsidP="00AD2DCB">
                        <w:pPr>
                          <w:spacing w:before="240"/>
                          <w:ind w:firstLine="0"/>
                          <w:jc w:val="center"/>
                          <w:rPr>
                            <w:sz w:val="24"/>
                            <w:szCs w:val="24"/>
                          </w:rPr>
                        </w:pPr>
                        <w:r>
                          <w:rPr>
                            <w:sz w:val="24"/>
                            <w:szCs w:val="24"/>
                          </w:rPr>
                          <w:t>Аналитический обзор</w:t>
                        </w:r>
                      </w:p>
                    </w:txbxContent>
                  </v:textbox>
                </v:shape>
                <v:shape id="Надпись 506" o:spid="_x0000_s1249"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su8QA&#10;AADcAAAADwAAAGRycy9kb3ducmV2LnhtbESPT2sCMRTE74V+h/AKvdWsgla2RhFBENqLWy/enpu3&#10;f+rmZUni7tZPbwTB4zAzv2EWq8E0oiPna8sKxqMEBHFudc2lgsPv9mMOwgdkjY1lUvBPHlbL15cF&#10;ptr2vKcuC6WIEPYpKqhCaFMpfV6RQT+yLXH0CusMhihdKbXDPsJNIydJMpMGa44LFba0qSg/Zxej&#10;YJhmh2OxLZyz9LO+/pXfffd5Uur9bVh/gQg0hGf40d5pBdNkBv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bLvEAAAA3AAAAA8AAAAAAAAAAAAAAAAAmAIAAGRycy9k&#10;b3ducmV2LnhtbFBLBQYAAAAABAAEAPUAAACJAwAAAAA=&#10;" filled="f" stroked="f">
                  <v:textbox inset=".5mm,0,.5mm,0">
                    <w:txbxContent>
                      <w:p w14:paraId="313DDA1C"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507" o:spid="_x0000_s1250"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JIMUA&#10;AADcAAAADwAAAGRycy9kb3ducmV2LnhtbESPzWsCMRTE74X+D+EVeqtZBT/YGkUEQWgvrl68PTdv&#10;P+rmZUni7rZ/fSMIHoeZ+Q2zXA+mER05X1tWMB4lIIhzq2suFZyOu48FCB+QNTaWScEveVivXl+W&#10;mGrb84G6LJQiQtinqKAKoU2l9HlFBv3ItsTRK6wzGKJ0pdQO+wg3jZwkyUwarDkuVNjStqL8mt2M&#10;gmGanc7FrnDO0vfm76f86rv5Ran3t2HzCSLQEJ7hR3uvFUyTOd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skgxQAAANwAAAAPAAAAAAAAAAAAAAAAAJgCAABkcnMv&#10;ZG93bnJldi54bWxQSwUGAAAAAAQABAD1AAAAigMAAAAA&#10;" filled="f" stroked="f">
                  <v:textbox inset=".5mm,0,.5mm,0">
                    <w:txbxContent>
                      <w:p w14:paraId="716EEBEC"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475DBB37" w14:textId="77777777" w:rsidR="002B6328" w:rsidRPr="002D0CDF" w:rsidRDefault="002B6328" w:rsidP="00AD2DCB">
                        <w:pPr>
                          <w:rPr>
                            <w:rFonts w:ascii="Arial" w:hAnsi="Arial" w:cs="Arial"/>
                            <w:sz w:val="20"/>
                            <w:szCs w:val="20"/>
                          </w:rPr>
                        </w:pPr>
                      </w:p>
                      <w:p w14:paraId="71E3F7D5" w14:textId="77777777" w:rsidR="002B6328" w:rsidRPr="002D0CDF" w:rsidRDefault="002B6328" w:rsidP="00AD2DCB">
                        <w:pPr>
                          <w:rPr>
                            <w:rFonts w:ascii="Arial" w:hAnsi="Arial" w:cs="Arial"/>
                            <w:sz w:val="20"/>
                            <w:szCs w:val="20"/>
                          </w:rPr>
                        </w:pPr>
                      </w:p>
                    </w:txbxContent>
                  </v:textbox>
                </v:shape>
                <v:shape id="Надпись 508" o:spid="_x0000_s1251"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1AcIA&#10;AADcAAAADwAAAGRycy9kb3ducmV2LnhtbERPz2vCMBS+D/Y/hDfYRTRR5pTOVIZOcDd1uvMjeWtL&#10;m5fSpNr99+Yw2PHj+71aD64RV+pC5VnDdKJAEBtvKy40nL924yWIEJEtNp5Jwy8FWOePDyvMrL/x&#10;ka6nWIgUwiFDDWWMbSZlMCU5DBPfEifux3cOY4JdIW2HtxTuGjlT6lU6rDg1lNjSpiRTn3qnYdsv&#10;Z+bj5bAYqXr6Sabf+eH7ovXz0/D+BiLSEP/Ff+691TBXaW06k46A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PUBwgAAANwAAAAPAAAAAAAAAAAAAAAAAJgCAABkcnMvZG93&#10;bnJldi54bWxQSwUGAAAAAAQABAD1AAAAhwMAAAAA&#10;" filled="f" stroked="f">
                  <v:textbox inset=".5mm,.5mm,.5mm,0">
                    <w:txbxContent>
                      <w:p w14:paraId="249237C7" w14:textId="77777777" w:rsidR="002B6328" w:rsidRPr="00AD2DCB" w:rsidRDefault="002B6328" w:rsidP="00AD2DCB">
                        <w:pPr>
                          <w:ind w:firstLine="0"/>
                          <w:jc w:val="center"/>
                          <w:rPr>
                            <w:sz w:val="18"/>
                            <w:szCs w:val="18"/>
                          </w:rPr>
                        </w:pPr>
                        <w:r w:rsidRPr="00AD2DCB">
                          <w:rPr>
                            <w:sz w:val="18"/>
                            <w:szCs w:val="18"/>
                          </w:rPr>
                          <w:t>у</w:t>
                        </w:r>
                      </w:p>
                    </w:txbxContent>
                  </v:textbox>
                </v:shape>
                <v:shape id="Надпись 509" o:spid="_x0000_s1252"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QmsUA&#10;AADcAAAADwAAAGRycy9kb3ducmV2LnhtbESPT2sCMRTE7wW/Q3iCl6KJ0la7NYrYCvbW+u/8SJ67&#10;i5uXZZPV7bc3hUKPw8z8hpkvO1eJKzWh9KxhPFIgiI23JecaDvvNcAYiRGSLlWfS8EMBlovewxwz&#10;62/8TdddzEWCcMhQQxFjnUkZTEEOw8jXxMk7+8ZhTLLJpW3wluCukhOlXqTDktNCgTWtCzKXXes0&#10;vLezifl4+po+qsv4k0y78d3pqPWg363eQETq4n/4r721Gp7VK/ye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FCaxQAAANwAAAAPAAAAAAAAAAAAAAAAAJgCAABkcnMv&#10;ZG93bnJldi54bWxQSwUGAAAAAAQABAD1AAAAigMAAAAA&#10;" filled="f" stroked="f">
                  <v:textbox inset=".5mm,.5mm,.5mm,0">
                    <w:txbxContent>
                      <w:p w14:paraId="7C60F01F"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510" o:spid="_x0000_s1253"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v2sIA&#10;AADcAAAADwAAAGRycy9kb3ducmV2LnhtbERPy2rCQBTdC/7DcAU3UieRaiXNKNIqtLvWR9eXmWsS&#10;krkTMhNN/76zKLg8nHe+HWwjbtT5yrGCdJ6AINbOVFwoOJ8OT2sQPiAbbByTgl/ysN2MRzlmxt35&#10;m27HUIgYwj5DBWUIbSal1yVZ9HPXEkfu6jqLIcKukKbDewy3jVwkyUparDg2lNjSW0m6PvZWwXu/&#10;Xuj989fLLKnTT9L9wQ0/F6Wmk2H3CiLQEB7if/eHUbBM4/x4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2/awgAAANwAAAAPAAAAAAAAAAAAAAAAAJgCAABkcnMvZG93&#10;bnJldi54bWxQSwUGAAAAAAQABAD1AAAAhwMAAAAA&#10;" filled="f" stroked="f">
                  <v:textbox inset=".5mm,.5mm,.5mm,0">
                    <w:txbxContent>
                      <w:p w14:paraId="58C7E299" w14:textId="77777777" w:rsidR="002B6328" w:rsidRPr="00AD2DCB" w:rsidRDefault="002B6328" w:rsidP="00AD2DCB">
                        <w:pPr>
                          <w:ind w:firstLine="0"/>
                          <w:jc w:val="center"/>
                          <w:rPr>
                            <w:sz w:val="18"/>
                            <w:szCs w:val="18"/>
                          </w:rPr>
                        </w:pPr>
                        <w:r w:rsidRPr="00AD2DCB">
                          <w:rPr>
                            <w:sz w:val="18"/>
                            <w:szCs w:val="18"/>
                          </w:rPr>
                          <w:t>1</w:t>
                        </w:r>
                        <w:r>
                          <w:rPr>
                            <w:sz w:val="18"/>
                            <w:szCs w:val="18"/>
                          </w:rPr>
                          <w:t>5</w:t>
                        </w:r>
                      </w:p>
                    </w:txbxContent>
                  </v:textbox>
                </v:shape>
                <v:shape id="Надпись 511" o:spid="_x0000_s1254"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iEsUA&#10;AADcAAAADwAAAGRycy9kb3ducmV2LnhtbESPT2vCQBTE7wW/w/IKvdVNBK2kriKCINhLUy/entmX&#10;P232bdhdk7SfvisIHoeZ+Q2z2oymFT0531hWkE4TEMSF1Q1XCk5f+9clCB+QNbaWScEvedisJ08r&#10;zLQd+JP6PFQiQthnqKAOocuk9EVNBv3UdsTRK60zGKJ0ldQOhwg3rZwlyUIabDgu1NjRrqbiJ78a&#10;BeM8P53LfemcpY/t33d1HPq3i1Ivz+P2HUSgMTzC9/ZBK5inKdzO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mISxQAAANwAAAAPAAAAAAAAAAAAAAAAAJgCAABkcnMv&#10;ZG93bnJldi54bWxQSwUGAAAAAAQABAD1AAAAigMAAAAA&#10;" filled="f" stroked="f">
                  <v:textbox inset=".5mm,0,.5mm,0">
                    <w:txbxContent>
                      <w:p w14:paraId="2ECC373D" w14:textId="77777777" w:rsidR="002B6328" w:rsidRPr="0066310D" w:rsidRDefault="002B6328" w:rsidP="00AD2DCB">
                        <w:pPr>
                          <w:ind w:firstLine="0"/>
                          <w:rPr>
                            <w:sz w:val="20"/>
                            <w:szCs w:val="20"/>
                          </w:rPr>
                        </w:pPr>
                        <w:r w:rsidRPr="0066310D">
                          <w:rPr>
                            <w:sz w:val="20"/>
                            <w:szCs w:val="20"/>
                          </w:rPr>
                          <w:t>Консульт.</w:t>
                        </w:r>
                      </w:p>
                    </w:txbxContent>
                  </v:textbox>
                </v:shape>
                <v:shape id="Надпись 512" o:spid="_x0000_s1255"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cUA&#10;AADcAAAADwAAAGRycy9kb3ducmV2LnhtbESPzWrDMBCE74W+g9hCbo3sQNrgRjEhECg0l7q55La1&#10;1j+JtTKSYjt5+qpQ6HGYmW+YdT6ZTgzkfGtZQTpPQBCXVrdcKzh+7Z9XIHxA1thZJgU38pBvHh/W&#10;mGk78icNRahFhLDPUEETQp9J6cuGDPq57YmjV1lnMETpaqkdjhFuOrlIkhdpsOW40GBPu4bKS3E1&#10;CqZlcTxV+8o5S4ft/Vx/jMPrt1Kzp2n7BiLQFP7Df+13rWCZLuD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PxlxQAAANwAAAAPAAAAAAAAAAAAAAAAAJgCAABkcnMv&#10;ZG93bnJldi54bWxQSwUGAAAAAAQABAD1AAAAigMAAAAA&#10;" filled="f" stroked="f">
                  <v:textbox inset=".5mm,0,.5mm,0">
                    <w:txbxContent>
                      <w:p w14:paraId="40EFAF56" w14:textId="77777777" w:rsidR="002B6328" w:rsidRPr="002D0CDF" w:rsidRDefault="002B6328" w:rsidP="00AD2DCB">
                        <w:pPr>
                          <w:ind w:firstLine="0"/>
                          <w:rPr>
                            <w:rFonts w:ascii="Arial" w:hAnsi="Arial" w:cs="Arial"/>
                            <w:spacing w:val="-6"/>
                            <w:sz w:val="20"/>
                            <w:szCs w:val="20"/>
                          </w:rPr>
                        </w:pPr>
                      </w:p>
                      <w:p w14:paraId="46265746" w14:textId="77777777" w:rsidR="002B6328" w:rsidRPr="002D0CDF" w:rsidRDefault="002B6328" w:rsidP="00AD2DCB">
                        <w:pPr>
                          <w:rPr>
                            <w:rFonts w:ascii="Arial" w:hAnsi="Arial" w:cs="Arial"/>
                            <w:sz w:val="20"/>
                            <w:szCs w:val="20"/>
                          </w:rPr>
                        </w:pPr>
                      </w:p>
                      <w:p w14:paraId="47EEFAE3" w14:textId="77777777" w:rsidR="002B6328" w:rsidRPr="002D0CDF" w:rsidRDefault="002B6328" w:rsidP="00AD2DCB">
                        <w:pPr>
                          <w:rPr>
                            <w:rFonts w:ascii="Arial" w:hAnsi="Arial" w:cs="Arial"/>
                            <w:sz w:val="20"/>
                            <w:szCs w:val="20"/>
                          </w:rPr>
                        </w:pPr>
                      </w:p>
                    </w:txbxContent>
                  </v:textbox>
                </v:shape>
                <w10:wrap anchorx="page" anchory="page"/>
              </v:group>
            </w:pict>
          </mc:Fallback>
        </mc:AlternateContent>
      </w:r>
      <w:r w:rsidR="0013781E">
        <w:br w:type="page"/>
      </w:r>
    </w:p>
    <w:p w14:paraId="34254958" w14:textId="77777777" w:rsidR="00AC4747" w:rsidRPr="00CC5C25" w:rsidRDefault="00AC4747" w:rsidP="00AC4747">
      <w:pPr>
        <w:pStyle w:val="aa"/>
      </w:pPr>
      <w:r w:rsidRPr="00CC5C25">
        <w:rPr>
          <w:noProof/>
          <w:lang w:eastAsia="ru-RU"/>
        </w:rPr>
        <w:lastRenderedPageBreak/>
        <w:drawing>
          <wp:inline distT="0" distB="0" distL="0" distR="0" wp14:anchorId="692295EA" wp14:editId="418E1A15">
            <wp:extent cx="5234940" cy="3695700"/>
            <wp:effectExtent l="19050" t="19050" r="22860" b="19050"/>
            <wp:docPr id="2037" name="Рисунок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234940" cy="3695700"/>
                    </a:xfrm>
                    <a:prstGeom prst="rect">
                      <a:avLst/>
                    </a:prstGeom>
                    <a:ln>
                      <a:solidFill>
                        <a:schemeClr val="tx1"/>
                      </a:solidFill>
                    </a:ln>
                  </pic:spPr>
                </pic:pic>
              </a:graphicData>
            </a:graphic>
          </wp:inline>
        </w:drawing>
      </w:r>
    </w:p>
    <w:p w14:paraId="157B7CC1" w14:textId="77777777" w:rsidR="00AC4747" w:rsidRPr="00CC5C25" w:rsidRDefault="00AC4747" w:rsidP="00AC4747">
      <w:pPr>
        <w:pStyle w:val="ab"/>
      </w:pPr>
      <w:r w:rsidRPr="00315006">
        <w:t xml:space="preserve">Рисунок  1.1 - Скриншот приложения </w:t>
      </w:r>
      <w:r w:rsidRPr="00315006">
        <w:rPr>
          <w:lang w:val="en-US"/>
        </w:rPr>
        <w:t>QGIS</w:t>
      </w:r>
    </w:p>
    <w:p w14:paraId="3D6DAC0A" w14:textId="77777777" w:rsidR="00AC4747" w:rsidRPr="00CC5C25" w:rsidRDefault="00AC4747" w:rsidP="00AC4747">
      <w:pPr>
        <w:pStyle w:val="afc"/>
      </w:pPr>
      <w:r w:rsidRPr="00AC4747">
        <w:t>1.</w:t>
      </w:r>
      <w:r w:rsidRPr="002B6328">
        <w:t>2.2</w:t>
      </w:r>
      <w:r w:rsidRPr="00CC5C25">
        <w:t xml:space="preserve"> </w:t>
      </w:r>
      <w:bookmarkStart w:id="4" w:name="_Toc8901593"/>
      <w:r w:rsidRPr="00CC5C25">
        <w:t>gvSIG</w:t>
      </w:r>
      <w:bookmarkEnd w:id="4"/>
    </w:p>
    <w:p w14:paraId="336DD0C1" w14:textId="77777777" w:rsidR="00AC4747" w:rsidRPr="00CC5C25" w:rsidRDefault="00AC4747" w:rsidP="007C08CE">
      <w:r w:rsidRPr="00CC5C25">
        <w:t>gvSIG — настольная географическая информационная система, предназначенная для сбора, хранения, обработки, анализа и развёртывания любой географически привязанной информации для решения комплексных проблем управления и планирования. gvSIG известна дружественным к пользователю интерфейсом, дающим возможность доступа к наиболее распространенным форматам данных, как векторным, так и растровым. gvSIG имеет обширный набор средств для работы с географической информацией (инструменты запросов, создание макетов, геообработка, сетевой анализ и т.д.)</w:t>
      </w:r>
    </w:p>
    <w:p w14:paraId="16EE3CC7" w14:textId="77777777" w:rsidR="00AC4747" w:rsidRPr="00CC5C25" w:rsidRDefault="00AC4747" w:rsidP="007C08CE">
      <w:r w:rsidRPr="00CC5C25">
        <w:t>К положительным качествам данного переводчика можно отнести:</w:t>
      </w:r>
    </w:p>
    <w:p w14:paraId="4C9E6EC4" w14:textId="77777777" w:rsidR="00AC4747" w:rsidRPr="00CC5C25" w:rsidRDefault="00AC4747" w:rsidP="007C08CE">
      <w:pPr>
        <w:pStyle w:val="a4"/>
      </w:pPr>
      <w:r w:rsidRPr="00CC5C25">
        <w:t> большой набор инструментов для работы с географической информацией;</w:t>
      </w:r>
    </w:p>
    <w:p w14:paraId="750C3230" w14:textId="77777777" w:rsidR="00AC4747" w:rsidRPr="00CC5C25" w:rsidRDefault="00AC4747" w:rsidP="007C08CE">
      <w:pPr>
        <w:pStyle w:val="a4"/>
      </w:pPr>
      <w:r w:rsidRPr="00CC5C25">
        <w:t> работа с р</w:t>
      </w:r>
      <w:r w:rsidR="007C08CE">
        <w:t>а</w:t>
      </w:r>
      <w:r w:rsidRPr="00CC5C25">
        <w:t>спространёнными форматами данных(векторные и растровые);</w:t>
      </w:r>
    </w:p>
    <w:p w14:paraId="6FEE453C" w14:textId="77777777" w:rsidR="00AC4747" w:rsidRPr="00CC5C25" w:rsidRDefault="00AC4747" w:rsidP="007C08CE">
      <w:pPr>
        <w:pStyle w:val="a4"/>
      </w:pPr>
      <w:r w:rsidRPr="00CC5C25">
        <w:t> является бесплатной</w:t>
      </w:r>
    </w:p>
    <w:p w14:paraId="22E2FAEC" w14:textId="77777777" w:rsidR="00AC4747" w:rsidRPr="00CC5C25" w:rsidRDefault="00AC4747" w:rsidP="007C08CE">
      <w:r w:rsidRPr="00CC5C25">
        <w:t>К отрицательным характеристикам можно отнести следующие:</w:t>
      </w:r>
    </w:p>
    <w:p w14:paraId="78C0E767" w14:textId="77777777" w:rsidR="00AC4747" w:rsidRPr="00CC5C25" w:rsidRDefault="00AC4747" w:rsidP="007C08CE">
      <w:pPr>
        <w:pStyle w:val="a4"/>
      </w:pPr>
      <w:r w:rsidRPr="00CC5C25">
        <w:t> отсутствие поддержки некоторых систем координат;</w:t>
      </w:r>
    </w:p>
    <w:p w14:paraId="1B7A590D" w14:textId="77777777" w:rsidR="00AC4747" w:rsidRPr="00CC5C25" w:rsidRDefault="00AC4747" w:rsidP="007C08CE">
      <w:pPr>
        <w:pStyle w:val="a4"/>
      </w:pPr>
      <w:r w:rsidRPr="00CC5C25">
        <w:t> сложна в обучении.</w:t>
      </w:r>
    </w:p>
    <w:p w14:paraId="3FB6FA4D" w14:textId="77777777" w:rsidR="00AC4747" w:rsidRPr="00CC5C25" w:rsidRDefault="00AC4747" w:rsidP="007C08CE">
      <w:pPr>
        <w:pStyle w:val="aa"/>
      </w:pPr>
      <w:r w:rsidRPr="00CC5C25">
        <w:rPr>
          <w:noProof/>
          <w:lang w:eastAsia="ru-RU"/>
        </w:rPr>
        <w:lastRenderedPageBreak/>
        <w:drawing>
          <wp:inline distT="0" distB="0" distL="0" distR="0" wp14:anchorId="5AE04E51" wp14:editId="7766934A">
            <wp:extent cx="6163733" cy="3767667"/>
            <wp:effectExtent l="19050" t="19050" r="27940" b="23495"/>
            <wp:docPr id="2040" name="Рисунок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sig1.9.jpg"/>
                    <pic:cNvPicPr/>
                  </pic:nvPicPr>
                  <pic:blipFill>
                    <a:blip r:embed="rId15">
                      <a:extLst>
                        <a:ext uri="{28A0092B-C50C-407E-A947-70E740481C1C}">
                          <a14:useLocalDpi xmlns:a14="http://schemas.microsoft.com/office/drawing/2010/main" val="0"/>
                        </a:ext>
                      </a:extLst>
                    </a:blip>
                    <a:stretch>
                      <a:fillRect/>
                    </a:stretch>
                  </pic:blipFill>
                  <pic:spPr>
                    <a:xfrm>
                      <a:off x="0" y="0"/>
                      <a:ext cx="6163733" cy="3767667"/>
                    </a:xfrm>
                    <a:prstGeom prst="rect">
                      <a:avLst/>
                    </a:prstGeom>
                    <a:ln>
                      <a:solidFill>
                        <a:schemeClr val="tx1"/>
                      </a:solidFill>
                    </a:ln>
                  </pic:spPr>
                </pic:pic>
              </a:graphicData>
            </a:graphic>
          </wp:inline>
        </w:drawing>
      </w:r>
    </w:p>
    <w:p w14:paraId="69AD26C0" w14:textId="77777777" w:rsidR="00AC4747" w:rsidRPr="00CC5C25" w:rsidRDefault="00AC4747" w:rsidP="007C08CE">
      <w:pPr>
        <w:pStyle w:val="ab"/>
      </w:pPr>
      <w:r w:rsidRPr="00315006">
        <w:t>Рисунок  1.</w:t>
      </w:r>
      <w:r w:rsidRPr="00315006">
        <w:rPr>
          <w:noProof/>
        </w:rPr>
        <w:t>2 -</w:t>
      </w:r>
      <w:r w:rsidRPr="00315006">
        <w:t xml:space="preserve"> Скриншот приложения gvSIG</w:t>
      </w:r>
    </w:p>
    <w:p w14:paraId="32B4783B" w14:textId="77777777" w:rsidR="00AC4747" w:rsidRPr="00CC5C25" w:rsidRDefault="007C08CE" w:rsidP="007C08CE">
      <w:pPr>
        <w:pStyle w:val="afc"/>
      </w:pPr>
      <w:r>
        <w:t>1.2.3</w:t>
      </w:r>
      <w:r w:rsidR="00AC4747" w:rsidRPr="00CC5C25">
        <w:t xml:space="preserve"> </w:t>
      </w:r>
      <w:bookmarkStart w:id="5" w:name="_Toc8901594"/>
      <w:r w:rsidR="00AC4747" w:rsidRPr="00CC5C25">
        <w:rPr>
          <w:bCs/>
        </w:rPr>
        <w:t>ArcGIS</w:t>
      </w:r>
      <w:bookmarkEnd w:id="5"/>
    </w:p>
    <w:p w14:paraId="5075392A" w14:textId="77777777" w:rsidR="00AC4747" w:rsidRPr="00CC5C25" w:rsidRDefault="00AC4747" w:rsidP="007C08CE">
      <w:r w:rsidRPr="00CC5C25">
        <w:t xml:space="preserve">ArcGIS – это программное обеспечение для построения ГИС любого уровня. ArcGIS помогает использовать географическую информацию для проведения анализа, лучшего понимания данных и принятия более информированных решений. </w:t>
      </w:r>
    </w:p>
    <w:p w14:paraId="3C1ECFE8" w14:textId="77777777" w:rsidR="00AC4747" w:rsidRPr="00CC5C25" w:rsidRDefault="00AC4747" w:rsidP="007C08CE">
      <w:r w:rsidRPr="00CC5C25">
        <w:t>Применяется для земельных кадастров, в задачах землеустройства, учёта объектов недвижимости, систем инженерных коммуникаций, геодезии и недропользования и других областях</w:t>
      </w:r>
    </w:p>
    <w:p w14:paraId="051AD459" w14:textId="77777777" w:rsidR="00AC4747" w:rsidRPr="00CC5C25" w:rsidRDefault="00AC4747" w:rsidP="007C08CE">
      <w:r w:rsidRPr="00CC5C25">
        <w:t xml:space="preserve">Основной серверный продукт — ArcGIS for Server, предназначен для многопользовательских геоинформационных проектов с централизованным хранилищем и неограниченным числом рабочих мест, публикации интерактивных карт в Интернете. Для публикации больших объёмов растровых данных выпускается продукт Image Server, для хранения пространственных данных в СУБД и интеграции с другими информационными системами предназначен продукт ArcSDE. </w:t>
      </w:r>
    </w:p>
    <w:p w14:paraId="7150FE5F" w14:textId="77777777" w:rsidR="00AC4747" w:rsidRPr="00CC5C25" w:rsidRDefault="00AC4747" w:rsidP="007C08CE">
      <w:r w:rsidRPr="00CC5C25">
        <w:t>Преимущества приложения:</w:t>
      </w:r>
    </w:p>
    <w:p w14:paraId="4B3B6A83" w14:textId="77777777" w:rsidR="00AC4747" w:rsidRPr="00CC5C25" w:rsidRDefault="00AC4747" w:rsidP="007C08CE">
      <w:pPr>
        <w:pStyle w:val="a4"/>
      </w:pPr>
      <w:r w:rsidRPr="00CC5C25">
        <w:t xml:space="preserve"> возможность создания, редактирования и обмена картами;</w:t>
      </w:r>
    </w:p>
    <w:p w14:paraId="417201ED" w14:textId="77777777" w:rsidR="00AC4747" w:rsidRPr="00CC5C25" w:rsidRDefault="00AC4747" w:rsidP="007C08CE">
      <w:pPr>
        <w:pStyle w:val="a4"/>
      </w:pPr>
      <w:r w:rsidRPr="00CC5C25">
        <w:t xml:space="preserve"> возможность создания и управления базой географических данных;</w:t>
      </w:r>
    </w:p>
    <w:p w14:paraId="4DC0AEDF" w14:textId="77777777" w:rsidR="00AC4747" w:rsidRPr="00CC5C25" w:rsidRDefault="00AC4747" w:rsidP="007C08CE">
      <w:pPr>
        <w:pStyle w:val="a4"/>
      </w:pPr>
      <w:r w:rsidRPr="00CC5C25">
        <w:t xml:space="preserve"> </w:t>
      </w:r>
      <w:r w:rsidRPr="00CC5C25">
        <w:rPr>
          <w:lang w:val="en-US"/>
        </w:rPr>
        <w:t>c</w:t>
      </w:r>
      <w:r w:rsidRPr="00CC5C25">
        <w:t>оздание приложений на основании карт.</w:t>
      </w:r>
    </w:p>
    <w:p w14:paraId="74018FAE" w14:textId="77777777" w:rsidR="00AC4747" w:rsidRPr="00CC5C25" w:rsidRDefault="00AC4747" w:rsidP="007C08CE">
      <w:r w:rsidRPr="00CC5C25">
        <w:t>Недостатки приложения:</w:t>
      </w:r>
    </w:p>
    <w:p w14:paraId="7AF1EAE9" w14:textId="77777777" w:rsidR="00AC4747" w:rsidRPr="00CC5C25" w:rsidRDefault="00AC4747" w:rsidP="007C08CE">
      <w:pPr>
        <w:pStyle w:val="a4"/>
      </w:pPr>
      <w:r w:rsidRPr="00CC5C25">
        <w:rPr>
          <w:lang w:val="en-US"/>
        </w:rPr>
        <w:t xml:space="preserve"> </w:t>
      </w:r>
      <w:r w:rsidRPr="00CC5C25">
        <w:t>довольно высокая цена;</w:t>
      </w:r>
    </w:p>
    <w:p w14:paraId="2DCDF1A5" w14:textId="77777777" w:rsidR="00AC4747" w:rsidRPr="00CC5C25" w:rsidRDefault="00AC4747" w:rsidP="007C08CE">
      <w:pPr>
        <w:pStyle w:val="a4"/>
      </w:pPr>
      <w:r w:rsidRPr="00CC5C25">
        <w:rPr>
          <w:lang w:val="en-US"/>
        </w:rPr>
        <w:t xml:space="preserve"> </w:t>
      </w:r>
      <w:r w:rsidRPr="00CC5C25">
        <w:t>большая сложность обучения.</w:t>
      </w:r>
    </w:p>
    <w:p w14:paraId="50BC0A4D" w14:textId="77777777" w:rsidR="00AC4747" w:rsidRPr="00CC5C25" w:rsidRDefault="00AC4747" w:rsidP="007C08CE">
      <w:pPr>
        <w:pStyle w:val="aa"/>
      </w:pPr>
      <w:r w:rsidRPr="00CC5C25">
        <w:rPr>
          <w:noProof/>
          <w:lang w:eastAsia="ru-RU"/>
        </w:rPr>
        <w:lastRenderedPageBreak/>
        <w:drawing>
          <wp:inline distT="0" distB="0" distL="0" distR="0" wp14:anchorId="50F5CC26" wp14:editId="3900C752">
            <wp:extent cx="5554980" cy="3009209"/>
            <wp:effectExtent l="19050" t="19050" r="26670" b="20320"/>
            <wp:docPr id="2038" name="Рисунок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GIS-Pro-3D-Portland-Identify-Too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1437" cy="3012707"/>
                    </a:xfrm>
                    <a:prstGeom prst="rect">
                      <a:avLst/>
                    </a:prstGeom>
                    <a:ln>
                      <a:solidFill>
                        <a:schemeClr val="tx1"/>
                      </a:solidFill>
                    </a:ln>
                  </pic:spPr>
                </pic:pic>
              </a:graphicData>
            </a:graphic>
          </wp:inline>
        </w:drawing>
      </w:r>
    </w:p>
    <w:p w14:paraId="58E41120" w14:textId="77777777" w:rsidR="00AC4747" w:rsidRPr="00CC5C25" w:rsidRDefault="00AC4747" w:rsidP="007C08CE">
      <w:pPr>
        <w:pStyle w:val="ab"/>
      </w:pPr>
      <w:r w:rsidRPr="00CC5C25">
        <w:t xml:space="preserve">Рисунок 1.3 - Скриншот приложения </w:t>
      </w:r>
      <w:r w:rsidRPr="00CC5C25">
        <w:rPr>
          <w:bCs/>
        </w:rPr>
        <w:t>ArcGIS</w:t>
      </w:r>
    </w:p>
    <w:p w14:paraId="4071DAB5" w14:textId="77777777" w:rsidR="007C08CE" w:rsidRPr="007C08CE" w:rsidRDefault="007C08CE" w:rsidP="00A37E97">
      <w:pPr>
        <w:pStyle w:val="af9"/>
      </w:pPr>
      <w:bookmarkStart w:id="6" w:name="_Toc8901595"/>
      <w:r>
        <w:t xml:space="preserve">1.3 </w:t>
      </w:r>
      <w:r w:rsidRPr="007C08CE">
        <w:t>Патентный поиск аналогичных прораммных средств</w:t>
      </w:r>
      <w:bookmarkEnd w:id="6"/>
    </w:p>
    <w:p w14:paraId="6AE022AD" w14:textId="77777777" w:rsidR="007C08CE" w:rsidRPr="007C08CE" w:rsidRDefault="007C08CE" w:rsidP="00A37E97">
      <w:r w:rsidRPr="007C08CE">
        <w:t>В соответствии с темой дипломного проекта был проведен патентный поиск в области геоинформационных систем и геоинформационных систем для мониторинга земель. В ходе патентного поиска была изучена научно-техническая и патентная информация:</w:t>
      </w:r>
    </w:p>
    <w:p w14:paraId="339F2748" w14:textId="77777777" w:rsidR="007C08CE" w:rsidRPr="007C08CE" w:rsidRDefault="007C08CE" w:rsidP="00A37E97">
      <w:r w:rsidRPr="007C08CE">
        <w:t xml:space="preserve"> описание изобретений к патентам;</w:t>
      </w:r>
    </w:p>
    <w:p w14:paraId="7BB2C64D" w14:textId="77777777" w:rsidR="007C08CE" w:rsidRPr="007C08CE" w:rsidRDefault="007C08CE" w:rsidP="00A37E97">
      <w:r w:rsidRPr="007C08CE">
        <w:t xml:space="preserve"> заявки на изобретения;</w:t>
      </w:r>
    </w:p>
    <w:p w14:paraId="146E6D50" w14:textId="77777777" w:rsidR="007C08CE" w:rsidRPr="007C08CE" w:rsidRDefault="007C08CE" w:rsidP="00A37E97">
      <w:r w:rsidRPr="007C08CE">
        <w:t xml:space="preserve"> рефераты иностранных изобретений.</w:t>
      </w:r>
    </w:p>
    <w:p w14:paraId="6B645AEB" w14:textId="77777777" w:rsidR="007C08CE" w:rsidRPr="007C08CE" w:rsidRDefault="007C08CE" w:rsidP="00A37E97">
      <w:r w:rsidRPr="007C08CE">
        <w:t>В результате патентного поиска было найдено два патента. Предметом поиска (объектом исследования или его составной части) была указана “Геоинформационная система”.</w:t>
      </w:r>
    </w:p>
    <w:p w14:paraId="0400E6CE" w14:textId="77777777" w:rsidR="007C08CE" w:rsidRPr="007C08CE" w:rsidRDefault="007C08CE" w:rsidP="00A37E97">
      <w:r w:rsidRPr="007C08CE">
        <w:t>Первым найденным патентомв является патент программного комплекса «Геоинформационная система» за номером RU 18586</w:t>
      </w:r>
      <w:r w:rsidRPr="007C08CE">
        <w:rPr>
          <w:lang w:val="en-US"/>
        </w:rPr>
        <w:t>U</w:t>
      </w:r>
      <w:r w:rsidRPr="007C08CE">
        <w:t>1 от 13.03.2001, заявителем которого являются Жалковский Евгений Александрович и Страхов Владимир Николаевич. Программный комплекс содержит средства коммуникаций, системное программное и прикладное программное обеспечение, базу метаданных, базы геопространственных данных, средства управления приемом и выполнением заявок потребителей и средства отображения и документирования, отличается тем, что средство управления приемом и выполнением заявок выполнено в виде ядра системы, выходы и входы которого подсоединены к средствам коммуникаций, системному и программному обеспечению, средствам отображения и документирования, а также к базе метаданных и базе геопространственных данных, объединенных в одну подсистему.</w:t>
      </w:r>
    </w:p>
    <w:p w14:paraId="31A32303" w14:textId="77777777" w:rsidR="007C08CE" w:rsidRPr="007C08CE" w:rsidRDefault="007C08CE" w:rsidP="00A37E97">
      <w:r w:rsidRPr="007C08CE">
        <w:t xml:space="preserve">Вторым найденным патентом является патент геоинформационной системы мониторинга земель за номером RU 124788 </w:t>
      </w:r>
      <w:r w:rsidRPr="007C08CE">
        <w:rPr>
          <w:lang w:val="en-US"/>
        </w:rPr>
        <w:t>U</w:t>
      </w:r>
      <w:r w:rsidRPr="007C08CE">
        <w:t>1  от 06</w:t>
      </w:r>
      <w:r w:rsidRPr="007C08CE">
        <w:commentReference w:id="7"/>
      </w:r>
      <w:r w:rsidRPr="007C08CE">
        <w:t xml:space="preserve">.08.2012, заявителем которого является Федеральное государственное бюджетное образовательное учреждение </w:t>
      </w:r>
      <w:r w:rsidRPr="007C08CE">
        <w:lastRenderedPageBreak/>
        <w:t>высшего профессионального образования "Кубанский государственный университет" (ФГБОУ ВПО "КубГУ") . Программа может быть использована для обработки информации для рационального природопользования, а также в области экологии и применяться при проведении мониторинга состояния плодородия почв.</w:t>
      </w:r>
    </w:p>
    <w:p w14:paraId="5A82EA14" w14:textId="77777777" w:rsidR="007C08CE" w:rsidRPr="007C08CE" w:rsidRDefault="00A37E97" w:rsidP="00A37E97">
      <w:pPr>
        <w:pStyle w:val="af9"/>
      </w:pPr>
      <w:bookmarkStart w:id="8" w:name="_Toc8901596"/>
      <w:r>
        <w:t>1.4</w:t>
      </w:r>
      <w:r w:rsidR="007C08CE" w:rsidRPr="007C08CE">
        <w:t xml:space="preserve"> </w:t>
      </w:r>
      <w:commentRangeStart w:id="9"/>
      <w:r w:rsidR="007C08CE" w:rsidRPr="007C08CE">
        <w:t>Постановка задачи</w:t>
      </w:r>
      <w:commentRangeEnd w:id="9"/>
      <w:r w:rsidR="007C08CE" w:rsidRPr="007C08CE">
        <w:commentReference w:id="9"/>
      </w:r>
      <w:bookmarkEnd w:id="8"/>
    </w:p>
    <w:p w14:paraId="6B5ADFBF" w14:textId="77777777" w:rsidR="007C08CE" w:rsidRPr="007C08CE" w:rsidRDefault="007C08CE" w:rsidP="00A37E97">
      <w:r w:rsidRPr="007C08CE">
        <w:t>Целью дипломного проекта является разработка WEB-приложения (интернет сервиса) геоинформационная система Негорельский учебно-опытный лесхоз.</w:t>
      </w:r>
    </w:p>
    <w:p w14:paraId="1846A477" w14:textId="77777777" w:rsidR="007C08CE" w:rsidRPr="007C08CE" w:rsidRDefault="007C08CE" w:rsidP="00A37E97">
      <w:r w:rsidRPr="007C08CE">
        <w:t>Для достижения цели были поставлены следующие задачи:</w:t>
      </w:r>
    </w:p>
    <w:p w14:paraId="6920294B" w14:textId="77777777" w:rsidR="007C08CE" w:rsidRPr="007C08CE" w:rsidRDefault="007C08CE" w:rsidP="00A37E97">
      <w:pPr>
        <w:pStyle w:val="a4"/>
      </w:pPr>
      <w:r w:rsidRPr="007C08CE">
        <w:t xml:space="preserve"> исследовать преимущества и недостатки аналогичных приложений;</w:t>
      </w:r>
    </w:p>
    <w:p w14:paraId="11DD07B4" w14:textId="77777777" w:rsidR="007C08CE" w:rsidRPr="007C08CE" w:rsidRDefault="007C08CE" w:rsidP="00A37E97">
      <w:pPr>
        <w:pStyle w:val="a4"/>
      </w:pPr>
      <w:r w:rsidRPr="007C08CE">
        <w:t>разработать интерфейс приложения;</w:t>
      </w:r>
    </w:p>
    <w:p w14:paraId="677D359E" w14:textId="77777777" w:rsidR="007C08CE" w:rsidRPr="007C08CE" w:rsidRDefault="007C08CE" w:rsidP="00A37E97">
      <w:pPr>
        <w:pStyle w:val="a4"/>
      </w:pPr>
      <w:r w:rsidRPr="007C08CE">
        <w:t xml:space="preserve"> разработать прототип приложения на основе интерфейса приложения;</w:t>
      </w:r>
    </w:p>
    <w:p w14:paraId="497ED533" w14:textId="77777777" w:rsidR="007C08CE" w:rsidRPr="007C08CE" w:rsidRDefault="007C08CE" w:rsidP="00A37E97">
      <w:pPr>
        <w:pStyle w:val="a4"/>
      </w:pPr>
      <w:r w:rsidRPr="007C08CE">
        <w:t xml:space="preserve"> разработать структуру базы данных;</w:t>
      </w:r>
    </w:p>
    <w:p w14:paraId="21C5E776" w14:textId="77777777" w:rsidR="007C08CE" w:rsidRPr="007C08CE" w:rsidRDefault="007C08CE" w:rsidP="00A37E97">
      <w:pPr>
        <w:pStyle w:val="a4"/>
      </w:pPr>
      <w:r w:rsidRPr="007C08CE">
        <w:t xml:space="preserve"> разработать архитектуру программной реализации приложения;</w:t>
      </w:r>
    </w:p>
    <w:p w14:paraId="404D5CDA" w14:textId="77777777" w:rsidR="007C08CE" w:rsidRPr="007C08CE" w:rsidRDefault="007C08CE" w:rsidP="00A37E97">
      <w:pPr>
        <w:pStyle w:val="a4"/>
      </w:pPr>
      <w:r w:rsidRPr="007C08CE">
        <w:t xml:space="preserve"> разработать геоинформационную систему Негорельского лесхоза.</w:t>
      </w:r>
    </w:p>
    <w:bookmarkStart w:id="10" w:name="_Toc515268917"/>
    <w:bookmarkStart w:id="11" w:name="_Toc8900048"/>
    <w:bookmarkStart w:id="12" w:name="_Toc481063147"/>
    <w:bookmarkStart w:id="13" w:name="_Toc8901597"/>
    <w:p w14:paraId="7EBA47E9" w14:textId="695D0DDD" w:rsidR="00A55D33" w:rsidRPr="001A1A1A" w:rsidRDefault="00A55D33" w:rsidP="00A936EF">
      <w:pPr>
        <w:pStyle w:val="af9"/>
        <w:rPr>
          <w:rStyle w:val="afff5"/>
          <w:rFonts w:eastAsia="Calibri"/>
          <w:b/>
          <w:bCs w:val="0"/>
        </w:rPr>
      </w:pPr>
      <w:r>
        <w:rPr>
          <w:noProof/>
          <w:lang w:eastAsia="ru-RU"/>
        </w:rPr>
        <mc:AlternateContent>
          <mc:Choice Requires="wps">
            <w:drawing>
              <wp:anchor distT="0" distB="0" distL="114300" distR="114300" simplePos="0" relativeHeight="251735040" behindDoc="0" locked="0" layoutInCell="1" allowOverlap="1" wp14:anchorId="587B11F9" wp14:editId="046D7126">
                <wp:simplePos x="0" y="0"/>
                <wp:positionH relativeFrom="margin">
                  <wp:posOffset>5339210</wp:posOffset>
                </wp:positionH>
                <wp:positionV relativeFrom="paragraph">
                  <wp:posOffset>-265430</wp:posOffset>
                </wp:positionV>
                <wp:extent cx="1041400" cy="307975"/>
                <wp:effectExtent l="0" t="0" r="6350" b="0"/>
                <wp:wrapNone/>
                <wp:docPr id="3252" name="Прямоугольник 3252"/>
                <wp:cNvGraphicFramePr/>
                <a:graphic xmlns:a="http://schemas.openxmlformats.org/drawingml/2006/main">
                  <a:graphicData uri="http://schemas.microsoft.com/office/word/2010/wordprocessingShape">
                    <wps:wsp>
                      <wps:cNvSpPr/>
                      <wps:spPr>
                        <a:xfrm>
                          <a:off x="0" y="0"/>
                          <a:ext cx="1041400" cy="307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E4FA6" id="Прямоугольник 3252" o:spid="_x0000_s1026" style="position:absolute;margin-left:420.4pt;margin-top:-20.9pt;width:82pt;height:24.25pt;z-index:251735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" fillcolor="white [3212]" stroked="f" strokeweight="1pt">
                <w10:wrap anchorx="margin"/>
              </v:rect>
            </w:pict>
          </mc:Fallback>
        </mc:AlternateContent>
      </w:r>
      <w:bookmarkEnd w:id="10"/>
      <w:bookmarkEnd w:id="11"/>
      <w:r w:rsidR="00A936EF" w:rsidRPr="002B6328">
        <w:t>1.5</w:t>
      </w:r>
      <w:r>
        <w:t xml:space="preserve">Выбор платформы и </w:t>
      </w:r>
      <w:r w:rsidR="008A56F0">
        <w:t>софта</w:t>
      </w:r>
    </w:p>
    <w:p w14:paraId="4B65B193" w14:textId="2459FE4C" w:rsidR="00A55D33" w:rsidRPr="003C605A" w:rsidRDefault="008A56F0" w:rsidP="00A55D33">
      <w:pPr>
        <w:ind w:firstLine="708"/>
        <w:rPr>
          <w:lang w:eastAsia="ru-RU"/>
        </w:rPr>
      </w:pPr>
      <w:r>
        <w:rPr>
          <w:lang w:eastAsia="ru-RU"/>
        </w:rPr>
        <w:t xml:space="preserve">Основной операционной системой для приложения была выбрана </w:t>
      </w:r>
      <w:r>
        <w:rPr>
          <w:lang w:val="en-US" w:eastAsia="ru-RU"/>
        </w:rPr>
        <w:t>Windows</w:t>
      </w:r>
      <w:r w:rsidRPr="008A56F0">
        <w:rPr>
          <w:lang w:eastAsia="ru-RU"/>
        </w:rPr>
        <w:t xml:space="preserve"> </w:t>
      </w:r>
      <w:r>
        <w:rPr>
          <w:lang w:val="en-US" w:eastAsia="ru-RU"/>
        </w:rPr>
        <w:t>Server</w:t>
      </w:r>
      <w:r w:rsidRPr="008A56F0">
        <w:rPr>
          <w:lang w:eastAsia="ru-RU"/>
        </w:rPr>
        <w:t xml:space="preserve"> 2016.</w:t>
      </w:r>
      <w:r w:rsidR="00A55D33" w:rsidRPr="001A1A1A">
        <w:rPr>
          <w:lang w:eastAsia="ru-RU"/>
        </w:rPr>
        <w:t xml:space="preserve">Разработка </w:t>
      </w:r>
      <w:r w:rsidR="00A55D33">
        <w:rPr>
          <w:lang w:eastAsia="ru-RU"/>
        </w:rPr>
        <w:t>веб-интерфейса</w:t>
      </w:r>
      <w:r w:rsidR="00A55D33" w:rsidRPr="001A1A1A">
        <w:rPr>
          <w:lang w:eastAsia="ru-RU"/>
        </w:rPr>
        <w:t xml:space="preserve"> выполняется в среде </w:t>
      </w:r>
      <w:r>
        <w:rPr>
          <w:lang w:val="en-US" w:eastAsia="ru-RU"/>
        </w:rPr>
        <w:t>Web</w:t>
      </w:r>
      <w:r w:rsidRPr="008A56F0">
        <w:rPr>
          <w:lang w:eastAsia="ru-RU"/>
        </w:rPr>
        <w:t xml:space="preserve"> </w:t>
      </w:r>
      <w:r>
        <w:rPr>
          <w:lang w:val="en-US" w:eastAsia="ru-RU"/>
        </w:rPr>
        <w:t>Storm</w:t>
      </w:r>
      <w:r w:rsidR="00A55D33">
        <w:rPr>
          <w:lang w:eastAsia="ru-RU"/>
        </w:rPr>
        <w:t xml:space="preserve"> с помощью платформы </w:t>
      </w:r>
      <w:r>
        <w:rPr>
          <w:lang w:val="en-US" w:eastAsia="ru-RU"/>
        </w:rPr>
        <w:t>VueJS</w:t>
      </w:r>
      <w:r w:rsidR="00A55D33" w:rsidRPr="001A1A1A">
        <w:rPr>
          <w:lang w:eastAsia="ru-RU"/>
        </w:rPr>
        <w:t>.</w:t>
      </w:r>
      <w:r w:rsidR="00A55D33" w:rsidRPr="004B797F">
        <w:rPr>
          <w:lang w:eastAsia="ru-RU"/>
        </w:rPr>
        <w:t xml:space="preserve"> </w:t>
      </w:r>
      <w:r w:rsidR="00A55D33" w:rsidRPr="001A1A1A">
        <w:rPr>
          <w:lang w:eastAsia="ru-RU"/>
        </w:rPr>
        <w:t>Языком программирования</w:t>
      </w:r>
      <w:r w:rsidR="00A55D33">
        <w:rPr>
          <w:lang w:eastAsia="ru-RU"/>
        </w:rPr>
        <w:t xml:space="preserve"> для написания кода</w:t>
      </w:r>
      <w:r w:rsidR="00A55D33" w:rsidRPr="001A1A1A">
        <w:rPr>
          <w:lang w:eastAsia="ru-RU"/>
        </w:rPr>
        <w:t xml:space="preserve"> </w:t>
      </w:r>
      <w:r w:rsidR="00A55D33">
        <w:rPr>
          <w:lang w:eastAsia="ru-RU"/>
        </w:rPr>
        <w:t xml:space="preserve">является </w:t>
      </w:r>
      <w:r>
        <w:rPr>
          <w:lang w:val="en-US" w:eastAsia="ru-RU"/>
        </w:rPr>
        <w:t>Java </w:t>
      </w:r>
      <w:r w:rsidR="00A55D33">
        <w:rPr>
          <w:lang w:val="en-US" w:eastAsia="ru-RU"/>
        </w:rPr>
        <w:t>script</w:t>
      </w:r>
      <w:r w:rsidR="00A55D33" w:rsidRPr="001A1A1A">
        <w:rPr>
          <w:lang w:eastAsia="ru-RU"/>
        </w:rPr>
        <w:t>.</w:t>
      </w:r>
      <w:r w:rsidR="00A55D33">
        <w:rPr>
          <w:lang w:eastAsia="ru-RU"/>
        </w:rPr>
        <w:t xml:space="preserve"> Для хранения и предоставления данных системы разработана база данных</w:t>
      </w:r>
      <w:r w:rsidR="00A55D33" w:rsidRPr="001A1A1A">
        <w:rPr>
          <w:lang w:eastAsia="ru-RU"/>
        </w:rPr>
        <w:t>.</w:t>
      </w:r>
      <w:r w:rsidR="00A55D33">
        <w:rPr>
          <w:lang w:eastAsia="ru-RU"/>
        </w:rPr>
        <w:t xml:space="preserve"> В данном случае выбрана реляционная база данных </w:t>
      </w:r>
      <w:r w:rsidR="00A55D33">
        <w:rPr>
          <w:lang w:val="en-US" w:eastAsia="ru-RU"/>
        </w:rPr>
        <w:t>PostgreSQL</w:t>
      </w:r>
      <w:r w:rsidR="00A55D33" w:rsidRPr="003C605A">
        <w:rPr>
          <w:lang w:eastAsia="ru-RU"/>
        </w:rPr>
        <w:t>.</w:t>
      </w:r>
      <w:r w:rsidR="00A55D33" w:rsidRPr="001A1A1A">
        <w:rPr>
          <w:lang w:eastAsia="ru-RU"/>
        </w:rPr>
        <w:t xml:space="preserve"> </w:t>
      </w:r>
      <w:r>
        <w:rPr>
          <w:lang w:eastAsia="ru-RU"/>
        </w:rPr>
        <w:t xml:space="preserve">В качестве ключевого звена приложения, выбрано програмное средство </w:t>
      </w:r>
      <w:r>
        <w:rPr>
          <w:lang w:val="en-US" w:eastAsia="ru-RU"/>
        </w:rPr>
        <w:t>GeoServer</w:t>
      </w:r>
      <w:r w:rsidRPr="008A56F0">
        <w:rPr>
          <w:lang w:eastAsia="ru-RU"/>
        </w:rPr>
        <w:t>.</w:t>
      </w:r>
      <w:r w:rsidR="00A55D33">
        <w:rPr>
          <w:lang w:eastAsia="ru-RU"/>
        </w:rPr>
        <w:t>Для связи веб-приложения с базой данных</w:t>
      </w:r>
      <w:r w:rsidR="00A55D33" w:rsidRPr="003C605A">
        <w:rPr>
          <w:lang w:eastAsia="ru-RU"/>
        </w:rPr>
        <w:t xml:space="preserve"> </w:t>
      </w:r>
      <w:r w:rsidR="00A55D33">
        <w:rPr>
          <w:lang w:eastAsia="ru-RU"/>
        </w:rPr>
        <w:t xml:space="preserve">является среда выполнения </w:t>
      </w:r>
      <w:r>
        <w:rPr>
          <w:lang w:val="en-US" w:eastAsia="ru-RU"/>
        </w:rPr>
        <w:t>Go</w:t>
      </w:r>
      <w:r w:rsidR="00A55D33" w:rsidRPr="003C605A">
        <w:rPr>
          <w:lang w:eastAsia="ru-RU"/>
        </w:rPr>
        <w:t>.</w:t>
      </w:r>
    </w:p>
    <w:p w14:paraId="175A3F07" w14:textId="287A7421" w:rsidR="00A55D33" w:rsidRPr="002B6328" w:rsidRDefault="00A936EF" w:rsidP="00A936EF">
      <w:pPr>
        <w:pStyle w:val="afc"/>
      </w:pPr>
      <w:bookmarkStart w:id="14" w:name="_Toc8900049"/>
      <w:bookmarkEnd w:id="12"/>
      <w:r w:rsidRPr="002B6328">
        <w:t>1.5.1</w:t>
      </w:r>
      <w:r w:rsidR="00284E71">
        <w:t>Среда</w:t>
      </w:r>
      <w:r w:rsidR="00A55D33">
        <w:t xml:space="preserve"> </w:t>
      </w:r>
      <w:bookmarkEnd w:id="14"/>
      <w:r w:rsidR="00284E71">
        <w:rPr>
          <w:lang w:val="en-US"/>
        </w:rPr>
        <w:t>WebStorm</w:t>
      </w:r>
    </w:p>
    <w:p w14:paraId="4623F235" w14:textId="77777777" w:rsidR="00284E71" w:rsidRPr="00CC5C25" w:rsidRDefault="00284E71" w:rsidP="00284E71">
      <w:r w:rsidRPr="00CC5C25">
        <w:rPr>
          <w:lang w:val="en-US"/>
        </w:rPr>
        <w:t>WebStorm</w:t>
      </w:r>
      <w:r w:rsidRPr="00CC5C25">
        <w:t xml:space="preserve"> – это одна из самых популярных сред разработки для </w:t>
      </w:r>
      <w:r w:rsidRPr="00CC5C25">
        <w:rPr>
          <w:lang w:val="en-US"/>
        </w:rPr>
        <w:t>JavaScript</w:t>
      </w:r>
      <w:r w:rsidRPr="00CC5C25">
        <w:t>, , разработанная на основе платформы IntelliJ IDEA.</w:t>
      </w:r>
    </w:p>
    <w:p w14:paraId="423E8EC3" w14:textId="6C0FAFC5" w:rsidR="00E52003" w:rsidRDefault="00284E71" w:rsidP="00284E71">
      <w:r w:rsidRPr="00CC5C25">
        <w:t>WebStorm обеспечивает автодополнение, анализ кода на лету, навигацию по коду, рефакторинг, отладку, и интеграцию с системами управления версиями. Важным преимуществом интегрированной среды разработки WebStorm является работа с проектами</w:t>
      </w:r>
      <w:r w:rsidRPr="00284E71">
        <w:rPr>
          <w:vertAlign w:val="superscript"/>
        </w:rPr>
        <w:t xml:space="preserve"> </w:t>
      </w:r>
      <w:r w:rsidRPr="00CC5C25">
        <w:t>(в том числе, рефакторинг кода JavaScript, находящегося в разных файлах и папках проекта, а также вложенного в HTML). Поддерживается множественная вложенность (когда в документ на HTML вложен скрипт на Javascript, в который вложен другой код HTML, внутри которого вложен Javascript) — то есть в таких конструкциях поддерживается корректный рефакторинг. Данная среда разработки доступна для Windows, OS X и Linux.</w:t>
      </w:r>
      <w:r w:rsidR="004F2C82" w:rsidRPr="004F2C82">
        <w:t xml:space="preserve"> </w:t>
      </w:r>
    </w:p>
    <w:p w14:paraId="654A11EC" w14:textId="40146BDB" w:rsidR="00284E71" w:rsidRPr="002B6328" w:rsidRDefault="00A936EF" w:rsidP="00A936EF">
      <w:pPr>
        <w:pStyle w:val="afc"/>
      </w:pPr>
      <w:r w:rsidRPr="002B6328">
        <w:t>1.5.2</w:t>
      </w:r>
      <w:r w:rsidR="00284E71">
        <w:t xml:space="preserve">Платформа </w:t>
      </w:r>
      <w:r w:rsidR="00284E71">
        <w:rPr>
          <w:lang w:val="en-US"/>
        </w:rPr>
        <w:t>VueJS</w:t>
      </w:r>
    </w:p>
    <w:p w14:paraId="659E78E1" w14:textId="77777777" w:rsidR="00284E71" w:rsidRPr="008A56F0" w:rsidRDefault="00284E71" w:rsidP="00284E71">
      <w:r w:rsidRPr="008A56F0">
        <w:t>Vue — это </w:t>
      </w:r>
      <w:r w:rsidRPr="008A56F0">
        <w:rPr>
          <w:bCs/>
        </w:rPr>
        <w:t>прогрессивный фреймворк</w:t>
      </w:r>
      <w:r w:rsidRPr="008A56F0">
        <w:t xml:space="preserve"> для создания пользовательских интерфейсов. В отличие от фреймворков-монолитов, Vue создан пригодным для постепенного внедрения. Его ядро в первую очередь решает задачи уровня представления </w:t>
      </w:r>
      <w:r w:rsidRPr="008A56F0">
        <w:lastRenderedPageBreak/>
        <w:t>(view), что упрощает интеграцию с другими библиотеками и существующими проектами. С другой стороны, Vue полностью подходит и для создания сложных одностраничных приложений (SPA, Single-Page Applications), если использовать его совместно с </w:t>
      </w:r>
      <w:r w:rsidRPr="008A56F0">
        <w:rPr>
          <w:bCs/>
        </w:rPr>
        <w:t>современными инструментами</w:t>
      </w:r>
      <w:r w:rsidRPr="008A56F0">
        <w:t>и </w:t>
      </w:r>
      <w:r w:rsidRPr="008A56F0">
        <w:rPr>
          <w:bCs/>
        </w:rPr>
        <w:t>дополнительными библиотеками</w:t>
      </w:r>
      <w:r w:rsidRPr="008A56F0">
        <w:t>.</w:t>
      </w:r>
    </w:p>
    <w:p w14:paraId="4291D021" w14:textId="0B902A08" w:rsidR="00284E71" w:rsidRDefault="00284E71" w:rsidP="00284E71">
      <w:r w:rsidRPr="004F2C82">
        <w:t>Важной концепцией Vue 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представить как дерево компонентов.</w:t>
      </w:r>
    </w:p>
    <w:p w14:paraId="023C3A3B" w14:textId="6A7A8EBE" w:rsidR="00A55D33" w:rsidRPr="007E6EF7" w:rsidRDefault="00A936EF" w:rsidP="00A936EF">
      <w:pPr>
        <w:pStyle w:val="afc"/>
      </w:pPr>
      <w:bookmarkStart w:id="15" w:name="_Toc516643254"/>
      <w:bookmarkStart w:id="16" w:name="_Toc8900054"/>
      <w:r w:rsidRPr="002B6328">
        <w:t>1.5.3</w:t>
      </w:r>
      <w:r w:rsidR="00A55D33" w:rsidRPr="007E6EF7">
        <w:t xml:space="preserve">Библиотека </w:t>
      </w:r>
      <w:bookmarkEnd w:id="15"/>
      <w:bookmarkEnd w:id="16"/>
      <w:r w:rsidR="00202B59">
        <w:rPr>
          <w:lang w:val="en-US"/>
        </w:rPr>
        <w:t>Vuex</w:t>
      </w:r>
    </w:p>
    <w:p w14:paraId="440EF9C8" w14:textId="5F9FDF23" w:rsidR="00202B59" w:rsidRPr="00202B59" w:rsidRDefault="00202B59" w:rsidP="00202B59">
      <w:r w:rsidRPr="00202B59">
        <w:t>Vuex — библиотека для приложений на Vue.js</w:t>
      </w:r>
      <w:r>
        <w:t xml:space="preserve">, которая реализует паттерн управления состоянием </w:t>
      </w:r>
      <w:r>
        <w:rPr>
          <w:lang w:val="en-US"/>
        </w:rPr>
        <w:t>Flux</w:t>
      </w:r>
      <w:r w:rsidRPr="00202B59">
        <w:t>. Он служит централизованным хранилищем данных для всех компонентов приложения с правилами, гарантирующими, что состояние может быть изменено только предсказуемым образом. Vuex интегрируется с официальным расширением </w:t>
      </w:r>
      <w:hyperlink r:id="rId19" w:tgtFrame="_blank" w:history="1">
        <w:r w:rsidRPr="00202B59">
          <w:t>vue-devtools</w:t>
        </w:r>
      </w:hyperlink>
      <w:r w:rsidRPr="00202B59">
        <w:t>, предоставляя «из коробки» такие продвинутые возможности, как «машину времени» для отладки и экспорт/импорт слепков состояния данных.</w:t>
      </w:r>
    </w:p>
    <w:p w14:paraId="34987D70" w14:textId="7AC2F539" w:rsidR="00202B59" w:rsidRPr="007E6EF7" w:rsidRDefault="00A936EF" w:rsidP="00A936EF">
      <w:pPr>
        <w:pStyle w:val="afc"/>
      </w:pPr>
      <w:r w:rsidRPr="002B6328">
        <w:t>1.5.4</w:t>
      </w:r>
      <w:r w:rsidR="00202B59" w:rsidRPr="007E6EF7">
        <w:t xml:space="preserve">Библиотека </w:t>
      </w:r>
      <w:r w:rsidR="00202B59">
        <w:rPr>
          <w:lang w:val="en-US"/>
        </w:rPr>
        <w:t>Vue</w:t>
      </w:r>
      <w:r w:rsidR="00202B59" w:rsidRPr="002B6328">
        <w:t>-</w:t>
      </w:r>
      <w:r w:rsidR="00202B59" w:rsidRPr="007E6EF7">
        <w:t>Material</w:t>
      </w:r>
    </w:p>
    <w:p w14:paraId="53CE39D5" w14:textId="2D469172" w:rsidR="00F35363" w:rsidRPr="00F35363" w:rsidRDefault="00F35363" w:rsidP="00F35363">
      <w:pPr>
        <w:rPr>
          <w:rFonts w:eastAsia="Times New Roman"/>
          <w:iCs/>
          <w:color w:val="000000"/>
          <w:szCs w:val="28"/>
          <w:lang w:eastAsia="ru-RU"/>
        </w:rPr>
      </w:pPr>
      <w:r w:rsidRPr="00F35363">
        <w:rPr>
          <w:rFonts w:eastAsia="Times New Roman"/>
          <w:iCs/>
          <w:color w:val="000000"/>
          <w:szCs w:val="28"/>
          <w:lang w:eastAsia="ru-RU"/>
        </w:rPr>
        <w:t xml:space="preserve">Vue Material </w:t>
      </w:r>
      <w:r>
        <w:rPr>
          <w:rFonts w:eastAsia="Times New Roman"/>
          <w:iCs/>
          <w:color w:val="000000"/>
          <w:szCs w:val="28"/>
          <w:lang w:eastAsia="ru-RU"/>
        </w:rPr>
        <w:t>–</w:t>
      </w:r>
      <w:r w:rsidRPr="00F35363">
        <w:rPr>
          <w:rFonts w:eastAsia="Times New Roman"/>
          <w:iCs/>
          <w:color w:val="000000"/>
          <w:szCs w:val="28"/>
          <w:lang w:eastAsia="ru-RU"/>
        </w:rPr>
        <w:t xml:space="preserve"> </w:t>
      </w:r>
      <w:r>
        <w:rPr>
          <w:rFonts w:eastAsia="Times New Roman"/>
          <w:iCs/>
          <w:color w:val="000000"/>
          <w:szCs w:val="28"/>
          <w:lang w:eastAsia="ru-RU"/>
        </w:rPr>
        <w:t xml:space="preserve">библиотека компонентов для </w:t>
      </w:r>
      <w:r>
        <w:rPr>
          <w:rFonts w:eastAsia="Times New Roman"/>
          <w:iCs/>
          <w:color w:val="000000"/>
          <w:szCs w:val="28"/>
          <w:lang w:val="en-US" w:eastAsia="ru-RU"/>
        </w:rPr>
        <w:t>VueJS</w:t>
      </w:r>
      <w:r>
        <w:rPr>
          <w:rFonts w:eastAsia="Times New Roman"/>
          <w:iCs/>
          <w:color w:val="000000"/>
          <w:szCs w:val="28"/>
          <w:lang w:eastAsia="ru-RU"/>
        </w:rPr>
        <w:t>,которая явяется</w:t>
      </w:r>
      <w:r w:rsidRPr="00F35363">
        <w:rPr>
          <w:rFonts w:eastAsia="Times New Roman"/>
          <w:iCs/>
          <w:color w:val="000000"/>
          <w:szCs w:val="28"/>
          <w:lang w:eastAsia="ru-RU"/>
        </w:rPr>
        <w:t xml:space="preserve"> интеграция между спецификациями Vue.js и Material Design! </w:t>
      </w:r>
      <w:r>
        <w:rPr>
          <w:rFonts w:eastAsia="Times New Roman"/>
          <w:iCs/>
          <w:color w:val="000000"/>
          <w:szCs w:val="28"/>
          <w:lang w:eastAsia="ru-RU"/>
        </w:rPr>
        <w:t xml:space="preserve">Её можно легко настроить </w:t>
      </w:r>
      <w:r w:rsidRPr="00F35363">
        <w:rPr>
          <w:rFonts w:eastAsia="Times New Roman"/>
          <w:iCs/>
          <w:color w:val="000000"/>
          <w:szCs w:val="28"/>
          <w:lang w:eastAsia="ru-RU"/>
        </w:rPr>
        <w:t>для удовлетворения всех потребностей с помощью простого API.</w:t>
      </w:r>
    </w:p>
    <w:p w14:paraId="7C367FC2" w14:textId="77777777" w:rsidR="00202B59" w:rsidRPr="000F1786" w:rsidRDefault="00202B59" w:rsidP="00202B59">
      <w:pPr>
        <w:rPr>
          <w:rFonts w:eastAsia="Times New Roman"/>
          <w:iCs/>
          <w:color w:val="000000"/>
          <w:szCs w:val="28"/>
          <w:lang w:eastAsia="ru-RU"/>
        </w:rPr>
      </w:pPr>
      <w:r>
        <w:rPr>
          <w:rFonts w:eastAsia="Times New Roman"/>
          <w:iCs/>
          <w:color w:val="000000"/>
          <w:szCs w:val="28"/>
          <w:lang w:eastAsia="ru-RU"/>
        </w:rPr>
        <w:t xml:space="preserve">Преимущества </w:t>
      </w:r>
      <w:r w:rsidRPr="00FB44D3">
        <w:rPr>
          <w:rFonts w:eastAsia="Times New Roman"/>
          <w:iCs/>
          <w:color w:val="000000"/>
          <w:szCs w:val="28"/>
          <w:lang w:val="en-US" w:eastAsia="ru-RU"/>
        </w:rPr>
        <w:t>Angular</w:t>
      </w:r>
      <w:r w:rsidRPr="00FB44D3">
        <w:rPr>
          <w:rFonts w:eastAsia="Times New Roman"/>
          <w:iCs/>
          <w:color w:val="000000"/>
          <w:szCs w:val="28"/>
          <w:lang w:eastAsia="ru-RU"/>
        </w:rPr>
        <w:t xml:space="preserve"> </w:t>
      </w:r>
      <w:r w:rsidRPr="00FB44D3">
        <w:rPr>
          <w:rFonts w:eastAsia="Times New Roman"/>
          <w:iCs/>
          <w:color w:val="000000"/>
          <w:szCs w:val="28"/>
          <w:lang w:val="en-US" w:eastAsia="ru-RU"/>
        </w:rPr>
        <w:t>Material</w:t>
      </w:r>
      <w:r>
        <w:rPr>
          <w:rFonts w:eastAsia="Times New Roman"/>
          <w:iCs/>
          <w:color w:val="000000"/>
          <w:szCs w:val="28"/>
          <w:lang w:val="en-US" w:eastAsia="ru-RU"/>
        </w:rPr>
        <w:t>:</w:t>
      </w:r>
    </w:p>
    <w:p w14:paraId="51D027D1" w14:textId="77777777" w:rsidR="00202B59" w:rsidRPr="000F1786" w:rsidRDefault="00202B59" w:rsidP="00202B59">
      <w:pPr>
        <w:numPr>
          <w:ilvl w:val="0"/>
          <w:numId w:val="21"/>
        </w:numPr>
        <w:tabs>
          <w:tab w:val="left" w:pos="993"/>
        </w:tabs>
        <w:ind w:left="0" w:firstLine="709"/>
        <w:rPr>
          <w:szCs w:val="28"/>
        </w:rPr>
      </w:pPr>
      <w:r>
        <w:rPr>
          <w:szCs w:val="28"/>
        </w:rPr>
        <w:t>компоненты и</w:t>
      </w:r>
      <w:r w:rsidRPr="000F1786">
        <w:rPr>
          <w:szCs w:val="28"/>
        </w:rPr>
        <w:t>нтернационализирован</w:t>
      </w:r>
      <w:r>
        <w:rPr>
          <w:szCs w:val="28"/>
        </w:rPr>
        <w:t>ы и доступ</w:t>
      </w:r>
      <w:r w:rsidRPr="000F1786">
        <w:rPr>
          <w:szCs w:val="28"/>
        </w:rPr>
        <w:t>н</w:t>
      </w:r>
      <w:r>
        <w:rPr>
          <w:szCs w:val="28"/>
        </w:rPr>
        <w:t>ы</w:t>
      </w:r>
      <w:r w:rsidRPr="000F1786">
        <w:rPr>
          <w:szCs w:val="28"/>
        </w:rPr>
        <w:t>, чтобы все пол</w:t>
      </w:r>
      <w:r>
        <w:rPr>
          <w:szCs w:val="28"/>
        </w:rPr>
        <w:t>ьзователи могли их использовать;</w:t>
      </w:r>
    </w:p>
    <w:p w14:paraId="39945DF5" w14:textId="77777777" w:rsidR="00202B59" w:rsidRPr="000F1786" w:rsidRDefault="00202B59" w:rsidP="00202B59">
      <w:pPr>
        <w:numPr>
          <w:ilvl w:val="0"/>
          <w:numId w:val="21"/>
        </w:numPr>
        <w:tabs>
          <w:tab w:val="left" w:pos="993"/>
        </w:tabs>
        <w:ind w:left="0" w:firstLine="709"/>
        <w:rPr>
          <w:szCs w:val="28"/>
        </w:rPr>
      </w:pPr>
      <w:r>
        <w:rPr>
          <w:szCs w:val="28"/>
        </w:rPr>
        <w:t>п</w:t>
      </w:r>
      <w:r w:rsidRPr="000F1786">
        <w:rPr>
          <w:szCs w:val="28"/>
        </w:rPr>
        <w:t xml:space="preserve">ростые API, </w:t>
      </w:r>
      <w:r>
        <w:rPr>
          <w:szCs w:val="28"/>
        </w:rPr>
        <w:t>в которых невозможно запутаться;</w:t>
      </w:r>
    </w:p>
    <w:p w14:paraId="0BE56277" w14:textId="77777777" w:rsidR="00202B59" w:rsidRPr="000F1786" w:rsidRDefault="00202B59" w:rsidP="00202B59">
      <w:pPr>
        <w:numPr>
          <w:ilvl w:val="0"/>
          <w:numId w:val="21"/>
        </w:numPr>
        <w:tabs>
          <w:tab w:val="left" w:pos="993"/>
        </w:tabs>
        <w:ind w:left="0" w:firstLine="709"/>
        <w:rPr>
          <w:szCs w:val="28"/>
        </w:rPr>
      </w:pPr>
      <w:r>
        <w:rPr>
          <w:szCs w:val="28"/>
        </w:rPr>
        <w:t>п</w:t>
      </w:r>
      <w:r w:rsidRPr="000F1786">
        <w:rPr>
          <w:szCs w:val="28"/>
        </w:rPr>
        <w:t xml:space="preserve">оведение хорошо протестировано как с модульными, </w:t>
      </w:r>
      <w:r>
        <w:rPr>
          <w:szCs w:val="28"/>
        </w:rPr>
        <w:t>так и с интеграционными тестами;</w:t>
      </w:r>
    </w:p>
    <w:p w14:paraId="79FF1644" w14:textId="77777777" w:rsidR="00202B59" w:rsidRPr="000F1786" w:rsidRDefault="00202B59" w:rsidP="00202B59">
      <w:pPr>
        <w:numPr>
          <w:ilvl w:val="0"/>
          <w:numId w:val="21"/>
        </w:numPr>
        <w:tabs>
          <w:tab w:val="left" w:pos="993"/>
        </w:tabs>
        <w:ind w:left="0" w:firstLine="709"/>
        <w:rPr>
          <w:szCs w:val="28"/>
        </w:rPr>
      </w:pPr>
      <w:r>
        <w:rPr>
          <w:szCs w:val="28"/>
        </w:rPr>
        <w:t>н</w:t>
      </w:r>
      <w:r w:rsidRPr="000F1786">
        <w:rPr>
          <w:szCs w:val="28"/>
        </w:rPr>
        <w:t>астраивается в предел</w:t>
      </w:r>
      <w:r>
        <w:rPr>
          <w:szCs w:val="28"/>
        </w:rPr>
        <w:t>ах спецификации Material Design;</w:t>
      </w:r>
    </w:p>
    <w:p w14:paraId="4A0620E5" w14:textId="77777777" w:rsidR="00202B59" w:rsidRPr="000F1786" w:rsidRDefault="00202B59" w:rsidP="00202B59">
      <w:pPr>
        <w:numPr>
          <w:ilvl w:val="0"/>
          <w:numId w:val="21"/>
        </w:numPr>
        <w:tabs>
          <w:tab w:val="left" w:pos="993"/>
        </w:tabs>
        <w:ind w:left="0" w:firstLine="709"/>
        <w:rPr>
          <w:szCs w:val="28"/>
        </w:rPr>
      </w:pPr>
      <w:r>
        <w:rPr>
          <w:szCs w:val="28"/>
        </w:rPr>
        <w:t>с</w:t>
      </w:r>
      <w:r w:rsidRPr="000F1786">
        <w:rPr>
          <w:szCs w:val="28"/>
        </w:rPr>
        <w:t>ведение к м</w:t>
      </w:r>
      <w:r>
        <w:rPr>
          <w:szCs w:val="28"/>
        </w:rPr>
        <w:t>инимуму эксплуатационных затрат;</w:t>
      </w:r>
    </w:p>
    <w:p w14:paraId="6828C423" w14:textId="77777777" w:rsidR="00202B59" w:rsidRPr="000F1786" w:rsidRDefault="00202B59" w:rsidP="00202B59">
      <w:pPr>
        <w:numPr>
          <w:ilvl w:val="0"/>
          <w:numId w:val="21"/>
        </w:numPr>
        <w:tabs>
          <w:tab w:val="left" w:pos="993"/>
        </w:tabs>
        <w:ind w:left="0" w:firstLine="709"/>
        <w:rPr>
          <w:szCs w:val="28"/>
        </w:rPr>
      </w:pPr>
      <w:r>
        <w:rPr>
          <w:szCs w:val="28"/>
        </w:rPr>
        <w:t>к</w:t>
      </w:r>
      <w:r w:rsidRPr="000F1786">
        <w:rPr>
          <w:szCs w:val="28"/>
        </w:rPr>
        <w:t xml:space="preserve">од является чистым и хорошо документированным, чтобы служить </w:t>
      </w:r>
      <w:r>
        <w:rPr>
          <w:szCs w:val="28"/>
        </w:rPr>
        <w:t xml:space="preserve">хорошим </w:t>
      </w:r>
      <w:r w:rsidRPr="000F1786">
        <w:rPr>
          <w:szCs w:val="28"/>
        </w:rPr>
        <w:t>при</w:t>
      </w:r>
      <w:r>
        <w:rPr>
          <w:szCs w:val="28"/>
        </w:rPr>
        <w:t xml:space="preserve">мером для </w:t>
      </w:r>
      <w:r>
        <w:rPr>
          <w:szCs w:val="28"/>
          <w:lang w:val="en-US"/>
        </w:rPr>
        <w:t>Angular</w:t>
      </w:r>
      <w:r w:rsidRPr="003C605A">
        <w:rPr>
          <w:szCs w:val="28"/>
        </w:rPr>
        <w:t xml:space="preserve"> </w:t>
      </w:r>
      <w:r>
        <w:rPr>
          <w:szCs w:val="28"/>
        </w:rPr>
        <w:t>разработчиков;</w:t>
      </w:r>
    </w:p>
    <w:p w14:paraId="7EF94F79" w14:textId="77777777" w:rsidR="00202B59" w:rsidRPr="001A1A1A" w:rsidRDefault="00202B59" w:rsidP="00202B59">
      <w:pPr>
        <w:numPr>
          <w:ilvl w:val="0"/>
          <w:numId w:val="21"/>
        </w:numPr>
        <w:tabs>
          <w:tab w:val="left" w:pos="993"/>
        </w:tabs>
        <w:ind w:left="0" w:firstLine="709"/>
        <w:rPr>
          <w:rFonts w:eastAsia="Times New Roman"/>
          <w:color w:val="000000"/>
          <w:szCs w:val="28"/>
          <w:lang w:eastAsia="ru-RU"/>
        </w:rPr>
      </w:pPr>
      <w:r>
        <w:rPr>
          <w:szCs w:val="28"/>
        </w:rPr>
        <w:t>п</w:t>
      </w:r>
      <w:r w:rsidRPr="000F1786">
        <w:rPr>
          <w:szCs w:val="28"/>
        </w:rPr>
        <w:t>оддержка</w:t>
      </w:r>
      <w:r>
        <w:rPr>
          <w:szCs w:val="28"/>
        </w:rPr>
        <w:t xml:space="preserve"> большинства браузеров.</w:t>
      </w:r>
      <w:r w:rsidRPr="001A1A1A">
        <w:rPr>
          <w:rFonts w:eastAsia="Times New Roman"/>
          <w:color w:val="000000"/>
          <w:szCs w:val="28"/>
          <w:lang w:eastAsia="ru-RU"/>
        </w:rPr>
        <w:t xml:space="preserve"> </w:t>
      </w:r>
    </w:p>
    <w:p w14:paraId="22BB23C1" w14:textId="77777777" w:rsidR="00202B59" w:rsidRPr="001A1A1A" w:rsidRDefault="00202B59" w:rsidP="00A55D33">
      <w:pPr>
        <w:numPr>
          <w:ilvl w:val="0"/>
          <w:numId w:val="21"/>
        </w:numPr>
        <w:tabs>
          <w:tab w:val="left" w:pos="993"/>
        </w:tabs>
        <w:ind w:left="0" w:firstLine="709"/>
        <w:rPr>
          <w:rFonts w:eastAsia="Times New Roman"/>
          <w:color w:val="000000"/>
          <w:szCs w:val="28"/>
          <w:lang w:eastAsia="ru-RU"/>
        </w:rPr>
      </w:pPr>
    </w:p>
    <w:p w14:paraId="11BF866B" w14:textId="2446829F" w:rsidR="00A55D33" w:rsidRPr="007E6EF7" w:rsidRDefault="00A936EF" w:rsidP="00A936EF">
      <w:pPr>
        <w:pStyle w:val="afc"/>
      </w:pPr>
      <w:bookmarkStart w:id="17" w:name="_Toc515268919"/>
      <w:bookmarkStart w:id="18" w:name="_Toc8900055"/>
      <w:r>
        <w:rPr>
          <w:lang w:val="en-US"/>
        </w:rPr>
        <w:t>1.5.5</w:t>
      </w:r>
      <w:r w:rsidR="00A55D33" w:rsidRPr="007E6EF7">
        <w:t xml:space="preserve">Программная платформа </w:t>
      </w:r>
      <w:bookmarkEnd w:id="17"/>
      <w:bookmarkEnd w:id="18"/>
      <w:r w:rsidR="00284E71">
        <w:rPr>
          <w:lang w:val="en-US"/>
        </w:rPr>
        <w:t>Go</w:t>
      </w:r>
    </w:p>
    <w:p w14:paraId="0734455A" w14:textId="77777777" w:rsidR="00455AD6" w:rsidRPr="00CC5C25" w:rsidRDefault="00455AD6" w:rsidP="00455AD6">
      <w:bookmarkStart w:id="19" w:name="_Toc248209526"/>
      <w:r w:rsidRPr="00CC5C25">
        <w:rPr>
          <w:lang w:val="en-US"/>
        </w:rPr>
        <w:t>Go</w:t>
      </w:r>
      <w:r w:rsidRPr="00CC5C25">
        <w:t xml:space="preserve"> – компилируемый многопоточный язык программирования, разработанный внутри компании Google. Разработка Go 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Inferno.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FreeBSD, OpenBSD, Linux, macOS, Windows, </w:t>
      </w:r>
      <w:r w:rsidRPr="00CC5C25">
        <w:lastRenderedPageBreak/>
        <w:t>DragonFly BSD, Plan 9, Solaris, Android. Также Go поддерживается набором компиляторов gcc, существует несколько независимых реализаций. Ведётся разработка второй версии языка.</w:t>
      </w:r>
    </w:p>
    <w:p w14:paraId="0DB5ADBE" w14:textId="77777777" w:rsidR="00455AD6" w:rsidRDefault="00455AD6" w:rsidP="00455AD6">
      <w:r w:rsidRPr="00CC5C25">
        <w:t>Язык Go разрабатывался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По словам Роба Пайка, «Go был разработан для решения реальных проблем, возникающих при разработке программного обеспечения в Google»</w:t>
      </w:r>
      <w:r w:rsidRPr="00455AD6">
        <w:t>.</w:t>
      </w:r>
    </w:p>
    <w:p w14:paraId="520B723C" w14:textId="0DD70820" w:rsidR="00455AD6" w:rsidRPr="00455AD6" w:rsidRDefault="00455AD6" w:rsidP="00455AD6">
      <w:r w:rsidRPr="00455AD6">
        <w:rPr>
          <w:rFonts w:eastAsiaTheme="minorHAnsi"/>
          <w:szCs w:val="28"/>
        </w:rPr>
        <w:t xml:space="preserve"> </w:t>
      </w:r>
      <w:r w:rsidRPr="00455AD6">
        <w:t>Go создавался в расчёте на то, что программы на нём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14:paraId="1C2A4430" w14:textId="77777777" w:rsidR="00455AD6" w:rsidRPr="00455AD6" w:rsidRDefault="00455AD6" w:rsidP="00455AD6">
      <w:r w:rsidRPr="00455AD6">
        <w:t>В результате получился язык, «который не стал прорывом, но тем не менее явился отличным инструментом для разработки крупных программных проектов».</w:t>
      </w:r>
    </w:p>
    <w:p w14:paraId="3807E301" w14:textId="4D1CA4D9" w:rsidR="00A55D33" w:rsidRPr="00A079B8" w:rsidRDefault="00455AD6" w:rsidP="00455AD6">
      <w:r w:rsidRPr="00455AD6">
        <w:t>Хотя для Go доступен и интерпретатор, практически в нём нет большой потребности, так как скорость компиляции достаточно высока для обеспечения интерактивной разработки.</w:t>
      </w:r>
      <w:bookmarkStart w:id="20" w:name="_Toc515268929"/>
      <w:bookmarkEnd w:id="19"/>
    </w:p>
    <w:p w14:paraId="219C6E70" w14:textId="400DCB6E" w:rsidR="00A55D33" w:rsidRPr="002B6328" w:rsidRDefault="00A936EF" w:rsidP="00A936EF">
      <w:pPr>
        <w:pStyle w:val="afc"/>
      </w:pPr>
      <w:bookmarkStart w:id="21" w:name="_Toc8900056"/>
      <w:r w:rsidRPr="002B6328">
        <w:t>1.5.6</w:t>
      </w:r>
      <w:r w:rsidR="00A55D33">
        <w:t xml:space="preserve">Библиотека </w:t>
      </w:r>
      <w:bookmarkEnd w:id="21"/>
      <w:r w:rsidR="00B35EC8">
        <w:rPr>
          <w:lang w:val="en-US"/>
        </w:rPr>
        <w:t>OpenLayers</w:t>
      </w:r>
    </w:p>
    <w:p w14:paraId="709A0995" w14:textId="77777777" w:rsidR="00455AD6" w:rsidRPr="00E0596E" w:rsidRDefault="00455AD6" w:rsidP="00455AD6">
      <w:r w:rsidRPr="00CC5C25">
        <w:rPr>
          <w:lang w:val="en-US"/>
        </w:rPr>
        <w:t>OpenLayers</w:t>
      </w:r>
      <w:r w:rsidRPr="00CC5C25">
        <w:t xml:space="preserve"> </w:t>
      </w:r>
      <w:r>
        <w:t xml:space="preserve">это библиотека с </w:t>
      </w:r>
      <w:r w:rsidRPr="00E0596E">
        <w:t>открытым исходным кодом, напи</w:t>
      </w:r>
      <w:r>
        <w:t xml:space="preserve">санная на </w:t>
      </w:r>
      <w:r w:rsidRPr="00E0596E">
        <w:t>JavaScript, предназначенная для создания карт на основе программного интерфейса (API). Библиотек</w:t>
      </w:r>
      <w:r>
        <w:t xml:space="preserve">а включает в себя компоненты из </w:t>
      </w:r>
      <w:r w:rsidRPr="00E0596E">
        <w:t>JavaScript-библиотек</w:t>
      </w:r>
      <w:r>
        <w:t xml:space="preserve"> Rico и </w:t>
      </w:r>
      <w:r w:rsidRPr="00E0596E">
        <w:t>Prototype JavaScript Framework.</w:t>
      </w:r>
    </w:p>
    <w:p w14:paraId="4B4D237E" w14:textId="0E985CA5" w:rsidR="00A55D33" w:rsidRPr="003A1225" w:rsidRDefault="00455AD6" w:rsidP="00455AD6">
      <w:pPr>
        <w:rPr>
          <w:szCs w:val="28"/>
        </w:rPr>
      </w:pPr>
      <w:r w:rsidRPr="00E0596E">
        <w:t xml:space="preserve">OpenLayers позволяет очень быстро и легко создать web-интерфейс для отображения картографических материалов, представленных в различных форматах и расположенных на различных серверах. Благодаря OpenLayers разработчик имеет возможность создать, к примеру, собственную карту, включающую слои, предоставляемые </w:t>
      </w:r>
      <w:r>
        <w:t xml:space="preserve">различными серверами, например, </w:t>
      </w:r>
      <w:r w:rsidRPr="00E0596E">
        <w:t>Mapserver</w:t>
      </w:r>
      <w:r>
        <w:t xml:space="preserve">, </w:t>
      </w:r>
      <w:r w:rsidRPr="00E0596E">
        <w:t>ArcIMS</w:t>
      </w:r>
      <w:r>
        <w:t xml:space="preserve"> или </w:t>
      </w:r>
      <w:r w:rsidRPr="00E0596E">
        <w:t>GeoServer.</w:t>
      </w:r>
    </w:p>
    <w:p w14:paraId="1D8EF71A" w14:textId="77777777" w:rsidR="00455AD6" w:rsidRPr="00455AD6" w:rsidRDefault="00A55D33" w:rsidP="00455AD6">
      <w:r w:rsidRPr="003A1225">
        <w:t>Преимущества использования библиотеки</w:t>
      </w:r>
      <w:r w:rsidRPr="00455AD6">
        <w:t>:</w:t>
      </w:r>
    </w:p>
    <w:p w14:paraId="055BEC18" w14:textId="6D2E10E2" w:rsidR="00A55D33" w:rsidRPr="003C605A" w:rsidRDefault="00455AD6" w:rsidP="00455AD6">
      <w:pPr>
        <w:pStyle w:val="a4"/>
        <w:rPr>
          <w:color w:val="3A3A3A"/>
        </w:rPr>
      </w:pPr>
      <w:r>
        <w:rPr>
          <w:shd w:val="clear" w:color="auto" w:fill="FFFFFF"/>
        </w:rPr>
        <w:t>карты</w:t>
      </w:r>
      <w:r w:rsidR="00A55D33" w:rsidRPr="00A079B8">
        <w:rPr>
          <w:shd w:val="clear" w:color="auto" w:fill="FFFFFF"/>
        </w:rPr>
        <w:t xml:space="preserve"> адаптивны</w:t>
      </w:r>
      <w:r w:rsidR="00A55D33" w:rsidRPr="003C605A">
        <w:rPr>
          <w:shd w:val="clear" w:color="auto" w:fill="FFFFFF"/>
        </w:rPr>
        <w:t xml:space="preserve"> - </w:t>
      </w:r>
      <w:r w:rsidR="00A55D33" w:rsidRPr="00A079B8">
        <w:rPr>
          <w:shd w:val="clear" w:color="auto" w:fill="FFFFFF"/>
        </w:rPr>
        <w:t>будут выглядеть везде хорошо, как на десктопах, так и на мобильных устройствах</w:t>
      </w:r>
      <w:r w:rsidR="00A55D33" w:rsidRPr="003C605A">
        <w:rPr>
          <w:shd w:val="clear" w:color="auto" w:fill="FFFFFF"/>
        </w:rPr>
        <w:t>;</w:t>
      </w:r>
      <w:r w:rsidR="00A55D33" w:rsidRPr="00A079B8">
        <w:rPr>
          <w:shd w:val="clear" w:color="auto" w:fill="FFFFFF"/>
        </w:rPr>
        <w:t> </w:t>
      </w:r>
    </w:p>
    <w:p w14:paraId="327D1A41" w14:textId="1724DCCC" w:rsidR="00A55D33" w:rsidRPr="003C605A" w:rsidRDefault="00A55D33" w:rsidP="00455AD6">
      <w:pPr>
        <w:pStyle w:val="a4"/>
        <w:rPr>
          <w:color w:val="3A3A3A"/>
        </w:rPr>
      </w:pPr>
      <w:r>
        <w:rPr>
          <w:shd w:val="clear" w:color="auto" w:fill="FFFFFF"/>
        </w:rPr>
        <w:t>м</w:t>
      </w:r>
      <w:r w:rsidRPr="00A079B8">
        <w:rPr>
          <w:shd w:val="clear" w:color="auto" w:fill="FFFFFF"/>
        </w:rPr>
        <w:t xml:space="preserve">ожно совмещать разные типы </w:t>
      </w:r>
      <w:r w:rsidR="00455AD6">
        <w:rPr>
          <w:shd w:val="clear" w:color="auto" w:fill="FFFFFF"/>
        </w:rPr>
        <w:t>карт</w:t>
      </w:r>
      <w:r w:rsidRPr="003C605A">
        <w:rPr>
          <w:shd w:val="clear" w:color="auto" w:fill="FFFFFF"/>
        </w:rPr>
        <w:t>;</w:t>
      </w:r>
    </w:p>
    <w:p w14:paraId="0464F8AC" w14:textId="757CED57" w:rsidR="00A55D33" w:rsidRPr="00A079B8" w:rsidRDefault="00A55D33" w:rsidP="00455AD6">
      <w:pPr>
        <w:pStyle w:val="a4"/>
        <w:rPr>
          <w:color w:val="3A3A3A"/>
          <w:lang w:val="en-US"/>
        </w:rPr>
      </w:pPr>
      <w:r>
        <w:rPr>
          <w:shd w:val="clear" w:color="auto" w:fill="FFFFFF"/>
        </w:rPr>
        <w:t>о</w:t>
      </w:r>
      <w:r w:rsidRPr="00A079B8">
        <w:rPr>
          <w:shd w:val="clear" w:color="auto" w:fill="FFFFFF"/>
        </w:rPr>
        <w:t>тличная</w:t>
      </w:r>
      <w:r>
        <w:rPr>
          <w:shd w:val="clear" w:color="auto" w:fill="FFFFFF"/>
        </w:rPr>
        <w:t xml:space="preserve"> документация</w:t>
      </w:r>
      <w:r w:rsidRPr="00A079B8">
        <w:rPr>
          <w:lang w:val="en-US"/>
        </w:rPr>
        <w:t>;</w:t>
      </w:r>
    </w:p>
    <w:p w14:paraId="30A495C8" w14:textId="77777777" w:rsidR="00A55D33" w:rsidRPr="00A079B8" w:rsidRDefault="00A55D33" w:rsidP="00455AD6">
      <w:pPr>
        <w:pStyle w:val="a4"/>
        <w:rPr>
          <w:color w:val="3A3A3A"/>
          <w:lang w:val="en-US"/>
        </w:rPr>
      </w:pPr>
      <w:r>
        <w:rPr>
          <w:shd w:val="clear" w:color="auto" w:fill="FFFFFF"/>
        </w:rPr>
        <w:t>п</w:t>
      </w:r>
      <w:r w:rsidRPr="00A079B8">
        <w:rPr>
          <w:shd w:val="clear" w:color="auto" w:fill="FFFFFF"/>
        </w:rPr>
        <w:t>ростое </w:t>
      </w:r>
      <w:r w:rsidRPr="004C573B">
        <w:rPr>
          <w:rStyle w:val="afff8"/>
          <w:color w:val="000000"/>
          <w:szCs w:val="28"/>
          <w:shd w:val="clear" w:color="auto" w:fill="FFFFFF"/>
        </w:rPr>
        <w:t>API</w:t>
      </w:r>
      <w:r w:rsidRPr="00A079B8">
        <w:rPr>
          <w:rStyle w:val="afff8"/>
          <w:color w:val="000000"/>
          <w:szCs w:val="28"/>
          <w:shd w:val="clear" w:color="auto" w:fill="FFFFFF"/>
          <w:lang w:val="en-US"/>
        </w:rPr>
        <w:t>.</w:t>
      </w:r>
    </w:p>
    <w:p w14:paraId="335EDD72" w14:textId="77777777" w:rsidR="00A55D33" w:rsidRDefault="00A55D33" w:rsidP="00A55D33">
      <w:pPr>
        <w:spacing w:after="200" w:line="276" w:lineRule="auto"/>
        <w:jc w:val="left"/>
        <w:rPr>
          <w:rFonts w:cstheme="majorBidi"/>
          <w:b/>
          <w:bCs/>
          <w:spacing w:val="-10"/>
          <w:kern w:val="28"/>
          <w:szCs w:val="56"/>
          <w:lang w:eastAsia="ru-RU"/>
        </w:rPr>
      </w:pPr>
      <w:r>
        <w:br w:type="page"/>
      </w:r>
    </w:p>
    <w:bookmarkEnd w:id="20"/>
    <w:p w14:paraId="6478BFE4" w14:textId="71772991" w:rsidR="002E78D8" w:rsidRPr="00CC5C25" w:rsidRDefault="00A936EF" w:rsidP="00A936EF">
      <w:pPr>
        <w:pStyle w:val="af9"/>
      </w:pPr>
      <w:r>
        <w:rPr>
          <w:lang w:val="en-US"/>
        </w:rPr>
        <w:lastRenderedPageBreak/>
        <w:t>1.6</w:t>
      </w:r>
      <w:r w:rsidR="002E78D8" w:rsidRPr="00CC5C25">
        <w:t>Выводы по разделу 1</w:t>
      </w:r>
      <w:bookmarkEnd w:id="13"/>
    </w:p>
    <w:p w14:paraId="07667276" w14:textId="658C3126" w:rsidR="002E78D8" w:rsidRPr="00CC5C25" w:rsidRDefault="002E78D8" w:rsidP="002E78D8">
      <w:r w:rsidRPr="00CC5C25">
        <w:t>В данном разделе проведен аналитический обзор существующих геоинформационных систем, выявлены их достоинства и недостатки, приводятся основные понятия, касающиеся современных геоинформационных систем обработки информации. Патентное исследование позволило выяснить, насколько изучена тема обработки географической информации в данное время.</w:t>
      </w:r>
    </w:p>
    <w:p w14:paraId="19E3D41D" w14:textId="77777777" w:rsidR="00A936EF" w:rsidRDefault="002E78D8" w:rsidP="00A936EF">
      <w:r w:rsidRPr="00CC5C25">
        <w:t>В соответствии с выполненным анализом сформулированы цель и задачи дипломного проек</w:t>
      </w:r>
      <w:r>
        <w:t>т</w:t>
      </w:r>
      <w:r w:rsidRPr="00CC5C25">
        <w:t xml:space="preserve">а. </w:t>
      </w:r>
    </w:p>
    <w:p w14:paraId="184B4006" w14:textId="4259393E" w:rsidR="00A936EF" w:rsidRDefault="00A936EF" w:rsidP="00A936EF">
      <w:r w:rsidRPr="00B36F37">
        <w:rPr>
          <w:lang w:eastAsia="ru-RU"/>
        </w:rPr>
        <w:t>В результате обзора технических средств, для реализации данного дипломного проекта был</w:t>
      </w:r>
      <w:r>
        <w:rPr>
          <w:lang w:eastAsia="ru-RU"/>
        </w:rPr>
        <w:t xml:space="preserve">а выбрана платформа </w:t>
      </w:r>
      <w:r>
        <w:rPr>
          <w:lang w:val="en-US" w:eastAsia="ru-RU"/>
        </w:rPr>
        <w:t>VueJS</w:t>
      </w:r>
      <w:r>
        <w:rPr>
          <w:lang w:eastAsia="ru-RU"/>
        </w:rPr>
        <w:t>,</w:t>
      </w:r>
      <w:r w:rsidRPr="00B36F37">
        <w:rPr>
          <w:lang w:eastAsia="ru-RU"/>
        </w:rPr>
        <w:t xml:space="preserve"> выбран</w:t>
      </w:r>
      <w:r>
        <w:rPr>
          <w:lang w:eastAsia="ru-RU"/>
        </w:rPr>
        <w:t>ы</w:t>
      </w:r>
      <w:r w:rsidRPr="00B36F37">
        <w:rPr>
          <w:lang w:eastAsia="ru-RU"/>
        </w:rPr>
        <w:t xml:space="preserve"> язык</w:t>
      </w:r>
      <w:r>
        <w:rPr>
          <w:lang w:eastAsia="ru-RU"/>
        </w:rPr>
        <w:t xml:space="preserve">и программирования </w:t>
      </w:r>
      <w:r>
        <w:rPr>
          <w:lang w:val="en-US" w:eastAsia="ru-RU"/>
        </w:rPr>
        <w:t>JavaScript</w:t>
      </w:r>
      <w:r w:rsidRPr="00A936EF">
        <w:rPr>
          <w:lang w:eastAsia="ru-RU"/>
        </w:rPr>
        <w:t xml:space="preserve"> </w:t>
      </w:r>
      <w:r>
        <w:rPr>
          <w:lang w:eastAsia="ru-RU"/>
        </w:rPr>
        <w:t xml:space="preserve">и </w:t>
      </w:r>
      <w:r>
        <w:rPr>
          <w:lang w:val="en-US" w:eastAsia="ru-RU"/>
        </w:rPr>
        <w:t>Go</w:t>
      </w:r>
      <w:r w:rsidRPr="00B36F37">
        <w:rPr>
          <w:lang w:eastAsia="ru-RU"/>
        </w:rPr>
        <w:t xml:space="preserve">. При </w:t>
      </w:r>
      <w:r>
        <w:rPr>
          <w:lang w:eastAsia="ru-RU"/>
        </w:rPr>
        <w:t>реализации проекта использовались</w:t>
      </w:r>
      <w:r w:rsidRPr="00B36F37">
        <w:rPr>
          <w:lang w:eastAsia="ru-RU"/>
        </w:rPr>
        <w:t xml:space="preserve"> </w:t>
      </w:r>
      <w:r>
        <w:rPr>
          <w:lang w:eastAsia="ru-RU"/>
        </w:rPr>
        <w:t>библиотеки</w:t>
      </w:r>
      <w:r w:rsidRPr="00B36F37">
        <w:rPr>
          <w:lang w:eastAsia="ru-RU"/>
        </w:rPr>
        <w:t xml:space="preserve"> </w:t>
      </w:r>
      <w:r w:rsidR="005C517D">
        <w:rPr>
          <w:lang w:val="en-US" w:eastAsia="ru-RU"/>
        </w:rPr>
        <w:t>Vue</w:t>
      </w:r>
      <w:r w:rsidRPr="003C605A">
        <w:rPr>
          <w:lang w:eastAsia="ru-RU"/>
        </w:rPr>
        <w:t xml:space="preserve"> </w:t>
      </w:r>
      <w:r>
        <w:rPr>
          <w:lang w:val="en-US" w:eastAsia="ru-RU"/>
        </w:rPr>
        <w:t>Material</w:t>
      </w:r>
      <w:r w:rsidRPr="003C605A">
        <w:rPr>
          <w:lang w:eastAsia="ru-RU"/>
        </w:rPr>
        <w:t xml:space="preserve">, </w:t>
      </w:r>
      <w:r w:rsidR="005C517D">
        <w:rPr>
          <w:lang w:val="en-US" w:eastAsia="ru-RU"/>
        </w:rPr>
        <w:t>OpenLayers</w:t>
      </w:r>
      <w:r>
        <w:rPr>
          <w:lang w:eastAsia="ru-RU"/>
        </w:rPr>
        <w:t xml:space="preserve"> которые</w:t>
      </w:r>
      <w:r w:rsidRPr="00B71FBB">
        <w:rPr>
          <w:lang w:eastAsia="ru-RU"/>
        </w:rPr>
        <w:t xml:space="preserve"> сочета</w:t>
      </w:r>
      <w:r>
        <w:rPr>
          <w:lang w:eastAsia="ru-RU"/>
        </w:rPr>
        <w:t>ю</w:t>
      </w:r>
      <w:r w:rsidRPr="00B71FBB">
        <w:rPr>
          <w:lang w:eastAsia="ru-RU"/>
        </w:rPr>
        <w:t>т в себе эффективность и аккуратность</w:t>
      </w:r>
      <w:r>
        <w:rPr>
          <w:lang w:eastAsia="ru-RU"/>
        </w:rPr>
        <w:t xml:space="preserve"> подхода к разработке веб</w:t>
      </w:r>
      <w:r w:rsidRPr="00515008">
        <w:rPr>
          <w:lang w:eastAsia="ru-RU"/>
        </w:rPr>
        <w:t>-</w:t>
      </w:r>
      <w:r>
        <w:rPr>
          <w:lang w:eastAsia="ru-RU"/>
        </w:rPr>
        <w:t>приложения</w:t>
      </w:r>
      <w:r w:rsidRPr="00B36F37">
        <w:rPr>
          <w:lang w:eastAsia="ru-RU"/>
        </w:rPr>
        <w:t xml:space="preserve">. </w:t>
      </w:r>
      <w:r>
        <w:rPr>
          <w:lang w:eastAsia="ru-RU"/>
        </w:rPr>
        <w:t>Для дизайна пользовательского интерфейса веб</w:t>
      </w:r>
      <w:r w:rsidRPr="00515008">
        <w:rPr>
          <w:lang w:eastAsia="ru-RU"/>
        </w:rPr>
        <w:t>-</w:t>
      </w:r>
      <w:r>
        <w:rPr>
          <w:lang w:eastAsia="ru-RU"/>
        </w:rPr>
        <w:t xml:space="preserve">приложения был выбран </w:t>
      </w:r>
      <w:r w:rsidR="005C517D">
        <w:rPr>
          <w:lang w:val="en-US" w:eastAsia="ru-RU"/>
        </w:rPr>
        <w:t>Vue</w:t>
      </w:r>
      <w:r w:rsidR="005C517D" w:rsidRPr="005C517D">
        <w:rPr>
          <w:lang w:eastAsia="ru-RU"/>
        </w:rPr>
        <w:t xml:space="preserve"> </w:t>
      </w:r>
      <w:r>
        <w:rPr>
          <w:lang w:val="en-US" w:eastAsia="ru-RU"/>
        </w:rPr>
        <w:t>Material</w:t>
      </w:r>
      <w:r w:rsidRPr="00515008">
        <w:rPr>
          <w:lang w:eastAsia="ru-RU"/>
        </w:rPr>
        <w:t xml:space="preserve"> </w:t>
      </w:r>
      <w:r>
        <w:rPr>
          <w:lang w:eastAsia="ru-RU"/>
        </w:rPr>
        <w:t xml:space="preserve">так как он реализует принципы </w:t>
      </w:r>
      <w:r>
        <w:rPr>
          <w:lang w:val="en-US" w:eastAsia="ru-RU"/>
        </w:rPr>
        <w:t>Google</w:t>
      </w:r>
      <w:r w:rsidRPr="00010CC1">
        <w:rPr>
          <w:lang w:eastAsia="ru-RU"/>
        </w:rPr>
        <w:t xml:space="preserve"> </w:t>
      </w:r>
      <w:r>
        <w:rPr>
          <w:lang w:val="en-US" w:eastAsia="ru-RU"/>
        </w:rPr>
        <w:t>Material</w:t>
      </w:r>
      <w:r w:rsidRPr="00010CC1">
        <w:rPr>
          <w:lang w:eastAsia="ru-RU"/>
        </w:rPr>
        <w:t xml:space="preserve"> </w:t>
      </w:r>
      <w:r>
        <w:rPr>
          <w:lang w:val="en-US" w:eastAsia="ru-RU"/>
        </w:rPr>
        <w:t>Design</w:t>
      </w:r>
      <w:r w:rsidRPr="00B36F37">
        <w:rPr>
          <w:lang w:eastAsia="ru-RU"/>
        </w:rPr>
        <w:t>.</w:t>
      </w:r>
      <w:r>
        <w:rPr>
          <w:lang w:eastAsia="ru-RU"/>
        </w:rPr>
        <w:t xml:space="preserve"> В качестве серверной части выступает среда выполнения </w:t>
      </w:r>
      <w:r w:rsidR="005C517D">
        <w:rPr>
          <w:lang w:val="en-US" w:eastAsia="ru-RU"/>
        </w:rPr>
        <w:t>Go</w:t>
      </w:r>
      <w:r w:rsidRPr="003C605A">
        <w:rPr>
          <w:lang w:eastAsia="ru-RU"/>
        </w:rPr>
        <w:t xml:space="preserve">. </w:t>
      </w:r>
      <w:r>
        <w:rPr>
          <w:lang w:eastAsia="ru-RU"/>
        </w:rPr>
        <w:t xml:space="preserve">База данных, предназначенная для хранения все нужной информации, предоставляемой веб-приложению используется </w:t>
      </w:r>
      <w:r>
        <w:rPr>
          <w:lang w:val="en-US" w:eastAsia="ru-RU"/>
        </w:rPr>
        <w:t>PostgreSQL</w:t>
      </w:r>
      <w:r w:rsidRPr="003C605A">
        <w:rPr>
          <w:lang w:eastAsia="ru-RU"/>
        </w:rPr>
        <w:t>.</w:t>
      </w:r>
    </w:p>
    <w:p w14:paraId="0041CA2D" w14:textId="4E465F50" w:rsidR="002E78D8" w:rsidRPr="00CC5C25" w:rsidRDefault="002E78D8" w:rsidP="002E78D8"/>
    <w:p w14:paraId="04FCDFB5" w14:textId="65343862" w:rsidR="006E2F54" w:rsidRDefault="0096426C" w:rsidP="0096426C">
      <w:pPr>
        <w:pStyle w:val="af7"/>
        <w:outlineLvl w:val="0"/>
      </w:pPr>
      <w:bookmarkStart w:id="22" w:name="_Toc514344671"/>
      <w:r w:rsidRPr="0013781E">
        <w:rPr>
          <w:noProof/>
          <w:lang w:eastAsia="ru-RU"/>
        </w:rPr>
        <w:lastRenderedPageBreak/>
        <mc:AlternateContent>
          <mc:Choice Requires="wpg">
            <w:drawing>
              <wp:anchor distT="0" distB="0" distL="114300" distR="114300" simplePos="0" relativeHeight="251731968" behindDoc="1" locked="0" layoutInCell="1" allowOverlap="1" wp14:anchorId="5E80D67F" wp14:editId="0FB1A513">
                <wp:simplePos x="0" y="0"/>
                <wp:positionH relativeFrom="page">
                  <wp:posOffset>720090</wp:posOffset>
                </wp:positionH>
                <wp:positionV relativeFrom="page">
                  <wp:posOffset>180340</wp:posOffset>
                </wp:positionV>
                <wp:extent cx="6663600" cy="10335600"/>
                <wp:effectExtent l="0" t="0" r="23495" b="27940"/>
                <wp:wrapNone/>
                <wp:docPr id="1" name="Группа 1"/>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2" name="Прямая соединительная линия 2"/>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Прямая соединительная линия 3"/>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Прямая соединительная линия 4"/>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Прямая соединительная линия 5"/>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Прямая соединительная линия 7"/>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Прямая соединительная линия 8"/>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Прямая соединительная линия 9"/>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Прямая соединительная линия 10"/>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Прямая соединительная линия 11"/>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Прямая соединительная линия 12"/>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Прямая соединительная линия 13"/>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Прямая соединительная линия 14"/>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Прямая соединительная линия 15"/>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Прямая соединительная линия 16"/>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Прямая соединительная линия 17"/>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Прямая соединительная линия 18"/>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Прямая соединительная линия 19"/>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Прямая соединительная линия 20"/>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Прямая соединительная линия 21"/>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Прямая соединительная линия 22"/>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Прямоугольник 23"/>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Надпись 24"/>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D77F2" w14:textId="77777777" w:rsidR="002B6328" w:rsidRPr="002D0CDF" w:rsidRDefault="002B6328" w:rsidP="0096426C">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25" name="Надпись 25"/>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DC36C" w14:textId="77777777" w:rsidR="002B6328" w:rsidRPr="002D0CDF" w:rsidRDefault="002B6328" w:rsidP="0096426C">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26" name="Надпись 26"/>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DC5857" w14:textId="77777777" w:rsidR="002B6328" w:rsidRPr="002D0CDF" w:rsidRDefault="002B6328" w:rsidP="0096426C">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27" name="Надпись 27"/>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A8070" w14:textId="77777777" w:rsidR="002B6328" w:rsidRPr="002D0CDF" w:rsidRDefault="002B6328" w:rsidP="0096426C">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28" name="Надпись 28"/>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8901C" w14:textId="77777777" w:rsidR="002B6328" w:rsidRPr="001A63C2" w:rsidRDefault="002B6328" w:rsidP="0096426C">
                              <w:pPr>
                                <w:ind w:firstLine="0"/>
                                <w:rPr>
                                  <w:rFonts w:ascii="Arial" w:hAnsi="Arial" w:cs="Arial"/>
                                  <w:sz w:val="20"/>
                                  <w:szCs w:val="20"/>
                                </w:rPr>
                              </w:pPr>
                              <w:r w:rsidRPr="0066310D">
                                <w:rPr>
                                  <w:sz w:val="20"/>
                                  <w:szCs w:val="20"/>
                                </w:rPr>
                                <w:t>Иванов</w:t>
                              </w:r>
                            </w:p>
                            <w:p w14:paraId="0F4D4366" w14:textId="77777777" w:rsidR="002B6328" w:rsidRPr="002D0CDF" w:rsidRDefault="002B6328" w:rsidP="0096426C"/>
                          </w:txbxContent>
                        </wps:txbx>
                        <wps:bodyPr rot="0" vert="horz" wrap="square" lIns="18000" tIns="0" rIns="18000" bIns="0" anchor="t" anchorCtr="0" upright="1">
                          <a:noAutofit/>
                        </wps:bodyPr>
                      </wps:wsp>
                      <wps:wsp>
                        <wps:cNvPr id="29" name="Надпись 29"/>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22126" w14:textId="77777777" w:rsidR="002B6328" w:rsidRPr="002D0CDF" w:rsidRDefault="002B6328" w:rsidP="0096426C">
                              <w:pPr>
                                <w:ind w:firstLine="0"/>
                                <w:rPr>
                                  <w:rFonts w:ascii="Arial" w:hAnsi="Arial" w:cs="Arial"/>
                                  <w:spacing w:val="-6"/>
                                  <w:sz w:val="20"/>
                                  <w:szCs w:val="20"/>
                                </w:rPr>
                              </w:pPr>
                              <w:r w:rsidRPr="0066310D">
                                <w:rPr>
                                  <w:spacing w:val="-6"/>
                                  <w:sz w:val="20"/>
                                  <w:szCs w:val="20"/>
                                </w:rPr>
                                <w:t>Брусенцова</w:t>
                              </w:r>
                            </w:p>
                            <w:p w14:paraId="119E750E" w14:textId="77777777" w:rsidR="002B6328" w:rsidRPr="002D0CDF" w:rsidRDefault="002B6328" w:rsidP="0096426C">
                              <w:pPr>
                                <w:ind w:firstLine="0"/>
                                <w:rPr>
                                  <w:rFonts w:ascii="Arial" w:hAnsi="Arial" w:cs="Arial"/>
                                  <w:sz w:val="20"/>
                                  <w:szCs w:val="20"/>
                                </w:rPr>
                              </w:pPr>
                            </w:p>
                            <w:p w14:paraId="06FD4570" w14:textId="77777777" w:rsidR="002B6328" w:rsidRDefault="002B6328" w:rsidP="0096426C">
                              <w:pPr>
                                <w:ind w:firstLine="0"/>
                              </w:pPr>
                            </w:p>
                          </w:txbxContent>
                        </wps:txbx>
                        <wps:bodyPr rot="0" vert="horz" wrap="square" lIns="18000" tIns="0" rIns="18000" bIns="0" anchor="t" anchorCtr="0" upright="1">
                          <a:noAutofit/>
                        </wps:bodyPr>
                      </wps:wsp>
                      <wps:wsp>
                        <wps:cNvPr id="30" name="Надпись 30"/>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1E1CD" w14:textId="77777777" w:rsidR="002B6328" w:rsidRPr="002D0CDF" w:rsidRDefault="002B6328" w:rsidP="0096426C">
                              <w:pPr>
                                <w:ind w:firstLine="0"/>
                                <w:rPr>
                                  <w:rFonts w:ascii="Arial" w:hAnsi="Arial" w:cs="Arial"/>
                                  <w:spacing w:val="-6"/>
                                  <w:sz w:val="20"/>
                                  <w:szCs w:val="20"/>
                                </w:rPr>
                              </w:pPr>
                              <w:r w:rsidRPr="0066310D">
                                <w:rPr>
                                  <w:spacing w:val="-6"/>
                                  <w:sz w:val="20"/>
                                  <w:szCs w:val="20"/>
                                </w:rPr>
                                <w:t>Романенко</w:t>
                              </w:r>
                            </w:p>
                            <w:p w14:paraId="65904173" w14:textId="77777777" w:rsidR="002B6328" w:rsidRPr="002D0CDF" w:rsidRDefault="002B6328" w:rsidP="0096426C">
                              <w:pPr>
                                <w:rPr>
                                  <w:rFonts w:ascii="Arial" w:hAnsi="Arial" w:cs="Arial"/>
                                  <w:sz w:val="20"/>
                                  <w:szCs w:val="20"/>
                                </w:rPr>
                              </w:pPr>
                            </w:p>
                          </w:txbxContent>
                        </wps:txbx>
                        <wps:bodyPr rot="0" vert="horz" wrap="square" lIns="18000" tIns="0" rIns="18000" bIns="0" anchor="t" anchorCtr="0" upright="1">
                          <a:noAutofit/>
                        </wps:bodyPr>
                      </wps:wsp>
                      <wps:wsp>
                        <wps:cNvPr id="31" name="Надпись 31"/>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E5CEA" w14:textId="77777777" w:rsidR="002B6328" w:rsidRPr="002D0CDF" w:rsidRDefault="002B6328" w:rsidP="0096426C">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32" name="Надпись 32"/>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29BBF" w14:textId="77777777" w:rsidR="002B6328" w:rsidRPr="002D0CDF" w:rsidRDefault="002B6328" w:rsidP="0096426C">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33" name="Надпись 33"/>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CEA7B" w14:textId="77777777" w:rsidR="002B6328" w:rsidRPr="002D0CDF" w:rsidRDefault="002B6328" w:rsidP="0096426C">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34" name="Надпись 34"/>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61524" w14:textId="77777777" w:rsidR="002B6328" w:rsidRPr="002D0CDF" w:rsidRDefault="002B6328" w:rsidP="0096426C">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35" name="Надпись 35"/>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73040" w14:textId="77777777" w:rsidR="002B6328" w:rsidRPr="00AD2DCB" w:rsidRDefault="002B6328" w:rsidP="0096426C">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36" name="Надпись 36"/>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7A7E" w14:textId="77777777" w:rsidR="002B6328" w:rsidRPr="002D0CDF" w:rsidRDefault="002B6328" w:rsidP="0096426C">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37" name="Надпись 37"/>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411A6" w14:textId="77777777" w:rsidR="002B6328" w:rsidRPr="002D0CDF" w:rsidRDefault="002B6328" w:rsidP="0096426C">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38" name="Надпись 38"/>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0C596" w14:textId="77777777" w:rsidR="002B6328" w:rsidRPr="0066310D" w:rsidRDefault="002B6328" w:rsidP="0096426C">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39" name="Надпись 39"/>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64D76" w14:textId="77777777" w:rsidR="002B6328" w:rsidRPr="0066310D" w:rsidRDefault="002B6328" w:rsidP="0096426C">
                              <w:pPr>
                                <w:ind w:firstLine="0"/>
                                <w:jc w:val="center"/>
                                <w:rPr>
                                  <w:sz w:val="36"/>
                                  <w:szCs w:val="36"/>
                                </w:rPr>
                              </w:pPr>
                              <w:r w:rsidRPr="0066310D">
                                <w:rPr>
                                  <w:sz w:val="36"/>
                                  <w:szCs w:val="36"/>
                                </w:rPr>
                                <w:t>БГТУ</w:t>
                              </w:r>
                            </w:p>
                            <w:p w14:paraId="7F46866C" w14:textId="77777777" w:rsidR="002B6328" w:rsidRPr="0066310D" w:rsidRDefault="002B6328" w:rsidP="0096426C">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40" name="Надпись 40"/>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2142D" w14:textId="77777777" w:rsidR="002B6328" w:rsidRPr="00AD2DCB" w:rsidRDefault="002B6328" w:rsidP="0096426C">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wps:txbx>
                        <wps:bodyPr rot="0" vert="horz" wrap="square" lIns="18000" tIns="0" rIns="18000" bIns="0" anchor="t" anchorCtr="0" upright="1">
                          <a:noAutofit/>
                        </wps:bodyPr>
                      </wps:wsp>
                      <wps:wsp>
                        <wps:cNvPr id="41" name="Надпись 41"/>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F709C" w14:textId="77777777" w:rsidR="002B6328" w:rsidRPr="002D0CDF" w:rsidRDefault="002B6328" w:rsidP="0096426C">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42" name="Надпись 42"/>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DE406" w14:textId="77777777" w:rsidR="002B6328" w:rsidRPr="002D0CDF" w:rsidRDefault="002B6328" w:rsidP="0096426C">
                              <w:pPr>
                                <w:ind w:firstLine="0"/>
                                <w:rPr>
                                  <w:rFonts w:ascii="Arial" w:hAnsi="Arial" w:cs="Arial"/>
                                  <w:spacing w:val="-6"/>
                                  <w:sz w:val="20"/>
                                  <w:szCs w:val="20"/>
                                </w:rPr>
                              </w:pPr>
                              <w:r w:rsidRPr="0066310D">
                                <w:rPr>
                                  <w:spacing w:val="-6"/>
                                  <w:sz w:val="20"/>
                                  <w:szCs w:val="20"/>
                                </w:rPr>
                                <w:t>Новосельская</w:t>
                              </w:r>
                            </w:p>
                            <w:p w14:paraId="25818B07" w14:textId="77777777" w:rsidR="002B6328" w:rsidRPr="002D0CDF" w:rsidRDefault="002B6328" w:rsidP="0096426C">
                              <w:pPr>
                                <w:rPr>
                                  <w:rFonts w:ascii="Arial" w:hAnsi="Arial" w:cs="Arial"/>
                                  <w:sz w:val="20"/>
                                  <w:szCs w:val="20"/>
                                </w:rPr>
                              </w:pPr>
                            </w:p>
                            <w:p w14:paraId="75BF6501" w14:textId="77777777" w:rsidR="002B6328" w:rsidRPr="002D0CDF" w:rsidRDefault="002B6328" w:rsidP="0096426C">
                              <w:pPr>
                                <w:rPr>
                                  <w:rFonts w:ascii="Arial" w:hAnsi="Arial" w:cs="Arial"/>
                                  <w:sz w:val="20"/>
                                  <w:szCs w:val="20"/>
                                </w:rPr>
                              </w:pPr>
                            </w:p>
                          </w:txbxContent>
                        </wps:txbx>
                        <wps:bodyPr rot="0" vert="horz" wrap="square" lIns="18000" tIns="0" rIns="18000" bIns="0" anchor="t" anchorCtr="0" upright="1">
                          <a:noAutofit/>
                        </wps:bodyPr>
                      </wps:wsp>
                      <wps:wsp>
                        <wps:cNvPr id="43" name="Надпись 43"/>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26F70" w14:textId="77777777" w:rsidR="002B6328" w:rsidRPr="00AD2DCB" w:rsidRDefault="002B6328" w:rsidP="0096426C">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44" name="Надпись 44"/>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B6C1" w14:textId="77777777" w:rsidR="002B6328" w:rsidRPr="00AD2DCB" w:rsidRDefault="002B6328" w:rsidP="0096426C">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54" name="Надпись 54"/>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6A56A" w14:textId="77777777" w:rsidR="002B6328" w:rsidRPr="00AD2DCB" w:rsidRDefault="002B6328" w:rsidP="0096426C">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55" name="Надпись 55"/>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A7A3A" w14:textId="77777777" w:rsidR="002B6328" w:rsidRPr="0066310D" w:rsidRDefault="002B6328" w:rsidP="0096426C">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56" name="Надпись 56"/>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C0ECC" w14:textId="77777777" w:rsidR="002B6328" w:rsidRPr="002D0CDF" w:rsidRDefault="002B6328" w:rsidP="0096426C">
                              <w:pPr>
                                <w:ind w:firstLine="0"/>
                                <w:rPr>
                                  <w:rFonts w:ascii="Arial" w:hAnsi="Arial" w:cs="Arial"/>
                                  <w:spacing w:val="-6"/>
                                  <w:sz w:val="20"/>
                                  <w:szCs w:val="20"/>
                                </w:rPr>
                              </w:pPr>
                            </w:p>
                            <w:p w14:paraId="20009668" w14:textId="77777777" w:rsidR="002B6328" w:rsidRPr="002D0CDF" w:rsidRDefault="002B6328" w:rsidP="0096426C">
                              <w:pPr>
                                <w:rPr>
                                  <w:rFonts w:ascii="Arial" w:hAnsi="Arial" w:cs="Arial"/>
                                  <w:sz w:val="20"/>
                                  <w:szCs w:val="20"/>
                                </w:rPr>
                              </w:pPr>
                            </w:p>
                            <w:p w14:paraId="5196D5A4" w14:textId="77777777" w:rsidR="002B6328" w:rsidRPr="002D0CDF" w:rsidRDefault="002B6328" w:rsidP="0096426C">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80D67F" id="Группа 1" o:spid="_x0000_s1256" style="position:absolute;left:0;text-align:left;margin-left:56.7pt;margin-top:14.2pt;width:524.7pt;height:813.85pt;z-index:-251584512;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">
                <v:line id="Прямая соединительная линия 2" o:spid="_x0000_s1257"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Прямая соединительная линия 3" o:spid="_x0000_s1258"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Прямая соединительная линия 4" o:spid="_x0000_s1259"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Прямая соединительная линия 5" o:spid="_x0000_s1260"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line id="Прямая соединительная линия 7" o:spid="_x0000_s1261"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Прямая соединительная линия 8" o:spid="_x0000_s1262"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Прямая соединительная линия 9" o:spid="_x0000_s1263"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Прямая соединительная линия 10" o:spid="_x0000_s1264"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Прямая соединительная линия 11" o:spid="_x0000_s1265"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Прямая соединительная линия 12" o:spid="_x0000_s1266"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Прямая соединительная линия 13" o:spid="_x0000_s1267"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Прямая соединительная линия 14" o:spid="_x0000_s1268"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Прямая соединительная линия 15" o:spid="_x0000_s1269"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Прямая соединительная линия 16" o:spid="_x0000_s1270"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Прямая соединительная линия 17" o:spid="_x0000_s1271"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Прямая соединительная линия 18" o:spid="_x0000_s1272"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Прямая соединительная линия 19" o:spid="_x0000_s1273"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Прямая соединительная линия 20" o:spid="_x0000_s1274"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Прямая соединительная линия 21" o:spid="_x0000_s1275"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Прямая соединительная линия 22" o:spid="_x0000_s1276"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rect id="Прямоугольник 23" o:spid="_x0000_s1277"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c6sQA&#10;AADbAAAADwAAAGRycy9kb3ducmV2LnhtbESPzWrDMBCE74G8g9hAb4lcF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XOrEAAAA2wAAAA8AAAAAAAAAAAAAAAAAmAIAAGRycy9k&#10;b3ducmV2LnhtbFBLBQYAAAAABAAEAPUAAACJAwAAAAA=&#10;" filled="f" strokeweight="2pt"/>
                <v:shape id="Надпись 24" o:spid="_x0000_s1278"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v2cQA&#10;AADbAAAADwAAAGRycy9kb3ducmV2LnhtbESPW4vCMBSE3wX/QziCL6KpRVS6RhEvsPu2XnafD8nZ&#10;tticlCbV+u83Cws+DjPzDbPadLYSd2p86VjBdJKAINbOlJwruF6O4yUIH5ANVo5JwZM8bNb93goz&#10;4x58ovs55CJC2GeooAihzqT0uiCLfuJq4uj9uMZiiLLJpWnwEeG2kmmSzKXFkuNCgTXtCtK3c2sV&#10;7Ntlqg+zz8UouU0/SLdH131/KTUcdNs3EIG68Ar/t9+NgnQGf1/i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ir9nEAAAA2wAAAA8AAAAAAAAAAAAAAAAAmAIAAGRycy9k&#10;b3ducmV2LnhtbFBLBQYAAAAABAAEAPUAAACJAwAAAAA=&#10;" filled="f" stroked="f">
                  <v:textbox inset=".5mm,.5mm,.5mm,0">
                    <w:txbxContent>
                      <w:p w14:paraId="7C0D77F2" w14:textId="77777777" w:rsidR="002B6328" w:rsidRPr="002D0CDF" w:rsidRDefault="002B6328" w:rsidP="0096426C">
                        <w:pPr>
                          <w:ind w:firstLine="0"/>
                          <w:jc w:val="center"/>
                          <w:rPr>
                            <w:rFonts w:ascii="Arial" w:hAnsi="Arial" w:cs="Arial"/>
                            <w:sz w:val="18"/>
                            <w:szCs w:val="18"/>
                          </w:rPr>
                        </w:pPr>
                        <w:r w:rsidRPr="0066310D">
                          <w:rPr>
                            <w:sz w:val="18"/>
                            <w:szCs w:val="18"/>
                          </w:rPr>
                          <w:t>Листов</w:t>
                        </w:r>
                      </w:p>
                    </w:txbxContent>
                  </v:textbox>
                </v:shape>
                <v:shape id="Надпись 25" o:spid="_x0000_s1279"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4KQsQA&#10;AADbAAAADwAAAGRycy9kb3ducmV2LnhtbESPT2vCQBTE74LfYXmCl9JsDGolzSqlKtSb2j/nx+5r&#10;Esy+DdmNpt++Wyh4HGbmN0yxGWwjrtT52rGCWZKCINbO1Fwq+HjfP65A+IBssHFMCn7Iw2Y9HhWY&#10;G3fjE13PoRQRwj5HBVUIbS6l1xVZ9IlriaP37TqLIcqulKbDW4TbRmZpupQWa44LFbb0WpG+nHur&#10;YNuvMr2bH58e0svsQLrfu+HrU6npZHh5BhFoCPfwf/vNKMgW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uCkLEAAAA2wAAAA8AAAAAAAAAAAAAAAAAmAIAAGRycy9k&#10;b3ducmV2LnhtbFBLBQYAAAAABAAEAPUAAACJAwAAAAA=&#10;" filled="f" stroked="f">
                  <v:textbox inset=".5mm,.5mm,.5mm,0">
                    <w:txbxContent>
                      <w:p w14:paraId="6B1DC36C" w14:textId="77777777" w:rsidR="002B6328" w:rsidRPr="002D0CDF" w:rsidRDefault="002B6328" w:rsidP="0096426C">
                        <w:pPr>
                          <w:ind w:firstLine="0"/>
                          <w:jc w:val="center"/>
                          <w:rPr>
                            <w:rFonts w:ascii="Arial" w:hAnsi="Arial" w:cs="Arial"/>
                            <w:sz w:val="18"/>
                            <w:szCs w:val="18"/>
                          </w:rPr>
                        </w:pPr>
                        <w:r w:rsidRPr="0066310D">
                          <w:rPr>
                            <w:sz w:val="18"/>
                            <w:szCs w:val="18"/>
                          </w:rPr>
                          <w:t>Изм</w:t>
                        </w:r>
                      </w:p>
                    </w:txbxContent>
                  </v:textbox>
                </v:shape>
                <v:shape id="Надпись 26" o:spid="_x0000_s1280"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UNcQA&#10;AADbAAAADwAAAGRycy9kb3ducmV2LnhtbESPQWvCQBSE70L/w/IKvUjdJBQr0VVKW6G9aVo9P3af&#10;STD7NmQ3Mf33XUHwOMzMN8xqM9pGDNT52rGCdJaAINbO1Fwq+P3ZPi9A+IBssHFMCv7Iw2b9MFlh&#10;btyF9zQUoRQRwj5HBVUIbS6l1xVZ9DPXEkfv5DqLIcqulKbDS4TbRmZJMpcWa44LFbb0XpE+F71V&#10;8NEvMv35snudJuf0m3S/dePxoNTT4/i2BBFoDPfwrf1lFGRzuH6JP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8lDXEAAAA2wAAAA8AAAAAAAAAAAAAAAAAmAIAAGRycy9k&#10;b3ducmV2LnhtbFBLBQYAAAAABAAEAPUAAACJAwAAAAA=&#10;" filled="f" stroked="f">
                  <v:textbox inset=".5mm,.5mm,.5mm,0">
                    <w:txbxContent>
                      <w:p w14:paraId="55DC5857" w14:textId="77777777" w:rsidR="002B6328" w:rsidRPr="002D0CDF" w:rsidRDefault="002B6328" w:rsidP="0096426C">
                        <w:pPr>
                          <w:ind w:firstLine="0"/>
                          <w:jc w:val="center"/>
                        </w:pPr>
                        <w:r w:rsidRPr="0066310D">
                          <w:rPr>
                            <w:sz w:val="18"/>
                            <w:szCs w:val="18"/>
                          </w:rPr>
                          <w:t>Лист</w:t>
                        </w:r>
                      </w:p>
                    </w:txbxContent>
                  </v:textbox>
                </v:shape>
                <v:shape id="Надпись 27" o:spid="_x0000_s1281"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xrsQA&#10;AADbAAAADwAAAGRycy9kb3ducmV2LnhtbESPQWvCQBSE70L/w/IKvUjdJBSV6CqlrdDebFo9P3af&#10;STD7NmQ3Mf33XUHwOMzMN8x6O9pGDNT52rGCdJaAINbO1Fwq+P3ZPS9B+IBssHFMCv7Iw3bzMFlj&#10;btyFv2koQikihH2OCqoQ2lxKryuy6GeuJY7eyXUWQ5RdKU2Hlwi3jcySZC4t1hwXKmzprSJ9Lnqr&#10;4L1fZvrjZb+YJuf0i3S/c+PxoNTT4/i6AhFoDPfwrf1pFGQLuH6JP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wMa7EAAAA2wAAAA8AAAAAAAAAAAAAAAAAmAIAAGRycy9k&#10;b3ducmV2LnhtbFBLBQYAAAAABAAEAPUAAACJAwAAAAA=&#10;" filled="f" stroked="f">
                  <v:textbox inset=".5mm,.5mm,.5mm,0">
                    <w:txbxContent>
                      <w:p w14:paraId="094A8070" w14:textId="77777777" w:rsidR="002B6328" w:rsidRPr="002D0CDF" w:rsidRDefault="002B6328" w:rsidP="0096426C">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28" o:spid="_x0000_s1282"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Tfx8EA&#10;AADbAAAADwAAAGRycy9kb3ducmV2LnhtbERPu2rDMBTdC/0HcQvdGjmBNsWJbEIhUGiWOl6y3VrX&#10;j8S6MpJqO/n6aCh0PJz3Np9NL0ZyvrOsYLlIQBBXVnfcKCiP+5d3ED4ga+wtk4Irecizx4ctptpO&#10;/E1jERoRQ9inqKANYUil9FVLBv3CDsSRq60zGCJ0jdQOpxhuerlKkjdpsOPY0OJAHy1Vl+LXKJhf&#10;i/JU72vnLB12t3PzNY3rH6Wen+bdBkSgOfyL/9yfWsEqjo1f4g+Q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U38fBAAAA2wAAAA8AAAAAAAAAAAAAAAAAmAIAAGRycy9kb3du&#10;cmV2LnhtbFBLBQYAAAAABAAEAPUAAACGAwAAAAA=&#10;" filled="f" stroked="f">
                  <v:textbox inset=".5mm,0,.5mm,0">
                    <w:txbxContent>
                      <w:p w14:paraId="1EC8901C" w14:textId="77777777" w:rsidR="002B6328" w:rsidRPr="001A63C2" w:rsidRDefault="002B6328" w:rsidP="0096426C">
                        <w:pPr>
                          <w:ind w:firstLine="0"/>
                          <w:rPr>
                            <w:rFonts w:ascii="Arial" w:hAnsi="Arial" w:cs="Arial"/>
                            <w:sz w:val="20"/>
                            <w:szCs w:val="20"/>
                          </w:rPr>
                        </w:pPr>
                        <w:r w:rsidRPr="0066310D">
                          <w:rPr>
                            <w:sz w:val="20"/>
                            <w:szCs w:val="20"/>
                          </w:rPr>
                          <w:t>Иванов</w:t>
                        </w:r>
                      </w:p>
                      <w:p w14:paraId="0F4D4366" w14:textId="77777777" w:rsidR="002B6328" w:rsidRPr="002D0CDF" w:rsidRDefault="002B6328" w:rsidP="0096426C"/>
                    </w:txbxContent>
                  </v:textbox>
                </v:shape>
                <v:shape id="Надпись 29" o:spid="_x0000_s1283"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6XMQA&#10;AADbAAAADwAAAGRycy9kb3ducmV2LnhtbESPT2sCMRTE7wW/Q3iCt5pVaKurUUQQCvbS1Yu35+bt&#10;H928LEnc3fbTN4VCj8PM/IZZbwfTiI6cry0rmE0TEMS51TWXCs6nw/MChA/IGhvLpOCLPGw3o6c1&#10;ptr2/EldFkoRIexTVFCF0KZS+rwig35qW+LoFdYZDFG6UmqHfYSbRs6T5FUarDkuVNjSvqL8nj2M&#10;guElO1+KQ+GcpY/d96089t3bVanJeNitQAQawn/4r/2uFcyX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YelzEAAAA2wAAAA8AAAAAAAAAAAAAAAAAmAIAAGRycy9k&#10;b3ducmV2LnhtbFBLBQYAAAAABAAEAPUAAACJAwAAAAA=&#10;" filled="f" stroked="f">
                  <v:textbox inset=".5mm,0,.5mm,0">
                    <w:txbxContent>
                      <w:p w14:paraId="2A622126" w14:textId="77777777" w:rsidR="002B6328" w:rsidRPr="002D0CDF" w:rsidRDefault="002B6328" w:rsidP="0096426C">
                        <w:pPr>
                          <w:ind w:firstLine="0"/>
                          <w:rPr>
                            <w:rFonts w:ascii="Arial" w:hAnsi="Arial" w:cs="Arial"/>
                            <w:spacing w:val="-6"/>
                            <w:sz w:val="20"/>
                            <w:szCs w:val="20"/>
                          </w:rPr>
                        </w:pPr>
                        <w:r w:rsidRPr="0066310D">
                          <w:rPr>
                            <w:spacing w:val="-6"/>
                            <w:sz w:val="20"/>
                            <w:szCs w:val="20"/>
                          </w:rPr>
                          <w:t>Брусенцова</w:t>
                        </w:r>
                      </w:p>
                      <w:p w14:paraId="119E750E" w14:textId="77777777" w:rsidR="002B6328" w:rsidRPr="002D0CDF" w:rsidRDefault="002B6328" w:rsidP="0096426C">
                        <w:pPr>
                          <w:ind w:firstLine="0"/>
                          <w:rPr>
                            <w:rFonts w:ascii="Arial" w:hAnsi="Arial" w:cs="Arial"/>
                            <w:sz w:val="20"/>
                            <w:szCs w:val="20"/>
                          </w:rPr>
                        </w:pPr>
                      </w:p>
                      <w:p w14:paraId="06FD4570" w14:textId="77777777" w:rsidR="002B6328" w:rsidRDefault="002B6328" w:rsidP="0096426C">
                        <w:pPr>
                          <w:ind w:firstLine="0"/>
                        </w:pPr>
                      </w:p>
                    </w:txbxContent>
                  </v:textbox>
                </v:shape>
                <v:shape id="Надпись 30" o:spid="_x0000_s1284"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FHMEA&#10;AADbAAAADwAAAGRycy9kb3ducmV2LnhtbERPy2oCMRTdF/yHcAV3NaNiLVOjiCAIdtPRjbvbyZ1H&#10;ndwMSZwZ+/VmUejycN7r7WAa0ZHztWUFs2kCgji3uuZSweV8eH0H4QOyxsYyKXiQh+1m9LLGVNue&#10;v6jLQiliCPsUFVQhtKmUPq/IoJ/aljhyhXUGQ4SulNphH8NNI+dJ8iYN1hwbKmxpX1F+y+5GwbDM&#10;LtfiUDhn6XP3+1Oe+m71rdRkPOw+QAQawr/4z33UChZxffw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7RRzBAAAA2wAAAA8AAAAAAAAAAAAAAAAAmAIAAGRycy9kb3du&#10;cmV2LnhtbFBLBQYAAAAABAAEAPUAAACGAwAAAAA=&#10;" filled="f" stroked="f">
                  <v:textbox inset=".5mm,0,.5mm,0">
                    <w:txbxContent>
                      <w:p w14:paraId="4691E1CD" w14:textId="77777777" w:rsidR="002B6328" w:rsidRPr="002D0CDF" w:rsidRDefault="002B6328" w:rsidP="0096426C">
                        <w:pPr>
                          <w:ind w:firstLine="0"/>
                          <w:rPr>
                            <w:rFonts w:ascii="Arial" w:hAnsi="Arial" w:cs="Arial"/>
                            <w:spacing w:val="-6"/>
                            <w:sz w:val="20"/>
                            <w:szCs w:val="20"/>
                          </w:rPr>
                        </w:pPr>
                        <w:r w:rsidRPr="0066310D">
                          <w:rPr>
                            <w:spacing w:val="-6"/>
                            <w:sz w:val="20"/>
                            <w:szCs w:val="20"/>
                          </w:rPr>
                          <w:t>Романенко</w:t>
                        </w:r>
                      </w:p>
                      <w:p w14:paraId="65904173" w14:textId="77777777" w:rsidR="002B6328" w:rsidRPr="002D0CDF" w:rsidRDefault="002B6328" w:rsidP="0096426C">
                        <w:pPr>
                          <w:rPr>
                            <w:rFonts w:ascii="Arial" w:hAnsi="Arial" w:cs="Arial"/>
                            <w:sz w:val="20"/>
                            <w:szCs w:val="20"/>
                          </w:rPr>
                        </w:pPr>
                      </w:p>
                    </w:txbxContent>
                  </v:textbox>
                </v:shape>
                <v:shape id="Надпись 31" o:spid="_x0000_s1285"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anMQA&#10;AADbAAAADwAAAGRycy9kb3ducmV2LnhtbESPQWvCQBSE70L/w/IKvYjZxEoraVYpbYV6s1Y9P3Zf&#10;k2D2bchuNP57tyB4HGbmG6ZYDrYRJ+p87VhBlqQgiLUzNZcKdr+ryRyED8gGG8ek4EIelouHUYG5&#10;cWf+odM2lCJC2OeooAqhzaX0uiKLPnEtcfT+XGcxRNmV0nR4jnDbyGmavkiLNceFClv6qEgft71V&#10;8NnPp/prtnkdp8dsTbpfueGwV+rpcXh/AxFoCPfwrf1tFDxn8P8l/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MmpzEAAAA2wAAAA8AAAAAAAAAAAAAAAAAmAIAAGRycy9k&#10;b3ducmV2LnhtbFBLBQYAAAAABAAEAPUAAACJAwAAAAA=&#10;" filled="f" stroked="f">
                  <v:textbox inset=".5mm,.5mm,.5mm,0">
                    <w:txbxContent>
                      <w:p w14:paraId="2A7E5CEA" w14:textId="77777777" w:rsidR="002B6328" w:rsidRPr="002D0CDF" w:rsidRDefault="002B6328" w:rsidP="0096426C">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32" o:spid="_x0000_s1286"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E68QA&#10;AADbAAAADwAAAGRycy9kb3ducmV2LnhtbESPT2vCQBTE74LfYXmCl9JsjGIlzSqlKtSb2j/nx+5r&#10;Esy+DdmNpt++Wyh4HGbmN0yxGWwjrtT52rGCWZKCINbO1Fwq+HjfP65A+IBssHFMCn7Iw2Y9HhWY&#10;G3fjE13PoRQRwj5HBVUIbS6l1xVZ9IlriaP37TqLIcqulKbDW4TbRmZpupQWa44LFbb0WpG+nHur&#10;YNuvMr1bHJ8e0svsQLrfu+HrU6npZHh5BhFoCPfwf/vNKJh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BOvEAAAA2wAAAA8AAAAAAAAAAAAAAAAAmAIAAGRycy9k&#10;b3ducmV2LnhtbFBLBQYAAAAABAAEAPUAAACJAwAAAAA=&#10;" filled="f" stroked="f">
                  <v:textbox inset=".5mm,.5mm,.5mm,0">
                    <w:txbxContent>
                      <w:p w14:paraId="62D29BBF" w14:textId="77777777" w:rsidR="002B6328" w:rsidRPr="002D0CDF" w:rsidRDefault="002B6328" w:rsidP="0096426C">
                        <w:pPr>
                          <w:ind w:firstLine="0"/>
                          <w:jc w:val="center"/>
                          <w:rPr>
                            <w:rFonts w:ascii="Arial" w:hAnsi="Arial" w:cs="Arial"/>
                            <w:sz w:val="18"/>
                            <w:szCs w:val="18"/>
                          </w:rPr>
                        </w:pPr>
                        <w:r w:rsidRPr="0066310D">
                          <w:rPr>
                            <w:sz w:val="18"/>
                            <w:szCs w:val="18"/>
                          </w:rPr>
                          <w:t>Дата</w:t>
                        </w:r>
                      </w:p>
                    </w:txbxContent>
                  </v:textbox>
                </v:shape>
                <v:shape id="Надпись 33" o:spid="_x0000_s1287"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nba8QA&#10;AADbAAAADwAAAGRycy9kb3ducmV2LnhtbESPT2sCMRTE7wW/Q3iCt5pVaZXVKCIIBXvp6sXbc/P2&#10;j25eliTd3fbTN4VCj8PM/IbZ7AbTiI6cry0rmE0TEMS51TWXCi7n4/MKhA/IGhvLpOCLPOy2o6cN&#10;ptr2/EFdFkoRIexTVFCF0KZS+rwig35qW+LoFdYZDFG6UmqHfYSbRs6T5FUarDkuVNjSoaL8kX0a&#10;BcNLdrkWx8I5S+/773t56rvlTanJeNivQQQawn/4r/2mFSw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p22vEAAAA2wAAAA8AAAAAAAAAAAAAAAAAmAIAAGRycy9k&#10;b3ducmV2LnhtbFBLBQYAAAAABAAEAPUAAACJAwAAAAA=&#10;" filled="f" stroked="f">
                  <v:textbox inset=".5mm,0,.5mm,0">
                    <w:txbxContent>
                      <w:p w14:paraId="59ECEA7B" w14:textId="77777777" w:rsidR="002B6328" w:rsidRPr="002D0CDF" w:rsidRDefault="002B6328" w:rsidP="0096426C">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34" o:spid="_x0000_s1288"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BDH8UA&#10;AADbAAAADwAAAGRycy9kb3ducmV2LnhtbESPT2sCMRTE70K/Q3gFb5q1tVVWo0hBENpLt168PTdv&#10;/+jmZUnS3a2fvikUPA4z8xtmvR1MIzpyvrasYDZNQBDnVtdcKjh+7SdLED4ga2wsk4If8rDdPIzW&#10;mGrb8yd1WShFhLBPUUEVQptK6fOKDPqpbYmjV1hnMETpSqkd9hFuGvmUJK/SYM1xocKW3irKr9m3&#10;UTC8ZMdTsS+cs/Sxu13K975bnJUaPw67FYhAQ7iH/9sHreB5Dn9f4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EMfxQAAANsAAAAPAAAAAAAAAAAAAAAAAJgCAABkcnMv&#10;ZG93bnJldi54bWxQSwUGAAAAAAQABAD1AAAAigMAAAAA&#10;" filled="f" stroked="f">
                  <v:textbox inset=".5mm,0,.5mm,0">
                    <w:txbxContent>
                      <w:p w14:paraId="38661524" w14:textId="77777777" w:rsidR="002B6328" w:rsidRPr="002D0CDF" w:rsidRDefault="002B6328" w:rsidP="0096426C">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35" o:spid="_x0000_s1289"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mhMQA&#10;AADbAAAADwAAAGRycy9kb3ducmV2LnhtbESPT2sCMRTE7wW/Q3iCt5pVscpqFBGEQnvp6sXbc/P2&#10;j25eliTd3fbTN4VCj8PM/IbZ7gfTiI6cry0rmE0TEMS51TWXCi7n0/MahA/IGhvLpOCLPOx3o6ct&#10;ptr2/EFdFkoRIexTVFCF0KZS+rwig35qW+LoFdYZDFG6UmqHfYSbRs6T5EUarDkuVNjSsaL8kX0a&#10;BcMyu1yLU+GcpffD971867vVTanJeDhsQAQawn/4r/2qFSyW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M5oTEAAAA2wAAAA8AAAAAAAAAAAAAAAAAmAIAAGRycy9k&#10;b3ducmV2LnhtbFBLBQYAAAAABAAEAPUAAACJAwAAAAA=&#10;" filled="f" stroked="f">
                  <v:textbox inset=".5mm,0,.5mm,0">
                    <w:txbxContent>
                      <w:p w14:paraId="73873040" w14:textId="77777777" w:rsidR="002B6328" w:rsidRPr="00AD2DCB" w:rsidRDefault="002B6328" w:rsidP="0096426C">
                        <w:pPr>
                          <w:ind w:firstLine="0"/>
                          <w:rPr>
                            <w:sz w:val="20"/>
                            <w:szCs w:val="20"/>
                          </w:rPr>
                        </w:pPr>
                        <w:r w:rsidRPr="00AD2DCB">
                          <w:rPr>
                            <w:sz w:val="20"/>
                            <w:szCs w:val="20"/>
                          </w:rPr>
                          <w:t>Утв.</w:t>
                        </w:r>
                      </w:p>
                    </w:txbxContent>
                  </v:textbox>
                </v:shape>
                <v:shape id="Надпись 36" o:spid="_x0000_s1290"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C6MQA&#10;AADbAAAADwAAAGRycy9kb3ducmV2LnhtbESPW4vCMBSE3xf8D+EIviyaqotKNYp4Afdt19vzITm2&#10;xeakNKl2//1GWNjHYWa+YRar1pbiQbUvHCsYDhIQxNqZgjMF59O+PwPhA7LB0jEp+CEPq2XnbYGp&#10;cU/+pscxZCJC2KeoIA+hSqX0OieLfuAq4ujdXG0xRFln0tT4jHBbylGSTKTFguNCjhVtctL3Y2MV&#10;bJvZSO8+vqbvyX34SbrZu/Z6UarXbddzEIHa8B/+ax+MgvEEXl/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AujEAAAA2wAAAA8AAAAAAAAAAAAAAAAAmAIAAGRycy9k&#10;b3ducmV2LnhtbFBLBQYAAAAABAAEAPUAAACJAwAAAAA=&#10;" filled="f" stroked="f">
                  <v:textbox inset=".5mm,.5mm,.5mm,0">
                    <w:txbxContent>
                      <w:p w14:paraId="20B37A7E" w14:textId="77777777" w:rsidR="002B6328" w:rsidRPr="002D0CDF" w:rsidRDefault="002B6328" w:rsidP="0096426C">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37" o:spid="_x0000_s1291"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nc8QA&#10;AADbAAAADwAAAGRycy9kb3ducmV2LnhtbESPW4vCMBSE3xf8D+EIviyaqotKNYp4Afdt19vzITm2&#10;xeakNKl2//1GWNjHYWa+YRar1pbiQbUvHCsYDhIQxNqZgjMF59O+PwPhA7LB0jEp+CEPq2XnbYGp&#10;cU/+pscxZCJC2KeoIA+hSqX0OieLfuAq4ujdXG0xRFln0tT4jHBbylGSTKTFguNCjhVtctL3Y2MV&#10;bJvZSO8+vqbvyX34SbrZu/Z6UarXbddzEIHa8B/+ax+MgvEUXl/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pp3PEAAAA2wAAAA8AAAAAAAAAAAAAAAAAmAIAAGRycy9k&#10;b3ducmV2LnhtbFBLBQYAAAAABAAEAPUAAACJAwAAAAA=&#10;" filled="f" stroked="f">
                  <v:textbox inset=".5mm,.5mm,.5mm,0">
                    <w:txbxContent>
                      <w:p w14:paraId="5CA411A6" w14:textId="77777777" w:rsidR="002B6328" w:rsidRPr="002D0CDF" w:rsidRDefault="002B6328" w:rsidP="0096426C">
                        <w:pPr>
                          <w:ind w:firstLine="0"/>
                          <w:jc w:val="center"/>
                          <w:rPr>
                            <w:rFonts w:ascii="Arial" w:hAnsi="Arial" w:cs="Arial"/>
                            <w:sz w:val="18"/>
                            <w:szCs w:val="18"/>
                          </w:rPr>
                        </w:pPr>
                        <w:r w:rsidRPr="0066310D">
                          <w:rPr>
                            <w:sz w:val="18"/>
                            <w:szCs w:val="18"/>
                          </w:rPr>
                          <w:t>Лист</w:t>
                        </w:r>
                      </w:p>
                    </w:txbxContent>
                  </v:textbox>
                </v:shape>
                <v:shape id="Надпись 38" o:spid="_x0000_s1292"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JGsEA&#10;AADbAAAADwAAAGRycy9kb3ducmV2LnhtbERPy2oCMRTdF/yHcAV3NaNiLVOjiCAIdtPRjbvbyZ1H&#10;ndwMSZwZ+/VmUejycN7r7WAa0ZHztWUFs2kCgji3uuZSweV8eH0H4QOyxsYyKXiQh+1m9LLGVNue&#10;v6jLQiliCPsUFVQhtKmUPq/IoJ/aljhyhXUGQ4SulNphH8NNI+dJ8iYN1hwbKmxpX1F+y+5GwbDM&#10;LtfiUDhn6XP3+1Oe+m71rdRkPOw+QAQawr/4z33UChZxbPw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NSRrBAAAA2wAAAA8AAAAAAAAAAAAAAAAAmAIAAGRycy9kb3du&#10;cmV2LnhtbFBLBQYAAAAABAAEAPUAAACGAwAAAAA=&#10;" filled="f" stroked="f">
                  <v:textbox inset=".5mm,0,.5mm,0">
                    <w:txbxContent>
                      <w:p w14:paraId="20C0C596" w14:textId="77777777" w:rsidR="002B6328" w:rsidRPr="0066310D" w:rsidRDefault="002B6328" w:rsidP="0096426C">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v:textbox>
                </v:shape>
                <v:shape id="Надпись 39" o:spid="_x0000_s1293"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HsgcUA&#10;AADbAAAADwAAAGRycy9kb3ducmV2LnhtbESPT2sCMRTE70K/Q3gFb5q1xVZXo0hBENpLt168PTdv&#10;/+jmZUnS3a2fvikUPA4z8xtmvR1MIzpyvrasYDZNQBDnVtdcKjh+7ScLED4ga2wsk4If8rDdPIzW&#10;mGrb8yd1WShFhLBPUUEVQptK6fOKDPqpbYmjV1hnMETpSqkd9hFuGvmUJC/SYM1xocKW3irKr9m3&#10;UTDMs+Op2BfOWfrY3S7le9+9npUaPw67FYhAQ7iH/9sHreB5CX9f4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eyBxQAAANsAAAAPAAAAAAAAAAAAAAAAAJgCAABkcnMv&#10;ZG93bnJldi54bWxQSwUGAAAAAAQABAD1AAAAigMAAAAA&#10;" filled="f" stroked="f">
                  <v:textbox inset=".5mm,0,.5mm,0">
                    <w:txbxContent>
                      <w:p w14:paraId="35364D76" w14:textId="77777777" w:rsidR="002B6328" w:rsidRPr="0066310D" w:rsidRDefault="002B6328" w:rsidP="0096426C">
                        <w:pPr>
                          <w:ind w:firstLine="0"/>
                          <w:jc w:val="center"/>
                          <w:rPr>
                            <w:sz w:val="36"/>
                            <w:szCs w:val="36"/>
                          </w:rPr>
                        </w:pPr>
                        <w:r w:rsidRPr="0066310D">
                          <w:rPr>
                            <w:sz w:val="36"/>
                            <w:szCs w:val="36"/>
                          </w:rPr>
                          <w:t>БГТУ</w:t>
                        </w:r>
                      </w:p>
                      <w:p w14:paraId="7F46866C" w14:textId="77777777" w:rsidR="002B6328" w:rsidRPr="0066310D" w:rsidRDefault="002B6328" w:rsidP="0096426C">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40" o:spid="_x0000_s1294"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02YcEA&#10;AADbAAAADwAAAGRycy9kb3ducmV2LnhtbERPy2oCMRTdF/yHcAV3NaNoLVOjiCAIdtPRjbvbyZ1H&#10;ndwMSZwZ+/VmUejycN7r7WAa0ZHztWUFs2kCgji3uuZSweV8eH0H4QOyxsYyKXiQh+1m9LLGVNue&#10;v6jLQiliCPsUFVQhtKmUPq/IoJ/aljhyhXUGQ4SulNphH8NNI+dJ8iYN1hwbKmxpX1F+y+5GwbDM&#10;LtfiUDhn6XP3+1Oe+m71rdRkPOw+QAQawr/4z33UChZxffw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9NmHBAAAA2wAAAA8AAAAAAAAAAAAAAAAAmAIAAGRycy9kb3du&#10;cmV2LnhtbFBLBQYAAAAABAAEAPUAAACGAwAAAAA=&#10;" filled="f" stroked="f">
                  <v:textbox inset=".5mm,0,.5mm,0">
                    <w:txbxContent>
                      <w:p w14:paraId="4452142D" w14:textId="77777777" w:rsidR="002B6328" w:rsidRPr="00AD2DCB" w:rsidRDefault="002B6328" w:rsidP="0096426C">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v:textbox>
                </v:shape>
                <v:shape id="Надпись 41" o:spid="_x0000_s1295"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T+sQA&#10;AADbAAAADwAAAGRycy9kb3ducmV2LnhtbESPT2sCMRTE7wW/Q3hCbzWr2CqrUUQQhPbS1Yu35+bt&#10;H928LEnc3fbTN4VCj8PM/IZZbwfTiI6cry0rmE4SEMS51TWXCs6nw8sShA/IGhvLpOCLPGw3o6c1&#10;ptr2/EldFkoRIexTVFCF0KZS+rwig35iW+LoFdYZDFG6UmqHfYSbRs6S5E0arDkuVNjSvqL8nj2M&#10;guE1O1+KQ+GcpY/d961877vFVann8bBbgQg0hP/wX/uoFcyn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k/rEAAAA2wAAAA8AAAAAAAAAAAAAAAAAmAIAAGRycy9k&#10;b3ducmV2LnhtbFBLBQYAAAAABAAEAPUAAACJAwAAAAA=&#10;" filled="f" stroked="f">
                  <v:textbox inset=".5mm,0,.5mm,0">
                    <w:txbxContent>
                      <w:p w14:paraId="000F709C" w14:textId="77777777" w:rsidR="002B6328" w:rsidRPr="002D0CDF" w:rsidRDefault="002B6328" w:rsidP="0096426C">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42" o:spid="_x0000_s1296"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NjcQA&#10;AADbAAAADwAAAGRycy9kb3ducmV2LnhtbESPT2sCMRTE7wW/Q3iCt5pV2iqrUUQQCvbS1Yu35+bt&#10;H928LEnc3fbTN4VCj8PM/IZZbwfTiI6cry0rmE0TEMS51TWXCs6nw/MShA/IGhvLpOCLPGw3o6c1&#10;ptr2/EldFkoRIexTVFCF0KZS+rwig35qW+LoFdYZDFG6UmqHfYSbRs6T5E0arDkuVNjSvqL8nj2M&#10;guE1O1+KQ+GcpY/d96089t3iqtRkPOxWIAIN4T/8137XCl7m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jDY3EAAAA2wAAAA8AAAAAAAAAAAAAAAAAmAIAAGRycy9k&#10;b3ducmV2LnhtbFBLBQYAAAAABAAEAPUAAACJAwAAAAA=&#10;" filled="f" stroked="f">
                  <v:textbox inset=".5mm,0,.5mm,0">
                    <w:txbxContent>
                      <w:p w14:paraId="52DDE406" w14:textId="77777777" w:rsidR="002B6328" w:rsidRPr="002D0CDF" w:rsidRDefault="002B6328" w:rsidP="0096426C">
                        <w:pPr>
                          <w:ind w:firstLine="0"/>
                          <w:rPr>
                            <w:rFonts w:ascii="Arial" w:hAnsi="Arial" w:cs="Arial"/>
                            <w:spacing w:val="-6"/>
                            <w:sz w:val="20"/>
                            <w:szCs w:val="20"/>
                          </w:rPr>
                        </w:pPr>
                        <w:r w:rsidRPr="0066310D">
                          <w:rPr>
                            <w:spacing w:val="-6"/>
                            <w:sz w:val="20"/>
                            <w:szCs w:val="20"/>
                          </w:rPr>
                          <w:t>Новосельская</w:t>
                        </w:r>
                      </w:p>
                      <w:p w14:paraId="25818B07" w14:textId="77777777" w:rsidR="002B6328" w:rsidRPr="002D0CDF" w:rsidRDefault="002B6328" w:rsidP="0096426C">
                        <w:pPr>
                          <w:rPr>
                            <w:rFonts w:ascii="Arial" w:hAnsi="Arial" w:cs="Arial"/>
                            <w:sz w:val="20"/>
                            <w:szCs w:val="20"/>
                          </w:rPr>
                        </w:pPr>
                      </w:p>
                      <w:p w14:paraId="75BF6501" w14:textId="77777777" w:rsidR="002B6328" w:rsidRPr="002D0CDF" w:rsidRDefault="002B6328" w:rsidP="0096426C">
                        <w:pPr>
                          <w:rPr>
                            <w:rFonts w:ascii="Arial" w:hAnsi="Arial" w:cs="Arial"/>
                            <w:sz w:val="20"/>
                            <w:szCs w:val="20"/>
                          </w:rPr>
                        </w:pPr>
                      </w:p>
                    </w:txbxContent>
                  </v:textbox>
                </v:shape>
                <v:shape id="Надпись 43" o:spid="_x0000_s1297"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TSDcQA&#10;AADbAAAADwAAAGRycy9kb3ducmV2LnhtbESPQWvCQBSE7wX/w/KEXkrdaMVKmlWkraC3NmrPj91n&#10;EpJ9G7IbTf+9KxR6HGbmGyZbD7YRF+p85VjBdJKAINbOVFwoOB62z0sQPiAbbByTgl/ysF6NHjJM&#10;jbvyN13yUIgIYZ+igjKENpXS65Is+olriaN3dp3FEGVXSNPhNcJtI2dJspAWK44LJbb0XpKu894q&#10;+OiXM/05/3p9SurpnnS/dcPPSanH8bB5AxFoCP/hv/bOKJi/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U0g3EAAAA2wAAAA8AAAAAAAAAAAAAAAAAmAIAAGRycy9k&#10;b3ducmV2LnhtbFBLBQYAAAAABAAEAPUAAACJAwAAAAA=&#10;" filled="f" stroked="f">
                  <v:textbox inset=".5mm,.5mm,.5mm,0">
                    <w:txbxContent>
                      <w:p w14:paraId="7DB26F70" w14:textId="77777777" w:rsidR="002B6328" w:rsidRPr="00AD2DCB" w:rsidRDefault="002B6328" w:rsidP="0096426C">
                        <w:pPr>
                          <w:ind w:firstLine="0"/>
                          <w:jc w:val="center"/>
                          <w:rPr>
                            <w:sz w:val="18"/>
                            <w:szCs w:val="18"/>
                          </w:rPr>
                        </w:pPr>
                        <w:r w:rsidRPr="00AD2DCB">
                          <w:rPr>
                            <w:sz w:val="18"/>
                            <w:szCs w:val="18"/>
                          </w:rPr>
                          <w:t>у</w:t>
                        </w:r>
                      </w:p>
                    </w:txbxContent>
                  </v:textbox>
                </v:shape>
                <v:shape id="Надпись 44" o:spid="_x0000_s1298"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1KecQA&#10;AADbAAAADwAAAGRycy9kb3ducmV2LnhtbESPT2vCQBTE70K/w/IKvUjdKMFKmo2UqlBvmv45P3Zf&#10;k2D2bchuNP32XUHwOMzMb5h8PdpWnKn3jWMF81kCglg703Cl4Otz97wC4QOywdYxKfgjD+viYZJj&#10;ZtyFj3QuQyUihH2GCuoQukxKr2uy6GeuI47er+sthij7SpoeLxFuW7lIkqW02HBcqLGj95r0qRys&#10;gs2wWuhteniZJqf5nvSwc+PPt1JPj+PbK4hAY7iHb+0PoyBN4fol/gB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9SnnEAAAA2wAAAA8AAAAAAAAAAAAAAAAAmAIAAGRycy9k&#10;b3ducmV2LnhtbFBLBQYAAAAABAAEAPUAAACJAwAAAAA=&#10;" filled="f" stroked="f">
                  <v:textbox inset=".5mm,.5mm,.5mm,0">
                    <w:txbxContent>
                      <w:p w14:paraId="1DC2B6C1" w14:textId="77777777" w:rsidR="002B6328" w:rsidRPr="00AD2DCB" w:rsidRDefault="002B6328" w:rsidP="0096426C">
                        <w:pPr>
                          <w:ind w:firstLine="0"/>
                          <w:jc w:val="center"/>
                          <w:rPr>
                            <w:sz w:val="18"/>
                            <w:szCs w:val="18"/>
                          </w:rPr>
                        </w:pPr>
                        <w:r w:rsidRPr="00AD2DCB">
                          <w:rPr>
                            <w:sz w:val="18"/>
                            <w:szCs w:val="18"/>
                          </w:rPr>
                          <w:t>1</w:t>
                        </w:r>
                      </w:p>
                    </w:txbxContent>
                  </v:textbox>
                </v:shape>
                <v:shape id="Надпись 54" o:spid="_x0000_s1299"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cpMMA&#10;AADbAAAADwAAAGRycy9kb3ducmV2LnhtbESPQWvCQBSE70L/w/IKvYhuFK0SXaW0FepNU/X82H1N&#10;gtm3IbvR+O/dguBxmJlvmOW6s5W4UONLxwpGwwQEsXam5FzB4XczmIPwAdlg5ZgU3MjDevXSW2Jq&#10;3JX3dMlCLiKEfYoKihDqVEqvC7Loh64mjt6fayyGKJtcmgavEW4rOU6Sd2mx5LhQYE2fBelz1loF&#10;X+18rL8nu1k/OY+2pNuN605Hpd5eu48FiEBdeIYf7R+jYDqB/y/x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TcpMMAAADbAAAADwAAAAAAAAAAAAAAAACYAgAAZHJzL2Rv&#10;d25yZXYueG1sUEsFBgAAAAAEAAQA9QAAAIgDAAAAAA==&#10;" filled="f" stroked="f">
                  <v:textbox inset=".5mm,.5mm,.5mm,0">
                    <w:txbxContent>
                      <w:p w14:paraId="1106A56A" w14:textId="77777777" w:rsidR="002B6328" w:rsidRPr="00AD2DCB" w:rsidRDefault="002B6328" w:rsidP="0096426C">
                        <w:pPr>
                          <w:ind w:firstLine="0"/>
                          <w:jc w:val="center"/>
                          <w:rPr>
                            <w:sz w:val="18"/>
                            <w:szCs w:val="18"/>
                          </w:rPr>
                        </w:pPr>
                        <w:r w:rsidRPr="00AD2DCB">
                          <w:rPr>
                            <w:sz w:val="18"/>
                            <w:szCs w:val="18"/>
                          </w:rPr>
                          <w:t>1</w:t>
                        </w:r>
                        <w:r>
                          <w:rPr>
                            <w:sz w:val="18"/>
                            <w:szCs w:val="18"/>
                          </w:rPr>
                          <w:t>5</w:t>
                        </w:r>
                      </w:p>
                    </w:txbxContent>
                  </v:textbox>
                </v:shape>
                <v:shape id="Надпись 55" o:spid="_x0000_s1300"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DJMQA&#10;AADbAAAADwAAAGRycy9kb3ducmV2LnhtbESPT2vCQBTE7wW/w/KE3upGIbZEVxFBEOylqZfentmX&#10;P5p9G3bXJO2n7wqFHoeZ+Q2z3o6mFT0531hWMJ8lIIgLqxuuFJw/Dy9vIHxA1thaJgXf5GG7mTyt&#10;MdN24A/q81CJCGGfoYI6hC6T0hc1GfQz2xFHr7TOYIjSVVI7HCLctHKRJEtpsOG4UGNH+5qKW343&#10;CsY0P3+Vh9I5S++7n2t1GvrXi1LP03G3AhFoDP/hv/ZRK0hTeHy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TAyTEAAAA2wAAAA8AAAAAAAAAAAAAAAAAmAIAAGRycy9k&#10;b3ducmV2LnhtbFBLBQYAAAAABAAEAPUAAACJAwAAAAA=&#10;" filled="f" stroked="f">
                  <v:textbox inset=".5mm,0,.5mm,0">
                    <w:txbxContent>
                      <w:p w14:paraId="174A7A3A" w14:textId="77777777" w:rsidR="002B6328" w:rsidRPr="0066310D" w:rsidRDefault="002B6328" w:rsidP="0096426C">
                        <w:pPr>
                          <w:ind w:firstLine="0"/>
                          <w:rPr>
                            <w:sz w:val="20"/>
                            <w:szCs w:val="20"/>
                          </w:rPr>
                        </w:pPr>
                        <w:r w:rsidRPr="0066310D">
                          <w:rPr>
                            <w:sz w:val="20"/>
                            <w:szCs w:val="20"/>
                          </w:rPr>
                          <w:t>Консульт.</w:t>
                        </w:r>
                      </w:p>
                    </w:txbxContent>
                  </v:textbox>
                </v:shape>
                <v:shape id="Надпись 56" o:spid="_x0000_s1301"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dU8QA&#10;AADbAAAADwAAAGRycy9kb3ducmV2LnhtbESPS2vDMBCE74H+B7GF3hI5gTxwoxgTCBTaS51ccttY&#10;60djrYyk2m5/fVUo9DjMzDfMPptMJwZyvrWsYLlIQBCXVrdcK7icT/MdCB+QNXaWScEXecgOD7M9&#10;ptqO/E5DEWoRIexTVNCE0KdS+rIhg35he+LoVdYZDFG6WmqHY4SbTq6SZCMNthwXGuzp2FB5Lz6N&#10;gmldXK7VqXLO0lv+/VG/jsP2ptTT45Q/gwg0hf/wX/tFK1hv4PdL/AH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BnVPEAAAA2wAAAA8AAAAAAAAAAAAAAAAAmAIAAGRycy9k&#10;b3ducmV2LnhtbFBLBQYAAAAABAAEAPUAAACJAwAAAAA=&#10;" filled="f" stroked="f">
                  <v:textbox inset=".5mm,0,.5mm,0">
                    <w:txbxContent>
                      <w:p w14:paraId="69EC0ECC" w14:textId="77777777" w:rsidR="002B6328" w:rsidRPr="002D0CDF" w:rsidRDefault="002B6328" w:rsidP="0096426C">
                        <w:pPr>
                          <w:ind w:firstLine="0"/>
                          <w:rPr>
                            <w:rFonts w:ascii="Arial" w:hAnsi="Arial" w:cs="Arial"/>
                            <w:spacing w:val="-6"/>
                            <w:sz w:val="20"/>
                            <w:szCs w:val="20"/>
                          </w:rPr>
                        </w:pPr>
                      </w:p>
                      <w:p w14:paraId="20009668" w14:textId="77777777" w:rsidR="002B6328" w:rsidRPr="002D0CDF" w:rsidRDefault="002B6328" w:rsidP="0096426C">
                        <w:pPr>
                          <w:rPr>
                            <w:rFonts w:ascii="Arial" w:hAnsi="Arial" w:cs="Arial"/>
                            <w:sz w:val="20"/>
                            <w:szCs w:val="20"/>
                          </w:rPr>
                        </w:pPr>
                      </w:p>
                      <w:p w14:paraId="5196D5A4" w14:textId="77777777" w:rsidR="002B6328" w:rsidRPr="002D0CDF" w:rsidRDefault="002B6328" w:rsidP="0096426C">
                        <w:pPr>
                          <w:rPr>
                            <w:rFonts w:ascii="Arial" w:hAnsi="Arial" w:cs="Arial"/>
                            <w:sz w:val="20"/>
                            <w:szCs w:val="20"/>
                          </w:rPr>
                        </w:pPr>
                      </w:p>
                    </w:txbxContent>
                  </v:textbox>
                </v:shape>
                <w10:wrap anchorx="page" anchory="page"/>
              </v:group>
            </w:pict>
          </mc:Fallback>
        </mc:AlternateContent>
      </w:r>
      <w:r w:rsidR="003D5FFE">
        <w:rPr>
          <w:noProof/>
          <w:lang w:eastAsia="ru-RU"/>
        </w:rPr>
        <mc:AlternateContent>
          <mc:Choice Requires="wps">
            <w:drawing>
              <wp:anchor distT="0" distB="0" distL="114300" distR="114300" simplePos="0" relativeHeight="251589632" behindDoc="1" locked="0" layoutInCell="1" allowOverlap="1" wp14:anchorId="2D1682B3" wp14:editId="53A0DABA">
                <wp:simplePos x="0" y="0"/>
                <wp:positionH relativeFrom="page">
                  <wp:posOffset>648335</wp:posOffset>
                </wp:positionH>
                <wp:positionV relativeFrom="page">
                  <wp:posOffset>9613265</wp:posOffset>
                </wp:positionV>
                <wp:extent cx="6659880" cy="0"/>
                <wp:effectExtent l="635" t="2540" r="0" b="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4953B0" id="Прямая соединительная линия 6" o:spid="_x0000_s1026" style="position:absolute;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" stroked="f">
                <w10:wrap anchorx="page" anchory="page"/>
              </v:line>
            </w:pict>
          </mc:Fallback>
        </mc:AlternateContent>
      </w:r>
      <w:r>
        <w:t>2 </w:t>
      </w:r>
      <w:bookmarkEnd w:id="22"/>
      <w:commentRangeStart w:id="23"/>
      <w:r w:rsidR="00325386" w:rsidRPr="00325386">
        <w:t xml:space="preserve">Проектирование структуры </w:t>
      </w:r>
      <w:commentRangeEnd w:id="23"/>
      <w:r w:rsidR="00325386" w:rsidRPr="00325386">
        <w:commentReference w:id="23"/>
      </w:r>
      <w:r w:rsidR="00325386" w:rsidRPr="00325386">
        <w:t>программного средства</w:t>
      </w:r>
    </w:p>
    <w:p w14:paraId="741ED0E8" w14:textId="77777777" w:rsidR="0096426C" w:rsidRDefault="0096426C" w:rsidP="0096426C">
      <w:pPr>
        <w:pStyle w:val="af8"/>
        <w:outlineLvl w:val="1"/>
      </w:pPr>
      <w:bookmarkStart w:id="24" w:name="_Toc514344672"/>
      <w:r>
        <w:t>2.1 Ц</w:t>
      </w:r>
      <w:r w:rsidRPr="0096426C">
        <w:t>ели задачи программного продукта</w:t>
      </w:r>
      <w:bookmarkEnd w:id="24"/>
    </w:p>
    <w:p w14:paraId="35B16175" w14:textId="77777777" w:rsidR="00FB33AD" w:rsidRDefault="00FB33AD" w:rsidP="00FB33AD">
      <w:r w:rsidRPr="00CC5C25">
        <w:t xml:space="preserve">Основной целью данного программного средства является создание  веб-приложения,  которое позволит отображать картографическую и прочую визуальную информацию, относящуюся к Негорельскому лесхозу. Программное средство должно иметь бэк-энд часть, представляющую </w:t>
      </w:r>
      <w:r w:rsidRPr="00CC5C25">
        <w:rPr>
          <w:lang w:val="en-US"/>
        </w:rPr>
        <w:t>REST</w:t>
      </w:r>
      <w:r w:rsidRPr="00CC5C25">
        <w:t xml:space="preserve">-сервисы к которым будет обращаться фронт-энд часть приложения. Также должен иметься настроенный геосервер и база данных для хранения географических объектов. Интерфейс пользователя  должен соответствовать основным идеям концепции построения внешнего вида приложений  Google Material Design. </w:t>
      </w:r>
    </w:p>
    <w:p w14:paraId="47B1A14E" w14:textId="77777777" w:rsidR="00FB33AD" w:rsidRPr="00CC5C25" w:rsidRDefault="00FB33AD" w:rsidP="00FB33AD">
      <w:r w:rsidRPr="00CC5C25">
        <w:t xml:space="preserve">Программное средство, разрабатываемое в рамках данного дипломного проекта, в первую очередь, предназначено для создания удобной в использовании геоинфорационной системы Негорельского лесхоза в виде веб-приложения для максимальной совместимости с устройствами. Данное программное средство позволит загружать и просматривать графическую информацию, относящуюся к Негорельскому лесхозу. </w:t>
      </w:r>
    </w:p>
    <w:p w14:paraId="3DF0531F" w14:textId="04860D66" w:rsidR="00FB33AD" w:rsidRPr="00CC5C25" w:rsidRDefault="00FB33AD" w:rsidP="00FB33AD">
      <w:r w:rsidRPr="00CC5C25">
        <w:t>Приложение ориентировано на пользователей, которые работают с лесохозяйственной системой негорельского лесхоза, для студентов лесохозяйственного факультета которым нужна информативная визуализация лесных массивов и инструменты для её анализа. Данное программное средство позволит повысить эффективность анализа визуальных данных лесхоза, за счёт стилизации лесных площадей по заданным критериям.</w:t>
      </w:r>
    </w:p>
    <w:p w14:paraId="70F498AC" w14:textId="77777777" w:rsidR="00FB33AD" w:rsidRPr="00CC5C25" w:rsidRDefault="00FB33AD" w:rsidP="00FB33AD">
      <w:r w:rsidRPr="00CC5C25">
        <w:t>Можно выделить следующие основные требования к программному продукту.</w:t>
      </w:r>
    </w:p>
    <w:p w14:paraId="00AD90E6" w14:textId="77777777" w:rsidR="00FB33AD" w:rsidRPr="00FB33AD" w:rsidRDefault="00FB33AD" w:rsidP="00FB33AD">
      <w:r w:rsidRPr="00CC5C25">
        <w:t>Программное средство должно являть собой веб-приложение, отобржающее Негорельский лесхоз</w:t>
      </w:r>
      <w:r w:rsidRPr="00FB33AD">
        <w:t>:</w:t>
      </w:r>
    </w:p>
    <w:p w14:paraId="15C163BF" w14:textId="5767F58F" w:rsidR="00FB33AD" w:rsidRDefault="00FB33AD" w:rsidP="00FB33AD">
      <w:pPr>
        <w:pStyle w:val="a4"/>
      </w:pPr>
      <w:r w:rsidRPr="00CC5C25">
        <w:t>Программный продукт должен позволять отображать и анализировать гео информацию Негорельского лесхоза а также добавлять новую.</w:t>
      </w:r>
    </w:p>
    <w:p w14:paraId="63B6D0C6" w14:textId="4A444D5C" w:rsidR="00FB33AD" w:rsidRDefault="00FB33AD" w:rsidP="00FB33AD">
      <w:pPr>
        <w:pStyle w:val="a4"/>
      </w:pPr>
      <w:r w:rsidRPr="00CC5C25">
        <w:t>Приложение должно быть расширяемым и простым в поддержке.</w:t>
      </w:r>
    </w:p>
    <w:p w14:paraId="4B19EFA8" w14:textId="51C634A3" w:rsidR="00FB33AD" w:rsidRDefault="0096426C" w:rsidP="00FB33AD">
      <w:pPr>
        <w:pStyle w:val="af9"/>
        <w:outlineLvl w:val="1"/>
      </w:pPr>
      <w:bookmarkStart w:id="25" w:name="_Toc514344673"/>
      <w:r>
        <w:t>2.2 </w:t>
      </w:r>
      <w:bookmarkEnd w:id="25"/>
      <w:r w:rsidR="00A95D3C" w:rsidRPr="00CC5C25">
        <w:t>Проектирование</w:t>
      </w:r>
    </w:p>
    <w:p w14:paraId="5BF75859" w14:textId="5B58F6D8" w:rsidR="00FB33AD" w:rsidRDefault="00A95D3C" w:rsidP="00FB33AD">
      <w:r w:rsidRPr="00CC5C25">
        <w:t xml:space="preserve">Проектирование программного средства в данном дипломном проекте производилось с помощью </w:t>
      </w:r>
      <w:r w:rsidRPr="00CC5C25">
        <w:rPr>
          <w:lang w:val="en-US"/>
        </w:rPr>
        <w:t>UML</w:t>
      </w:r>
      <w:r w:rsidRPr="00CC5C25">
        <w:t>. UML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t xml:space="preserve"> </w:t>
      </w:r>
      <w:r w:rsidR="00282774" w:rsidRPr="00CC5C25">
        <w:t>UML представляет</w:t>
      </w:r>
      <w:r w:rsidR="00282774">
        <w:t xml:space="preserve"> собой графическую нотацию, которая предназначена для </w:t>
      </w:r>
      <w:r w:rsidR="00FB33AD">
        <w:br w:type="page"/>
      </w:r>
    </w:p>
    <w:p w14:paraId="777B6B92" w14:textId="69526295" w:rsidR="00282774" w:rsidRPr="00CC5C25" w:rsidRDefault="00282774" w:rsidP="00282774">
      <w:pPr>
        <w:ind w:firstLine="0"/>
      </w:pPr>
      <w:bookmarkStart w:id="26" w:name="_Toc514344674"/>
      <w:r>
        <w:lastRenderedPageBreak/>
        <w:t xml:space="preserve">моделирования </w:t>
      </w:r>
      <w:r w:rsidRPr="00CC5C25">
        <w:t>и описания всех процессов, протекающих в процессе разработки. Основу UML представляют диаграммы, которые различаются по типам и предназначены для моделирования различных аспектов разработки.</w:t>
      </w:r>
    </w:p>
    <w:p w14:paraId="54DAB646" w14:textId="77777777" w:rsidR="00282774" w:rsidRPr="00CC5C25" w:rsidRDefault="00282774" w:rsidP="00282774">
      <w:r w:rsidRPr="00CC5C25">
        <w:t>Все диаграммы можно условно разделить на поведенческие и структурные. Поведенческие диаграммы отображают процессы, протекающие в моделируемой среде. Структурные диаграммы отображают элементы, из которых состоит система.  При этом одни и те же типы диаграмм могут использоваться как для моделирования бизнес-процессов, так и для непосредственного проектирования архитектуры.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[9].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(англ. generalization), агрегация (англ. aggregation) и поведение) и больше сконцентрироваться на проектировании и архитектуре. В UML используются следующие виды диаграмм (для исключения неоднозначности приведены также обозначения на английском языке):</w:t>
      </w:r>
    </w:p>
    <w:p w14:paraId="658F8D8B" w14:textId="77777777" w:rsidR="00282774" w:rsidRPr="00CC5C25" w:rsidRDefault="00282774" w:rsidP="00282774">
      <w:pPr>
        <w:pStyle w:val="a4"/>
      </w:pPr>
      <w:r w:rsidRPr="00CC5C25">
        <w:t xml:space="preserve"> структурные диаграммы;</w:t>
      </w:r>
    </w:p>
    <w:p w14:paraId="4F35FFD6" w14:textId="77777777" w:rsidR="00282774" w:rsidRPr="00CC5C25" w:rsidRDefault="00282774" w:rsidP="00282774">
      <w:pPr>
        <w:pStyle w:val="a4"/>
      </w:pPr>
      <w:r w:rsidRPr="00CC5C25">
        <w:rPr>
          <w:lang w:val="en-US"/>
        </w:rPr>
        <w:t xml:space="preserve"> </w:t>
      </w:r>
      <w:r w:rsidRPr="00CC5C25">
        <w:t>диаграммы поведения;</w:t>
      </w:r>
    </w:p>
    <w:p w14:paraId="65A4959F" w14:textId="77777777" w:rsidR="00282774" w:rsidRPr="00CC5C25" w:rsidRDefault="00282774" w:rsidP="00282774">
      <w:pPr>
        <w:pStyle w:val="a4"/>
      </w:pPr>
      <w:r w:rsidRPr="00CC5C25">
        <w:rPr>
          <w:lang w:val="en-US"/>
        </w:rPr>
        <w:t xml:space="preserve"> </w:t>
      </w:r>
      <w:r w:rsidRPr="00CC5C25">
        <w:t>диаграммы взаимодействия.</w:t>
      </w:r>
    </w:p>
    <w:p w14:paraId="4234D774" w14:textId="77777777" w:rsidR="00BE3BBD" w:rsidRDefault="00BE3BBD" w:rsidP="00BE3BBD">
      <w:r w:rsidRPr="00CC5C25">
        <w:t xml:space="preserve">Общая структура компонентов программного средства в данном дипломном проекте представлена в виде компонентов </w:t>
      </w:r>
      <w:r w:rsidRPr="00CC5C25">
        <w:rPr>
          <w:lang w:val="en-US"/>
        </w:rPr>
        <w:t>UML</w:t>
      </w:r>
      <w:r w:rsidRPr="00CC5C25">
        <w:t xml:space="preserve"> (рисунок 2.1).</w:t>
      </w:r>
    </w:p>
    <w:p w14:paraId="171D0D88" w14:textId="2DD7A324" w:rsidR="00BE3BBD" w:rsidRDefault="00BE3BBD" w:rsidP="00BE3BBD">
      <w:pPr>
        <w:pStyle w:val="aa"/>
      </w:pPr>
      <w:r>
        <w:rPr>
          <w:noProof/>
          <w:lang w:eastAsia="ru-RU"/>
        </w:rPr>
        <w:drawing>
          <wp:inline distT="0" distB="0" distL="0" distR="0" wp14:anchorId="449A6B81" wp14:editId="30E46C9C">
            <wp:extent cx="3794945" cy="3424335"/>
            <wp:effectExtent l="19050" t="19050" r="15240" b="2413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6261" cy="3452592"/>
                    </a:xfrm>
                    <a:prstGeom prst="rect">
                      <a:avLst/>
                    </a:prstGeom>
                    <a:ln>
                      <a:solidFill>
                        <a:schemeClr val="tx1"/>
                      </a:solidFill>
                    </a:ln>
                  </pic:spPr>
                </pic:pic>
              </a:graphicData>
            </a:graphic>
          </wp:inline>
        </w:drawing>
      </w:r>
    </w:p>
    <w:p w14:paraId="0CB92946" w14:textId="13D874DD" w:rsidR="00BE3BBD" w:rsidRDefault="00BE3BBD" w:rsidP="00BE3BBD">
      <w:pPr>
        <w:pStyle w:val="ab"/>
      </w:pPr>
      <w:r w:rsidRPr="00BE3BBD">
        <w:t>Рис.2.1 Общая структура</w:t>
      </w:r>
      <w:r>
        <w:t xml:space="preserve"> компонентов</w:t>
      </w:r>
      <w:r w:rsidRPr="00BE3BBD">
        <w:t xml:space="preserve"> приложения</w:t>
      </w:r>
    </w:p>
    <w:p w14:paraId="0A37EBC9" w14:textId="77777777" w:rsidR="0085475C" w:rsidRPr="00CC5C25" w:rsidRDefault="0085475C" w:rsidP="0085475C">
      <w:r w:rsidRPr="00CC5C25">
        <w:rPr>
          <w:i/>
          <w:lang w:val="en-US"/>
        </w:rPr>
        <w:lastRenderedPageBreak/>
        <w:t>Front</w:t>
      </w:r>
      <w:r w:rsidRPr="00CC5C25">
        <w:rPr>
          <w:i/>
        </w:rPr>
        <w:t>-</w:t>
      </w:r>
      <w:r w:rsidRPr="00CC5C25">
        <w:rPr>
          <w:i/>
          <w:lang w:val="en-US"/>
        </w:rPr>
        <w:t>end</w:t>
      </w:r>
      <w:r w:rsidRPr="00CC5C25">
        <w:t xml:space="preserve"> часть представлена веб-приложением, которое созданно для кроссбраузерной работы по отображнию геоданных Негорельского лесхоза. </w:t>
      </w:r>
      <w:r w:rsidRPr="00CC5C25">
        <w:rPr>
          <w:lang w:val="en-US"/>
        </w:rPr>
        <w:t>Front</w:t>
      </w:r>
      <w:r w:rsidRPr="00CC5C25">
        <w:t>-</w:t>
      </w:r>
      <w:r w:rsidRPr="00CC5C25">
        <w:rPr>
          <w:lang w:val="en-US"/>
        </w:rPr>
        <w:t>end</w:t>
      </w:r>
      <w:r w:rsidRPr="00CC5C25">
        <w:t xml:space="preserve"> часть имеет связь с сервисами </w:t>
      </w:r>
      <w:r w:rsidRPr="00CC5C25">
        <w:rPr>
          <w:lang w:val="en-US"/>
        </w:rPr>
        <w:t>Back</w:t>
      </w:r>
      <w:r w:rsidRPr="00CC5C25">
        <w:t>-</w:t>
      </w:r>
      <w:r w:rsidRPr="00CC5C25">
        <w:rPr>
          <w:lang w:val="en-US"/>
        </w:rPr>
        <w:t>end</w:t>
      </w:r>
      <w:r w:rsidRPr="00CC5C25">
        <w:t xml:space="preserve"> части и с </w:t>
      </w:r>
      <w:r w:rsidRPr="00CC5C25">
        <w:rPr>
          <w:lang w:val="en-US"/>
        </w:rPr>
        <w:t>REST</w:t>
      </w:r>
      <w:r w:rsidRPr="00CC5C25">
        <w:t>-сервисами Геосервера.</w:t>
      </w:r>
    </w:p>
    <w:p w14:paraId="1E5D2C8D" w14:textId="77777777" w:rsidR="0085475C" w:rsidRPr="00CC5C25" w:rsidRDefault="0085475C" w:rsidP="0085475C">
      <w:r w:rsidRPr="00CC5C25">
        <w:rPr>
          <w:i/>
          <w:lang w:val="en-US"/>
        </w:rPr>
        <w:t>Back</w:t>
      </w:r>
      <w:r w:rsidRPr="00CC5C25">
        <w:rPr>
          <w:i/>
        </w:rPr>
        <w:t>-</w:t>
      </w:r>
      <w:r w:rsidRPr="00CC5C25">
        <w:rPr>
          <w:i/>
          <w:lang w:val="en-US"/>
        </w:rPr>
        <w:t>end</w:t>
      </w:r>
      <w:r w:rsidRPr="00CC5C25">
        <w:t xml:space="preserve"> – это часть системы,представленная </w:t>
      </w:r>
      <w:r w:rsidRPr="00CC5C25">
        <w:rPr>
          <w:lang w:val="en-US"/>
        </w:rPr>
        <w:t>REST</w:t>
      </w:r>
      <w:r w:rsidRPr="00CC5C25">
        <w:t xml:space="preserve">-сервисами, предоставляющими функциональность авторизации и связующая между базой данных и </w:t>
      </w:r>
      <w:r w:rsidRPr="00CC5C25">
        <w:rPr>
          <w:lang w:val="en-US"/>
        </w:rPr>
        <w:t>front</w:t>
      </w:r>
      <w:r w:rsidRPr="00CC5C25">
        <w:t>-</w:t>
      </w:r>
      <w:r w:rsidRPr="00CC5C25">
        <w:rPr>
          <w:lang w:val="en-US"/>
        </w:rPr>
        <w:t>end</w:t>
      </w:r>
      <w:r w:rsidRPr="00CC5C25">
        <w:t xml:space="preserve"> частью.</w:t>
      </w:r>
    </w:p>
    <w:p w14:paraId="7782EF57" w14:textId="2E132ACC" w:rsidR="0085475C" w:rsidRPr="00CC5C25" w:rsidRDefault="0085475C" w:rsidP="0085475C">
      <w:r>
        <w:t>Компонент</w:t>
      </w:r>
      <w:r w:rsidRPr="0085475C">
        <w:t xml:space="preserve"> </w:t>
      </w:r>
      <w:r w:rsidRPr="0085475C">
        <w:rPr>
          <w:i/>
          <w:lang w:val="en-US"/>
        </w:rPr>
        <w:t>Geoserver</w:t>
      </w:r>
      <w:r w:rsidRPr="00CC5C25">
        <w:t xml:space="preserve"> представляет собой программное средство, предоставляющее для </w:t>
      </w:r>
      <w:r w:rsidRPr="00CC5C25">
        <w:rPr>
          <w:lang w:val="en-US"/>
        </w:rPr>
        <w:t>front</w:t>
      </w:r>
      <w:r w:rsidRPr="00CC5C25">
        <w:t>-</w:t>
      </w:r>
      <w:r w:rsidRPr="00CC5C25">
        <w:rPr>
          <w:lang w:val="en-US"/>
        </w:rPr>
        <w:t>end</w:t>
      </w:r>
      <w:r w:rsidRPr="00CC5C25">
        <w:t xml:space="preserve"> части тайлы, которые преобразуются Геосервером из </w:t>
      </w:r>
      <w:r w:rsidRPr="00CC5C25">
        <w:rPr>
          <w:lang w:val="en-US"/>
        </w:rPr>
        <w:t>shape</w:t>
      </w:r>
      <w:r w:rsidRPr="00CC5C25">
        <w:t xml:space="preserve">-файлов. </w:t>
      </w:r>
      <w:r w:rsidRPr="00CC5C25">
        <w:rPr>
          <w:lang w:val="en-US"/>
        </w:rPr>
        <w:t>Shape</w:t>
      </w:r>
      <w:r w:rsidRPr="00CC5C25">
        <w:t xml:space="preserve">-файлы Геосервер получает из базы данных, а отображение производится при помощи </w:t>
      </w:r>
      <w:r w:rsidRPr="00CC5C25">
        <w:rPr>
          <w:lang w:val="en-US"/>
        </w:rPr>
        <w:t>front</w:t>
      </w:r>
      <w:r w:rsidRPr="00CC5C25">
        <w:t>-</w:t>
      </w:r>
      <w:r w:rsidRPr="00CC5C25">
        <w:rPr>
          <w:lang w:val="en-US"/>
        </w:rPr>
        <w:t>end</w:t>
      </w:r>
      <w:r w:rsidRPr="00CC5C25">
        <w:t xml:space="preserve"> части. Также, геосервер предоставляет средства для стилизации тайлов по выбранным признакам,</w:t>
      </w:r>
      <w:r w:rsidR="000726FE">
        <w:t xml:space="preserve"> </w:t>
      </w:r>
      <w:r w:rsidRPr="00CC5C25">
        <w:t>например классам бонитета или возрастом деревьев.</w:t>
      </w:r>
    </w:p>
    <w:p w14:paraId="7524DFCD" w14:textId="0CBC031F" w:rsidR="0085475C" w:rsidRPr="00CC5C25" w:rsidRDefault="0085475C" w:rsidP="0085475C">
      <w:r w:rsidRPr="00CC5C25">
        <w:rPr>
          <w:i/>
        </w:rPr>
        <w:t>База данных</w:t>
      </w:r>
      <w:r w:rsidRPr="00CC5C25">
        <w:t xml:space="preserve"> – это часть програм</w:t>
      </w:r>
      <w:r w:rsidR="000726FE">
        <w:t>м</w:t>
      </w:r>
      <w:r w:rsidRPr="00CC5C25">
        <w:t xml:space="preserve">ного средства ,которая предназначена для хранения географической информации. Данная часть должна реализовывать примерно следующий функционал: сохранение информации в формате </w:t>
      </w:r>
      <w:r w:rsidRPr="00CC5C25">
        <w:rPr>
          <w:lang w:val="en-US"/>
        </w:rPr>
        <w:t>utf</w:t>
      </w:r>
      <w:r w:rsidRPr="00CC5C25">
        <w:t xml:space="preserve">-8, возможность «достать» эту информацию при помощи Геосервера или </w:t>
      </w:r>
      <w:r w:rsidRPr="00CC5C25">
        <w:rPr>
          <w:lang w:val="en-US"/>
        </w:rPr>
        <w:t>Back</w:t>
      </w:r>
      <w:r w:rsidRPr="00CC5C25">
        <w:t>-</w:t>
      </w:r>
      <w:r w:rsidRPr="00CC5C25">
        <w:rPr>
          <w:lang w:val="en-US"/>
        </w:rPr>
        <w:t>end</w:t>
      </w:r>
      <w:r w:rsidRPr="00CC5C25">
        <w:t xml:space="preserve"> части. Также да</w:t>
      </w:r>
      <w:r w:rsidR="000726FE">
        <w:t>н</w:t>
      </w:r>
      <w:r w:rsidRPr="00CC5C25">
        <w:t>ная часть д</w:t>
      </w:r>
      <w:r w:rsidR="000726FE">
        <w:t>олжна поддерживать большой набор</w:t>
      </w:r>
      <w:r w:rsidRPr="00CC5C25">
        <w:t xml:space="preserve"> типов объектов и желательно быть объект</w:t>
      </w:r>
      <w:r w:rsidR="000726FE">
        <w:t>н</w:t>
      </w:r>
      <w:r w:rsidRPr="00CC5C25">
        <w:t>о-ориентированной.</w:t>
      </w:r>
    </w:p>
    <w:p w14:paraId="22AABDC6" w14:textId="77777777" w:rsidR="0085475C" w:rsidRPr="00CC5C25" w:rsidRDefault="0085475C" w:rsidP="00096AC5">
      <w:r w:rsidRPr="00CC5C25">
        <w:t>Общая диаграмма последовательности использования приложения отображена на рисунке 2.2.</w:t>
      </w:r>
    </w:p>
    <w:p w14:paraId="0A853CA0" w14:textId="1C2E2E92" w:rsidR="00096AC5" w:rsidRPr="00CC5C25" w:rsidRDefault="00096AC5" w:rsidP="000726FE">
      <w:pPr>
        <w:pStyle w:val="aa"/>
      </w:pPr>
      <w:r w:rsidRPr="00CC5C25">
        <w:rPr>
          <w:noProof/>
          <w:lang w:eastAsia="ru-RU"/>
        </w:rPr>
        <w:drawing>
          <wp:inline distT="0" distB="0" distL="0" distR="0" wp14:anchorId="431703BE" wp14:editId="4CA08D1B">
            <wp:extent cx="5654258" cy="2891081"/>
            <wp:effectExtent l="0" t="0" r="3810"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6192" cy="2897183"/>
                    </a:xfrm>
                    <a:prstGeom prst="rect">
                      <a:avLst/>
                    </a:prstGeom>
                  </pic:spPr>
                </pic:pic>
              </a:graphicData>
            </a:graphic>
          </wp:inline>
        </w:drawing>
      </w:r>
    </w:p>
    <w:p w14:paraId="4BF3274A" w14:textId="77777777" w:rsidR="00096AC5" w:rsidRPr="00CC5C25" w:rsidRDefault="00096AC5" w:rsidP="000726FE">
      <w:pPr>
        <w:pStyle w:val="ab"/>
      </w:pPr>
      <w:r w:rsidRPr="00CC5C25">
        <w:t xml:space="preserve">Рисунок 2.2 - Диаграмма </w:t>
      </w:r>
      <w:r w:rsidRPr="000726FE">
        <w:t>последовательности</w:t>
      </w:r>
    </w:p>
    <w:p w14:paraId="576E97FA" w14:textId="77777777" w:rsidR="000726FE" w:rsidRDefault="000726FE" w:rsidP="000726FE">
      <w:r w:rsidRPr="00CC5C25">
        <w:t xml:space="preserve">Последовательность событий начинается с того, что пользователь </w:t>
      </w:r>
      <w:r>
        <w:t>о</w:t>
      </w:r>
      <w:r w:rsidRPr="00CC5C25">
        <w:t>ткрыв</w:t>
      </w:r>
      <w:r>
        <w:t>а</w:t>
      </w:r>
      <w:r w:rsidRPr="00CC5C25">
        <w:t>ет приложение, при этом отображается карта Негорельского лесхоза, также подгружаются доступные для отображения слои с геосервера. Пользователь может выбрать слой для отображения или выбрать стиль для уже отображаемого. При выборе слоя,</w:t>
      </w:r>
      <w:r>
        <w:t xml:space="preserve"> </w:t>
      </w:r>
      <w:r w:rsidRPr="00CC5C25">
        <w:t>происходит запрос к геосерверу,</w:t>
      </w:r>
      <w:r>
        <w:t xml:space="preserve"> </w:t>
      </w:r>
      <w:r w:rsidRPr="00CC5C25">
        <w:t xml:space="preserve">после чего геосервер делает запрос в базу для получения </w:t>
      </w:r>
      <w:r w:rsidRPr="00CC5C25">
        <w:rPr>
          <w:lang w:val="en-US"/>
        </w:rPr>
        <w:t>shape</w:t>
      </w:r>
      <w:r w:rsidRPr="00CC5C25">
        <w:t xml:space="preserve">-файла, который геосервер преобразовывает в тайлы и присылает в ответе. Данные тайлы отображаются в виде слоя. При отображении слоя, можно выбрать стиль </w:t>
      </w:r>
      <w:r>
        <w:t>о</w:t>
      </w:r>
      <w:r w:rsidRPr="00CC5C25">
        <w:t>тображения. При выборе стиля, делается запрос к геосерверу,</w:t>
      </w:r>
      <w:r>
        <w:t xml:space="preserve"> </w:t>
      </w:r>
      <w:r w:rsidRPr="00CC5C25">
        <w:t xml:space="preserve">после </w:t>
      </w:r>
      <w:r w:rsidRPr="00CC5C25">
        <w:lastRenderedPageBreak/>
        <w:t>чего геосерве</w:t>
      </w:r>
      <w:r>
        <w:t>р</w:t>
      </w:r>
      <w:r w:rsidRPr="00CC5C25">
        <w:t xml:space="preserve"> применяет стиль к выбранным слоям и возвращает стилизованные тайлы.</w:t>
      </w:r>
      <w:r w:rsidRPr="00096AC5">
        <w:t xml:space="preserve"> </w:t>
      </w:r>
    </w:p>
    <w:p w14:paraId="4A372F81" w14:textId="77777777" w:rsidR="00096AC5" w:rsidRPr="00CC5C25" w:rsidRDefault="00096AC5" w:rsidP="00096AC5">
      <w:pPr>
        <w:pStyle w:val="aff5"/>
      </w:pPr>
      <w:r w:rsidRPr="00CC5C25">
        <w:t xml:space="preserve">Ключевыми элементами системы являются Гесервер и </w:t>
      </w:r>
      <w:r w:rsidRPr="00CC5C25">
        <w:rPr>
          <w:lang w:val="en-US"/>
        </w:rPr>
        <w:t>back</w:t>
      </w:r>
      <w:r w:rsidRPr="00CC5C25">
        <w:t>-</w:t>
      </w:r>
      <w:r w:rsidRPr="00CC5C25">
        <w:rPr>
          <w:lang w:val="en-US"/>
        </w:rPr>
        <w:t>end</w:t>
      </w:r>
      <w:r w:rsidRPr="00CC5C25">
        <w:t xml:space="preserve"> части програмного средства,которые язляются так называемым «связующим звеном» между данными, хранящимися в базе данных и пользовательским веб-интерфейсом,который позвляет отобразить данные в удобоваримом для человека виде с целью облегчения анализа.</w:t>
      </w:r>
    </w:p>
    <w:p w14:paraId="422637BD" w14:textId="77777777" w:rsidR="00096AC5" w:rsidRDefault="00096AC5" w:rsidP="00096AC5">
      <w:pPr>
        <w:pStyle w:val="aff5"/>
      </w:pPr>
      <w:commentRangeStart w:id="27"/>
      <w:r w:rsidRPr="00CC5C25">
        <w:t xml:space="preserve">Для </w:t>
      </w:r>
      <w:commentRangeEnd w:id="27"/>
      <w:r w:rsidRPr="00CC5C25">
        <w:rPr>
          <w:rStyle w:val="affd"/>
        </w:rPr>
        <w:commentReference w:id="27"/>
      </w:r>
      <w:r w:rsidRPr="00CC5C25">
        <w:t xml:space="preserve">хранения данных используется база данных. Для этих целей была выбрана система управления базами данных </w:t>
      </w:r>
      <w:r w:rsidRPr="00CC5C25">
        <w:rPr>
          <w:lang w:val="en-US"/>
        </w:rPr>
        <w:t>PostgreSQL</w:t>
      </w:r>
      <w:r w:rsidRPr="00CC5C25">
        <w:t xml:space="preserve"> из-за того,что это объектно-ориентированная база данных,которая отлично подходит для хранения данных с любой структурой. Также для </w:t>
      </w:r>
      <w:r w:rsidRPr="00CC5C25">
        <w:rPr>
          <w:lang w:val="en-US"/>
        </w:rPr>
        <w:t>PostgreSQL</w:t>
      </w:r>
      <w:r w:rsidRPr="00CC5C25">
        <w:t xml:space="preserve"> существуют надстройки, позволяющие комфортно работать с </w:t>
      </w:r>
      <w:r w:rsidRPr="00CC5C25">
        <w:rPr>
          <w:lang w:val="en-US"/>
        </w:rPr>
        <w:t>shape</w:t>
      </w:r>
      <w:r w:rsidRPr="00CC5C25">
        <w:t xml:space="preserve">-файлами и прочей геоинформацией. </w:t>
      </w:r>
    </w:p>
    <w:p w14:paraId="499B1037" w14:textId="34113675" w:rsidR="0085475C" w:rsidRDefault="00096AC5" w:rsidP="00EA7C24">
      <w:pPr>
        <w:pStyle w:val="aff5"/>
      </w:pPr>
      <w:r>
        <w:t xml:space="preserve">Структура таблиц в базе данных зависит от количества и типа полей в </w:t>
      </w:r>
      <w:r>
        <w:rPr>
          <w:lang w:val="en-US"/>
        </w:rPr>
        <w:t>shape</w:t>
      </w:r>
      <w:r w:rsidRPr="00315006">
        <w:t>-</w:t>
      </w:r>
      <w:r>
        <w:t>файлах,которые мы импортируем в базу.</w:t>
      </w:r>
    </w:p>
    <w:p w14:paraId="1362EB84" w14:textId="6983D1C6" w:rsidR="00EA7C24" w:rsidRPr="002B6328" w:rsidRDefault="00CD05E2" w:rsidP="00EA7C24">
      <w:pPr>
        <w:pStyle w:val="afc"/>
      </w:pPr>
      <w:r w:rsidRPr="002B6328">
        <w:t>2.2.1</w:t>
      </w:r>
      <w:r w:rsidR="00EA7C24">
        <w:rPr>
          <w:lang w:val="en-US"/>
        </w:rPr>
        <w:t>Front</w:t>
      </w:r>
      <w:r w:rsidR="00EA7C24" w:rsidRPr="002B6328">
        <w:t>-</w:t>
      </w:r>
      <w:r w:rsidR="00EA7C24">
        <w:rPr>
          <w:lang w:val="en-US"/>
        </w:rPr>
        <w:t>end</w:t>
      </w:r>
    </w:p>
    <w:p w14:paraId="2728EEBE" w14:textId="1A3DAB13" w:rsidR="00171A0A" w:rsidRPr="00691BFE" w:rsidRDefault="00171A0A" w:rsidP="00171A0A">
      <w:pPr>
        <w:spacing w:after="280"/>
        <w:rPr>
          <w:color w:val="000000" w:themeColor="text1"/>
          <w:szCs w:val="28"/>
          <w:lang w:eastAsia="ja-JP"/>
        </w:rPr>
      </w:pPr>
      <w:r>
        <w:rPr>
          <w:color w:val="000000" w:themeColor="text1"/>
          <w:szCs w:val="28"/>
          <w:lang w:val="en-US" w:eastAsia="ja-JP"/>
        </w:rPr>
        <w:t>Front</w:t>
      </w:r>
      <w:r w:rsidRPr="00171A0A">
        <w:rPr>
          <w:color w:val="000000" w:themeColor="text1"/>
          <w:szCs w:val="28"/>
          <w:lang w:eastAsia="ja-JP"/>
        </w:rPr>
        <w:t>-</w:t>
      </w:r>
      <w:r>
        <w:rPr>
          <w:color w:val="000000" w:themeColor="text1"/>
          <w:szCs w:val="28"/>
          <w:lang w:val="en-US" w:eastAsia="ja-JP"/>
        </w:rPr>
        <w:t>end</w:t>
      </w:r>
      <w:r w:rsidRPr="00171A0A">
        <w:rPr>
          <w:color w:val="000000" w:themeColor="text1"/>
          <w:szCs w:val="28"/>
          <w:lang w:eastAsia="ja-JP"/>
        </w:rPr>
        <w:t xml:space="preserve"> </w:t>
      </w:r>
      <w:r>
        <w:rPr>
          <w:color w:val="000000" w:themeColor="text1"/>
          <w:szCs w:val="28"/>
          <w:lang w:eastAsia="ja-JP"/>
        </w:rPr>
        <w:t xml:space="preserve">часть приложения </w:t>
      </w:r>
      <w:r w:rsidR="00E95B24">
        <w:rPr>
          <w:color w:val="000000" w:themeColor="text1"/>
          <w:szCs w:val="28"/>
          <w:lang w:eastAsia="ja-JP"/>
        </w:rPr>
        <w:t xml:space="preserve">спроектирована с применением </w:t>
      </w:r>
      <w:r w:rsidR="00E95B24">
        <w:rPr>
          <w:color w:val="000000" w:themeColor="text1"/>
          <w:szCs w:val="28"/>
          <w:lang w:val="en-US" w:eastAsia="ja-JP"/>
        </w:rPr>
        <w:t>VueJS</w:t>
      </w:r>
      <w:r w:rsidRPr="00CE58FD">
        <w:rPr>
          <w:color w:val="000000" w:themeColor="text1"/>
          <w:szCs w:val="28"/>
          <w:lang w:eastAsia="ja-JP"/>
        </w:rPr>
        <w:t xml:space="preserve"> </w:t>
      </w:r>
      <w:r w:rsidR="00705ED0">
        <w:rPr>
          <w:color w:val="000000" w:themeColor="text1"/>
          <w:szCs w:val="28"/>
          <w:lang w:eastAsia="ja-JP"/>
        </w:rPr>
        <w:t>, основные параметры приведены</w:t>
      </w:r>
      <w:r>
        <w:rPr>
          <w:color w:val="000000" w:themeColor="text1"/>
          <w:szCs w:val="28"/>
          <w:lang w:eastAsia="ja-JP"/>
        </w:rPr>
        <w:t xml:space="preserve"> в таблице 3.1.</w:t>
      </w:r>
    </w:p>
    <w:p w14:paraId="685BC94F" w14:textId="3772C70B" w:rsidR="00171A0A" w:rsidRPr="00171A0A" w:rsidRDefault="00171A0A" w:rsidP="00171A0A">
      <w:pPr>
        <w:pStyle w:val="ab"/>
        <w:jc w:val="left"/>
        <w:rPr>
          <w:lang w:eastAsia="ja-JP"/>
        </w:rPr>
      </w:pPr>
      <w:r w:rsidRPr="00691BFE">
        <w:rPr>
          <w:lang w:eastAsia="ja-JP"/>
        </w:rPr>
        <w:t xml:space="preserve">Таблица 3.1 — </w:t>
      </w:r>
      <w:r>
        <w:rPr>
          <w:lang w:eastAsia="ja-JP"/>
        </w:rPr>
        <w:t xml:space="preserve">Описание </w:t>
      </w:r>
      <w:r>
        <w:rPr>
          <w:lang w:val="en-US" w:eastAsia="ja-JP"/>
        </w:rPr>
        <w:t>front</w:t>
      </w:r>
      <w:r w:rsidRPr="00171A0A">
        <w:rPr>
          <w:lang w:eastAsia="ja-JP"/>
        </w:rPr>
        <w:t>-</w:t>
      </w:r>
      <w:r>
        <w:rPr>
          <w:lang w:val="en-US" w:eastAsia="ja-JP"/>
        </w:rPr>
        <w:t>end</w:t>
      </w:r>
      <w:r w:rsidRPr="00171A0A">
        <w:rPr>
          <w:lang w:eastAsia="ja-JP"/>
        </w:rPr>
        <w:t xml:space="preserve"> </w:t>
      </w:r>
      <w:r>
        <w:rPr>
          <w:lang w:eastAsia="ja-JP"/>
        </w:rPr>
        <w:t>части приложения</w:t>
      </w:r>
    </w:p>
    <w:tbl>
      <w:tblPr>
        <w:tblStyle w:val="ae"/>
        <w:tblW w:w="0" w:type="auto"/>
        <w:tblLook w:val="04A0" w:firstRow="1" w:lastRow="0" w:firstColumn="1" w:lastColumn="0" w:noHBand="0" w:noVBand="1"/>
      </w:tblPr>
      <w:tblGrid>
        <w:gridCol w:w="5012"/>
        <w:gridCol w:w="5013"/>
      </w:tblGrid>
      <w:tr w:rsidR="00EA7C24" w14:paraId="1D3E0998" w14:textId="77777777" w:rsidTr="000726FE">
        <w:tc>
          <w:tcPr>
            <w:tcW w:w="5012" w:type="dxa"/>
          </w:tcPr>
          <w:p w14:paraId="17A2F506" w14:textId="60D2D21C" w:rsidR="00EA7C24" w:rsidRPr="00EA7C24" w:rsidRDefault="00EA7C24" w:rsidP="00EA7C24">
            <w:pPr>
              <w:pStyle w:val="aff5"/>
              <w:ind w:firstLine="0"/>
            </w:pPr>
            <w:r>
              <w:t>Технология</w:t>
            </w:r>
          </w:p>
        </w:tc>
        <w:tc>
          <w:tcPr>
            <w:tcW w:w="5013" w:type="dxa"/>
          </w:tcPr>
          <w:p w14:paraId="619E9EC6" w14:textId="12D36A2B" w:rsidR="00EA7C24" w:rsidRDefault="00EA7C24" w:rsidP="00EA7C24">
            <w:pPr>
              <w:pStyle w:val="aff5"/>
              <w:ind w:firstLine="0"/>
              <w:rPr>
                <w:lang w:val="en-US"/>
              </w:rPr>
            </w:pPr>
            <w:r>
              <w:rPr>
                <w:lang w:val="en-US"/>
              </w:rPr>
              <w:t>VueJS</w:t>
            </w:r>
          </w:p>
        </w:tc>
      </w:tr>
      <w:tr w:rsidR="00EA7C24" w14:paraId="78986F38" w14:textId="77777777" w:rsidTr="000726FE">
        <w:tc>
          <w:tcPr>
            <w:tcW w:w="5012" w:type="dxa"/>
          </w:tcPr>
          <w:p w14:paraId="7002C2C4" w14:textId="17B2F1CC" w:rsidR="00EA7C24" w:rsidRPr="00EA7C24" w:rsidRDefault="00EA7C24" w:rsidP="00EA7C24">
            <w:pPr>
              <w:pStyle w:val="aff5"/>
              <w:ind w:firstLine="0"/>
            </w:pPr>
            <w:r>
              <w:t>Протокол</w:t>
            </w:r>
            <w:r>
              <w:rPr>
                <w:lang w:val="en-US"/>
              </w:rPr>
              <w:t xml:space="preserve"> </w:t>
            </w:r>
            <w:r>
              <w:t>взаимодействия</w:t>
            </w:r>
          </w:p>
        </w:tc>
        <w:tc>
          <w:tcPr>
            <w:tcW w:w="5013" w:type="dxa"/>
          </w:tcPr>
          <w:p w14:paraId="34F6BC09" w14:textId="3F7D90D1" w:rsidR="00EA7C24" w:rsidRDefault="00EA7C24" w:rsidP="00EA7C24">
            <w:pPr>
              <w:pStyle w:val="aff5"/>
              <w:ind w:firstLine="0"/>
              <w:rPr>
                <w:lang w:val="en-US"/>
              </w:rPr>
            </w:pPr>
            <w:r>
              <w:rPr>
                <w:lang w:val="en-US"/>
              </w:rPr>
              <w:t>HTTP</w:t>
            </w:r>
          </w:p>
        </w:tc>
      </w:tr>
      <w:tr w:rsidR="00EA7C24" w:rsidRPr="00171A0A" w14:paraId="2D5CEBE7" w14:textId="77777777" w:rsidTr="000726FE">
        <w:tc>
          <w:tcPr>
            <w:tcW w:w="5012" w:type="dxa"/>
          </w:tcPr>
          <w:p w14:paraId="0AEFC244" w14:textId="46F2DD00" w:rsidR="00EA7C24" w:rsidRPr="00EA7C24" w:rsidRDefault="00EA7C24" w:rsidP="00EA7C24">
            <w:pPr>
              <w:pStyle w:val="aff5"/>
              <w:ind w:firstLine="0"/>
            </w:pPr>
            <w:r>
              <w:t>Назначение</w:t>
            </w:r>
          </w:p>
        </w:tc>
        <w:tc>
          <w:tcPr>
            <w:tcW w:w="5013" w:type="dxa"/>
          </w:tcPr>
          <w:p w14:paraId="2AFC5530" w14:textId="23B87553" w:rsidR="00EA7C24" w:rsidRPr="00EA7C24" w:rsidRDefault="00EA7C24" w:rsidP="00EA7C24">
            <w:pPr>
              <w:pStyle w:val="aff5"/>
              <w:ind w:firstLine="0"/>
            </w:pPr>
            <w:r>
              <w:t>Отображение карт</w:t>
            </w:r>
            <w:r w:rsidR="00E95B24">
              <w:t xml:space="preserve">, слоёв и прочей информации </w:t>
            </w:r>
            <w:r w:rsidR="00171A0A">
              <w:t>на стороне клиента</w:t>
            </w:r>
          </w:p>
        </w:tc>
      </w:tr>
      <w:tr w:rsidR="00E95B24" w:rsidRPr="00171A0A" w14:paraId="1D8AFDDD" w14:textId="77777777" w:rsidTr="000726FE">
        <w:tc>
          <w:tcPr>
            <w:tcW w:w="5012" w:type="dxa"/>
          </w:tcPr>
          <w:p w14:paraId="33B3317E" w14:textId="588B8424" w:rsidR="00E95B24" w:rsidRPr="00E95B24" w:rsidRDefault="00E95B24" w:rsidP="00EA7C24">
            <w:pPr>
              <w:pStyle w:val="aff5"/>
              <w:ind w:firstLine="0"/>
            </w:pPr>
            <w:r>
              <w:t>Дополнительные библиотеки</w:t>
            </w:r>
          </w:p>
        </w:tc>
        <w:tc>
          <w:tcPr>
            <w:tcW w:w="5013" w:type="dxa"/>
          </w:tcPr>
          <w:p w14:paraId="7C7E8A42" w14:textId="7B593A08" w:rsidR="00E95B24" w:rsidRPr="00E95B24" w:rsidRDefault="00E95B24" w:rsidP="00EA7C24">
            <w:pPr>
              <w:pStyle w:val="aff5"/>
              <w:ind w:firstLine="0"/>
              <w:rPr>
                <w:lang w:val="en-US"/>
              </w:rPr>
            </w:pPr>
            <w:r>
              <w:rPr>
                <w:lang w:val="en-US"/>
              </w:rPr>
              <w:t>VueMaterial, Vuex, OpenLayers</w:t>
            </w:r>
          </w:p>
        </w:tc>
      </w:tr>
    </w:tbl>
    <w:p w14:paraId="31EC64A6" w14:textId="011397A3" w:rsidR="00705ED0" w:rsidRDefault="00CD05E2" w:rsidP="00705ED0">
      <w:pPr>
        <w:pStyle w:val="afc"/>
        <w:rPr>
          <w:lang w:val="en-US"/>
        </w:rPr>
      </w:pPr>
      <w:r>
        <w:rPr>
          <w:lang w:val="en-US"/>
        </w:rPr>
        <w:t>2.2.2</w:t>
      </w:r>
      <w:r w:rsidR="00036699">
        <w:rPr>
          <w:lang w:val="en-US"/>
        </w:rPr>
        <w:t>Ba</w:t>
      </w:r>
      <w:r w:rsidR="005869DA">
        <w:rPr>
          <w:lang w:val="en-US"/>
        </w:rPr>
        <w:t>ck</w:t>
      </w:r>
      <w:r w:rsidR="00705ED0">
        <w:rPr>
          <w:lang w:val="en-US"/>
        </w:rPr>
        <w:t>-end</w:t>
      </w:r>
    </w:p>
    <w:p w14:paraId="54DDF711" w14:textId="26EE08B4" w:rsidR="00705ED0" w:rsidRPr="00691BFE" w:rsidRDefault="005869DA" w:rsidP="00705ED0">
      <w:pPr>
        <w:spacing w:after="280"/>
        <w:rPr>
          <w:color w:val="000000" w:themeColor="text1"/>
          <w:szCs w:val="28"/>
          <w:lang w:eastAsia="ja-JP"/>
        </w:rPr>
      </w:pPr>
      <w:r>
        <w:rPr>
          <w:color w:val="000000" w:themeColor="text1"/>
          <w:szCs w:val="28"/>
          <w:lang w:val="en-US" w:eastAsia="ja-JP"/>
        </w:rPr>
        <w:t>Back</w:t>
      </w:r>
      <w:r w:rsidR="00705ED0" w:rsidRPr="00171A0A">
        <w:rPr>
          <w:color w:val="000000" w:themeColor="text1"/>
          <w:szCs w:val="28"/>
          <w:lang w:eastAsia="ja-JP"/>
        </w:rPr>
        <w:t>-</w:t>
      </w:r>
      <w:r w:rsidR="00705ED0">
        <w:rPr>
          <w:color w:val="000000" w:themeColor="text1"/>
          <w:szCs w:val="28"/>
          <w:lang w:val="en-US" w:eastAsia="ja-JP"/>
        </w:rPr>
        <w:t>end</w:t>
      </w:r>
      <w:r w:rsidR="00705ED0" w:rsidRPr="00171A0A">
        <w:rPr>
          <w:color w:val="000000" w:themeColor="text1"/>
          <w:szCs w:val="28"/>
          <w:lang w:eastAsia="ja-JP"/>
        </w:rPr>
        <w:t xml:space="preserve"> </w:t>
      </w:r>
      <w:r w:rsidR="00705ED0">
        <w:rPr>
          <w:color w:val="000000" w:themeColor="text1"/>
          <w:szCs w:val="28"/>
          <w:lang w:eastAsia="ja-JP"/>
        </w:rPr>
        <w:t xml:space="preserve">часть приложения спроектирована с применением </w:t>
      </w:r>
      <w:r>
        <w:rPr>
          <w:color w:val="000000" w:themeColor="text1"/>
          <w:szCs w:val="28"/>
          <w:lang w:val="en-US" w:eastAsia="ja-JP"/>
        </w:rPr>
        <w:t>Go</w:t>
      </w:r>
      <w:r w:rsidR="00705ED0" w:rsidRPr="00CE58FD">
        <w:rPr>
          <w:color w:val="000000" w:themeColor="text1"/>
          <w:szCs w:val="28"/>
          <w:lang w:eastAsia="ja-JP"/>
        </w:rPr>
        <w:t xml:space="preserve"> </w:t>
      </w:r>
      <w:r w:rsidR="00705ED0">
        <w:rPr>
          <w:color w:val="000000" w:themeColor="text1"/>
          <w:szCs w:val="28"/>
          <w:lang w:eastAsia="ja-JP"/>
        </w:rPr>
        <w:t>, основные параметры приведены</w:t>
      </w:r>
      <w:r w:rsidR="00036699">
        <w:rPr>
          <w:color w:val="000000" w:themeColor="text1"/>
          <w:szCs w:val="28"/>
          <w:lang w:eastAsia="ja-JP"/>
        </w:rPr>
        <w:t xml:space="preserve"> в таблице 3.2</w:t>
      </w:r>
      <w:r w:rsidR="00705ED0">
        <w:rPr>
          <w:color w:val="000000" w:themeColor="text1"/>
          <w:szCs w:val="28"/>
          <w:lang w:eastAsia="ja-JP"/>
        </w:rPr>
        <w:t>.</w:t>
      </w:r>
    </w:p>
    <w:p w14:paraId="625C1AF2" w14:textId="60EA13A4" w:rsidR="00705ED0" w:rsidRPr="00171A0A" w:rsidRDefault="005869DA" w:rsidP="00705ED0">
      <w:pPr>
        <w:pStyle w:val="ab"/>
        <w:jc w:val="left"/>
        <w:rPr>
          <w:lang w:eastAsia="ja-JP"/>
        </w:rPr>
      </w:pPr>
      <w:r>
        <w:rPr>
          <w:lang w:eastAsia="ja-JP"/>
        </w:rPr>
        <w:t>Таблица 3.</w:t>
      </w:r>
      <w:r w:rsidRPr="005869DA">
        <w:rPr>
          <w:lang w:eastAsia="ja-JP"/>
        </w:rPr>
        <w:t>2</w:t>
      </w:r>
      <w:r w:rsidR="00705ED0" w:rsidRPr="00691BFE">
        <w:rPr>
          <w:lang w:eastAsia="ja-JP"/>
        </w:rPr>
        <w:t xml:space="preserve"> — </w:t>
      </w:r>
      <w:r w:rsidR="00705ED0">
        <w:rPr>
          <w:lang w:eastAsia="ja-JP"/>
        </w:rPr>
        <w:t xml:space="preserve">Описание </w:t>
      </w:r>
      <w:r>
        <w:rPr>
          <w:lang w:val="en-US" w:eastAsia="ja-JP"/>
        </w:rPr>
        <w:t>back</w:t>
      </w:r>
      <w:r w:rsidR="00705ED0" w:rsidRPr="00171A0A">
        <w:rPr>
          <w:lang w:eastAsia="ja-JP"/>
        </w:rPr>
        <w:t>-</w:t>
      </w:r>
      <w:r w:rsidR="00705ED0">
        <w:rPr>
          <w:lang w:val="en-US" w:eastAsia="ja-JP"/>
        </w:rPr>
        <w:t>end</w:t>
      </w:r>
      <w:r w:rsidR="00705ED0" w:rsidRPr="00171A0A">
        <w:rPr>
          <w:lang w:eastAsia="ja-JP"/>
        </w:rPr>
        <w:t xml:space="preserve"> </w:t>
      </w:r>
      <w:r w:rsidR="00705ED0">
        <w:rPr>
          <w:lang w:eastAsia="ja-JP"/>
        </w:rPr>
        <w:t>части приложения</w:t>
      </w:r>
    </w:p>
    <w:tbl>
      <w:tblPr>
        <w:tblStyle w:val="ae"/>
        <w:tblW w:w="0" w:type="auto"/>
        <w:tblLook w:val="04A0" w:firstRow="1" w:lastRow="0" w:firstColumn="1" w:lastColumn="0" w:noHBand="0" w:noVBand="1"/>
      </w:tblPr>
      <w:tblGrid>
        <w:gridCol w:w="5012"/>
        <w:gridCol w:w="5013"/>
      </w:tblGrid>
      <w:tr w:rsidR="00705ED0" w14:paraId="16EBA042" w14:textId="77777777" w:rsidTr="004A4DED">
        <w:tc>
          <w:tcPr>
            <w:tcW w:w="5012" w:type="dxa"/>
          </w:tcPr>
          <w:p w14:paraId="0282929B" w14:textId="77777777" w:rsidR="00705ED0" w:rsidRPr="00EA7C24" w:rsidRDefault="00705ED0" w:rsidP="004A4DED">
            <w:pPr>
              <w:pStyle w:val="aff5"/>
              <w:ind w:firstLine="0"/>
            </w:pPr>
            <w:r>
              <w:t>Технология</w:t>
            </w:r>
          </w:p>
        </w:tc>
        <w:tc>
          <w:tcPr>
            <w:tcW w:w="5013" w:type="dxa"/>
          </w:tcPr>
          <w:p w14:paraId="663EEBDE" w14:textId="3C7E4D2D" w:rsidR="00705ED0" w:rsidRDefault="005869DA" w:rsidP="004A4DED">
            <w:pPr>
              <w:pStyle w:val="aff5"/>
              <w:ind w:firstLine="0"/>
              <w:rPr>
                <w:lang w:val="en-US"/>
              </w:rPr>
            </w:pPr>
            <w:r>
              <w:rPr>
                <w:lang w:val="en-US"/>
              </w:rPr>
              <w:t>Go</w:t>
            </w:r>
          </w:p>
        </w:tc>
      </w:tr>
      <w:tr w:rsidR="00705ED0" w14:paraId="4599B18F" w14:textId="77777777" w:rsidTr="004A4DED">
        <w:tc>
          <w:tcPr>
            <w:tcW w:w="5012" w:type="dxa"/>
          </w:tcPr>
          <w:p w14:paraId="686FD113" w14:textId="77777777" w:rsidR="00705ED0" w:rsidRPr="00EA7C24" w:rsidRDefault="00705ED0" w:rsidP="004A4DED">
            <w:pPr>
              <w:pStyle w:val="aff5"/>
              <w:ind w:firstLine="0"/>
            </w:pPr>
            <w:r>
              <w:t>Протокол</w:t>
            </w:r>
            <w:r>
              <w:rPr>
                <w:lang w:val="en-US"/>
              </w:rPr>
              <w:t xml:space="preserve"> </w:t>
            </w:r>
            <w:r>
              <w:t>взаимодействия</w:t>
            </w:r>
          </w:p>
        </w:tc>
        <w:tc>
          <w:tcPr>
            <w:tcW w:w="5013" w:type="dxa"/>
          </w:tcPr>
          <w:p w14:paraId="24B4C296" w14:textId="77777777" w:rsidR="00705ED0" w:rsidRDefault="00705ED0" w:rsidP="004A4DED">
            <w:pPr>
              <w:pStyle w:val="aff5"/>
              <w:ind w:firstLine="0"/>
              <w:rPr>
                <w:lang w:val="en-US"/>
              </w:rPr>
            </w:pPr>
            <w:r>
              <w:rPr>
                <w:lang w:val="en-US"/>
              </w:rPr>
              <w:t>HTTP</w:t>
            </w:r>
          </w:p>
        </w:tc>
      </w:tr>
      <w:tr w:rsidR="00705ED0" w:rsidRPr="00171A0A" w14:paraId="74F75D65" w14:textId="77777777" w:rsidTr="004A4DED">
        <w:tc>
          <w:tcPr>
            <w:tcW w:w="5012" w:type="dxa"/>
          </w:tcPr>
          <w:p w14:paraId="343D9637" w14:textId="77777777" w:rsidR="00705ED0" w:rsidRPr="00EA7C24" w:rsidRDefault="00705ED0" w:rsidP="004A4DED">
            <w:pPr>
              <w:pStyle w:val="aff5"/>
              <w:ind w:firstLine="0"/>
            </w:pPr>
            <w:r>
              <w:t>Назначение</w:t>
            </w:r>
          </w:p>
        </w:tc>
        <w:tc>
          <w:tcPr>
            <w:tcW w:w="5013" w:type="dxa"/>
          </w:tcPr>
          <w:p w14:paraId="39B87899" w14:textId="084A6CB2" w:rsidR="00705ED0" w:rsidRPr="00EA7C24" w:rsidRDefault="005869DA" w:rsidP="004A4DED">
            <w:pPr>
              <w:pStyle w:val="aff5"/>
              <w:ind w:firstLine="0"/>
            </w:pPr>
            <w:r>
              <w:t>Связь клиентского приложения с базой данных, работа в качестве сервера статических файлов, в том числе и клиентского приложения</w:t>
            </w:r>
          </w:p>
        </w:tc>
      </w:tr>
      <w:tr w:rsidR="00705ED0" w:rsidRPr="00171A0A" w14:paraId="3E88E31B" w14:textId="77777777" w:rsidTr="004A4DED">
        <w:tc>
          <w:tcPr>
            <w:tcW w:w="5012" w:type="dxa"/>
          </w:tcPr>
          <w:p w14:paraId="50C6E766" w14:textId="77777777" w:rsidR="00705ED0" w:rsidRPr="00E95B24" w:rsidRDefault="00705ED0" w:rsidP="004A4DED">
            <w:pPr>
              <w:pStyle w:val="aff5"/>
              <w:ind w:firstLine="0"/>
            </w:pPr>
            <w:r>
              <w:t>Дополнительные библиотеки</w:t>
            </w:r>
          </w:p>
        </w:tc>
        <w:tc>
          <w:tcPr>
            <w:tcW w:w="5013" w:type="dxa"/>
          </w:tcPr>
          <w:p w14:paraId="79A809B2" w14:textId="5BA7E56E" w:rsidR="00705ED0" w:rsidRPr="00E95B24" w:rsidRDefault="003A6064" w:rsidP="003A6064">
            <w:pPr>
              <w:pStyle w:val="aff5"/>
              <w:ind w:firstLine="0"/>
              <w:rPr>
                <w:lang w:val="en-US"/>
              </w:rPr>
            </w:pPr>
            <w:r>
              <w:rPr>
                <w:lang w:val="en-US"/>
              </w:rPr>
              <w:t>Chi</w:t>
            </w:r>
            <w:r w:rsidR="005032C2">
              <w:rPr>
                <w:lang w:val="en-US"/>
              </w:rPr>
              <w:t>, PQ</w:t>
            </w:r>
          </w:p>
        </w:tc>
      </w:tr>
    </w:tbl>
    <w:p w14:paraId="247D5CF3" w14:textId="67AD019C" w:rsidR="00705ED0" w:rsidRPr="00036699" w:rsidRDefault="00CD05E2" w:rsidP="00705ED0">
      <w:pPr>
        <w:pStyle w:val="afc"/>
      </w:pPr>
      <w:r>
        <w:rPr>
          <w:lang w:val="en-US"/>
        </w:rPr>
        <w:lastRenderedPageBreak/>
        <w:t>2.2.3</w:t>
      </w:r>
      <w:r w:rsidR="00036699">
        <w:t>База данных</w:t>
      </w:r>
    </w:p>
    <w:p w14:paraId="78639D75" w14:textId="14CD9372" w:rsidR="00705ED0" w:rsidRPr="00691BFE" w:rsidRDefault="00036699" w:rsidP="00705ED0">
      <w:pPr>
        <w:spacing w:after="280"/>
        <w:rPr>
          <w:color w:val="000000" w:themeColor="text1"/>
          <w:szCs w:val="28"/>
          <w:lang w:eastAsia="ja-JP"/>
        </w:rPr>
      </w:pPr>
      <w:r>
        <w:rPr>
          <w:color w:val="000000" w:themeColor="text1"/>
          <w:szCs w:val="28"/>
          <w:lang w:eastAsia="ja-JP"/>
        </w:rPr>
        <w:t xml:space="preserve">В качестве базы данных используется </w:t>
      </w:r>
      <w:r>
        <w:rPr>
          <w:color w:val="000000" w:themeColor="text1"/>
          <w:szCs w:val="28"/>
          <w:lang w:val="en-US" w:eastAsia="ja-JP"/>
        </w:rPr>
        <w:t>PostgreSQL</w:t>
      </w:r>
      <w:r w:rsidRPr="00036699">
        <w:rPr>
          <w:color w:val="000000" w:themeColor="text1"/>
          <w:szCs w:val="28"/>
          <w:lang w:eastAsia="ja-JP"/>
        </w:rPr>
        <w:t>.</w:t>
      </w:r>
      <w:r w:rsidR="00D84756">
        <w:rPr>
          <w:color w:val="000000" w:themeColor="text1"/>
          <w:szCs w:val="28"/>
          <w:lang w:eastAsia="ja-JP"/>
        </w:rPr>
        <w:t xml:space="preserve"> Основные</w:t>
      </w:r>
      <w:r w:rsidR="00705ED0">
        <w:rPr>
          <w:color w:val="000000" w:themeColor="text1"/>
          <w:szCs w:val="28"/>
          <w:lang w:eastAsia="ja-JP"/>
        </w:rPr>
        <w:t xml:space="preserve"> параметры приведены в таблице 3.</w:t>
      </w:r>
      <w:r w:rsidR="00D84756">
        <w:rPr>
          <w:color w:val="000000" w:themeColor="text1"/>
          <w:szCs w:val="28"/>
          <w:lang w:eastAsia="ja-JP"/>
        </w:rPr>
        <w:t>3</w:t>
      </w:r>
      <w:r w:rsidR="00705ED0">
        <w:rPr>
          <w:color w:val="000000" w:themeColor="text1"/>
          <w:szCs w:val="28"/>
          <w:lang w:eastAsia="ja-JP"/>
        </w:rPr>
        <w:t>.</w:t>
      </w:r>
    </w:p>
    <w:p w14:paraId="209C80C6" w14:textId="2BEA499C" w:rsidR="00705ED0" w:rsidRPr="00171A0A" w:rsidRDefault="00705ED0" w:rsidP="00705ED0">
      <w:pPr>
        <w:pStyle w:val="ab"/>
        <w:jc w:val="left"/>
        <w:rPr>
          <w:lang w:eastAsia="ja-JP"/>
        </w:rPr>
      </w:pPr>
      <w:r w:rsidRPr="00691BFE">
        <w:rPr>
          <w:lang w:eastAsia="ja-JP"/>
        </w:rPr>
        <w:t xml:space="preserve">Таблица 3.1 — </w:t>
      </w:r>
      <w:r>
        <w:rPr>
          <w:lang w:eastAsia="ja-JP"/>
        </w:rPr>
        <w:t xml:space="preserve">Описание </w:t>
      </w:r>
      <w:r w:rsidR="00D84756">
        <w:rPr>
          <w:lang w:eastAsia="ja-JP"/>
        </w:rPr>
        <w:t>базы данных</w:t>
      </w:r>
      <w:r>
        <w:rPr>
          <w:lang w:eastAsia="ja-JP"/>
        </w:rPr>
        <w:t xml:space="preserve"> приложения</w:t>
      </w:r>
    </w:p>
    <w:tbl>
      <w:tblPr>
        <w:tblStyle w:val="ae"/>
        <w:tblW w:w="0" w:type="auto"/>
        <w:tblLook w:val="04A0" w:firstRow="1" w:lastRow="0" w:firstColumn="1" w:lastColumn="0" w:noHBand="0" w:noVBand="1"/>
      </w:tblPr>
      <w:tblGrid>
        <w:gridCol w:w="5012"/>
        <w:gridCol w:w="5013"/>
      </w:tblGrid>
      <w:tr w:rsidR="00705ED0" w14:paraId="64281833" w14:textId="77777777" w:rsidTr="004A4DED">
        <w:tc>
          <w:tcPr>
            <w:tcW w:w="5012" w:type="dxa"/>
          </w:tcPr>
          <w:p w14:paraId="2F04FBBB" w14:textId="77777777" w:rsidR="00705ED0" w:rsidRPr="00EA7C24" w:rsidRDefault="00705ED0" w:rsidP="004A4DED">
            <w:pPr>
              <w:pStyle w:val="aff5"/>
              <w:ind w:firstLine="0"/>
            </w:pPr>
            <w:r>
              <w:t>Технология</w:t>
            </w:r>
          </w:p>
        </w:tc>
        <w:tc>
          <w:tcPr>
            <w:tcW w:w="5013" w:type="dxa"/>
          </w:tcPr>
          <w:p w14:paraId="6D39F991" w14:textId="3EF21677" w:rsidR="00705ED0" w:rsidRDefault="00D84756" w:rsidP="004A4DED">
            <w:pPr>
              <w:pStyle w:val="aff5"/>
              <w:ind w:firstLine="0"/>
              <w:rPr>
                <w:lang w:val="en-US"/>
              </w:rPr>
            </w:pPr>
            <w:r>
              <w:rPr>
                <w:lang w:val="en-US"/>
              </w:rPr>
              <w:t>PostgreSQL</w:t>
            </w:r>
          </w:p>
        </w:tc>
      </w:tr>
      <w:tr w:rsidR="00705ED0" w14:paraId="0EE45CF7" w14:textId="77777777" w:rsidTr="004A4DED">
        <w:tc>
          <w:tcPr>
            <w:tcW w:w="5012" w:type="dxa"/>
          </w:tcPr>
          <w:p w14:paraId="71354559" w14:textId="77777777" w:rsidR="00705ED0" w:rsidRPr="00EA7C24" w:rsidRDefault="00705ED0" w:rsidP="004A4DED">
            <w:pPr>
              <w:pStyle w:val="aff5"/>
              <w:ind w:firstLine="0"/>
            </w:pPr>
            <w:r>
              <w:t>Протокол</w:t>
            </w:r>
            <w:r>
              <w:rPr>
                <w:lang w:val="en-US"/>
              </w:rPr>
              <w:t xml:space="preserve"> </w:t>
            </w:r>
            <w:r>
              <w:t>взаимодействия</w:t>
            </w:r>
          </w:p>
        </w:tc>
        <w:tc>
          <w:tcPr>
            <w:tcW w:w="5013" w:type="dxa"/>
          </w:tcPr>
          <w:p w14:paraId="23B26BF5" w14:textId="11FC4EAC" w:rsidR="00705ED0" w:rsidRPr="00D84756" w:rsidRDefault="00D84756" w:rsidP="004A4DED">
            <w:pPr>
              <w:pStyle w:val="aff5"/>
              <w:ind w:firstLine="0"/>
              <w:rPr>
                <w:lang w:val="en-US"/>
              </w:rPr>
            </w:pPr>
            <w:r>
              <w:rPr>
                <w:lang w:val="en-US"/>
              </w:rPr>
              <w:t>TCP\IP</w:t>
            </w:r>
          </w:p>
        </w:tc>
      </w:tr>
      <w:tr w:rsidR="00705ED0" w:rsidRPr="00171A0A" w14:paraId="27ED37B9" w14:textId="77777777" w:rsidTr="004A4DED">
        <w:tc>
          <w:tcPr>
            <w:tcW w:w="5012" w:type="dxa"/>
          </w:tcPr>
          <w:p w14:paraId="69CF23BA" w14:textId="77777777" w:rsidR="00705ED0" w:rsidRPr="00EA7C24" w:rsidRDefault="00705ED0" w:rsidP="004A4DED">
            <w:pPr>
              <w:pStyle w:val="aff5"/>
              <w:ind w:firstLine="0"/>
            </w:pPr>
            <w:r>
              <w:t>Назначение</w:t>
            </w:r>
          </w:p>
        </w:tc>
        <w:tc>
          <w:tcPr>
            <w:tcW w:w="5013" w:type="dxa"/>
          </w:tcPr>
          <w:p w14:paraId="4A9A9905" w14:textId="7FB4E5D5" w:rsidR="00705ED0" w:rsidRPr="00D84756" w:rsidRDefault="00D84756" w:rsidP="004A4DED">
            <w:pPr>
              <w:pStyle w:val="aff5"/>
              <w:ind w:firstLine="0"/>
            </w:pPr>
            <w:r>
              <w:t>Хранение пользовательской информации и географической информации приложения</w:t>
            </w:r>
          </w:p>
        </w:tc>
      </w:tr>
      <w:tr w:rsidR="00705ED0" w:rsidRPr="00171A0A" w14:paraId="4DCC4D6A" w14:textId="77777777" w:rsidTr="004A4DED">
        <w:tc>
          <w:tcPr>
            <w:tcW w:w="5012" w:type="dxa"/>
          </w:tcPr>
          <w:p w14:paraId="527F850E" w14:textId="77777777" w:rsidR="00705ED0" w:rsidRPr="00E95B24" w:rsidRDefault="00705ED0" w:rsidP="004A4DED">
            <w:pPr>
              <w:pStyle w:val="aff5"/>
              <w:ind w:firstLine="0"/>
            </w:pPr>
            <w:r>
              <w:t>Дополнительные библиотеки</w:t>
            </w:r>
          </w:p>
        </w:tc>
        <w:tc>
          <w:tcPr>
            <w:tcW w:w="5013" w:type="dxa"/>
          </w:tcPr>
          <w:p w14:paraId="0120438E" w14:textId="6154E54E" w:rsidR="00705ED0" w:rsidRPr="00E95B24" w:rsidRDefault="00D84756" w:rsidP="004A4DED">
            <w:pPr>
              <w:pStyle w:val="aff5"/>
              <w:ind w:firstLine="0"/>
              <w:rPr>
                <w:lang w:val="en-US"/>
              </w:rPr>
            </w:pPr>
            <w:r>
              <w:rPr>
                <w:lang w:val="en-US"/>
              </w:rPr>
              <w:t>PostGIS</w:t>
            </w:r>
          </w:p>
        </w:tc>
      </w:tr>
    </w:tbl>
    <w:p w14:paraId="38E0F39E" w14:textId="2466F8A2" w:rsidR="007B6C8A" w:rsidRDefault="007B6C8A" w:rsidP="007B6C8A">
      <w:pPr>
        <w:pStyle w:val="af5"/>
      </w:pPr>
      <w:r>
        <w:t xml:space="preserve">База данных имеет две постоянные таблицы, так как остальные формируются при импорте </w:t>
      </w:r>
      <w:r>
        <w:rPr>
          <w:lang w:val="en-US"/>
        </w:rPr>
        <w:t>shape</w:t>
      </w:r>
      <w:r w:rsidRPr="007B6C8A">
        <w:t>-</w:t>
      </w:r>
      <w:r>
        <w:t>файлов.</w:t>
      </w:r>
      <w:r w:rsidRPr="007B6C8A">
        <w:rPr>
          <w:lang w:eastAsia="ru-RU"/>
        </w:rPr>
        <w:t xml:space="preserve"> </w:t>
      </w:r>
      <w:r>
        <w:rPr>
          <w:lang w:eastAsia="ru-RU"/>
        </w:rPr>
        <w:t>На рисунке 3.1 представлена схема таблиц базы данных.</w:t>
      </w:r>
    </w:p>
    <w:p w14:paraId="24D79E8C" w14:textId="24331164" w:rsidR="007B6C8A" w:rsidRDefault="007B6C8A" w:rsidP="007B6C8A">
      <w:pPr>
        <w:pStyle w:val="aa"/>
      </w:pPr>
      <w:r>
        <w:rPr>
          <w:noProof/>
          <w:lang w:eastAsia="ru-RU"/>
        </w:rPr>
        <w:drawing>
          <wp:inline distT="0" distB="0" distL="0" distR="0" wp14:anchorId="562EEC17" wp14:editId="789C8CFB">
            <wp:extent cx="4642687" cy="2233674"/>
            <wp:effectExtent l="19050" t="19050" r="24765" b="146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2988" cy="2248252"/>
                    </a:xfrm>
                    <a:prstGeom prst="rect">
                      <a:avLst/>
                    </a:prstGeom>
                    <a:ln>
                      <a:solidFill>
                        <a:schemeClr val="tx1"/>
                      </a:solidFill>
                    </a:ln>
                  </pic:spPr>
                </pic:pic>
              </a:graphicData>
            </a:graphic>
          </wp:inline>
        </w:drawing>
      </w:r>
    </w:p>
    <w:p w14:paraId="1D5D1806" w14:textId="289B1E30" w:rsidR="007B6C8A" w:rsidRDefault="007B6C8A" w:rsidP="007B6C8A">
      <w:pPr>
        <w:pStyle w:val="ab"/>
      </w:pPr>
      <w:r>
        <w:t>Рисунок 2.2 Схема постоянных таблиц базы даных</w:t>
      </w:r>
    </w:p>
    <w:p w14:paraId="06AADB7D" w14:textId="77777777" w:rsidR="002C16C5" w:rsidRDefault="002C16C5" w:rsidP="002C16C5">
      <w:pPr>
        <w:spacing w:after="280"/>
        <w:rPr>
          <w:color w:val="000000" w:themeColor="text1"/>
          <w:szCs w:val="28"/>
          <w:lang w:eastAsia="ja-JP"/>
        </w:rPr>
      </w:pPr>
      <w:r>
        <w:rPr>
          <w:color w:val="000000" w:themeColor="text1"/>
          <w:szCs w:val="28"/>
          <w:lang w:eastAsia="ja-JP"/>
        </w:rPr>
        <w:t>Таблица</w:t>
      </w:r>
      <w:r w:rsidRPr="00CE58FD">
        <w:rPr>
          <w:color w:val="000000" w:themeColor="text1"/>
          <w:szCs w:val="28"/>
          <w:lang w:eastAsia="ja-JP"/>
        </w:rPr>
        <w:t xml:space="preserve"> </w:t>
      </w:r>
      <w:r w:rsidRPr="00691BFE">
        <w:rPr>
          <w:color w:val="000000" w:themeColor="text1"/>
          <w:szCs w:val="28"/>
          <w:lang w:eastAsia="ja-JP"/>
        </w:rPr>
        <w:t>«</w:t>
      </w:r>
      <w:r>
        <w:rPr>
          <w:color w:val="000000" w:themeColor="text1"/>
          <w:szCs w:val="28"/>
          <w:lang w:val="en-US" w:eastAsia="ja-JP"/>
        </w:rPr>
        <w:t>users</w:t>
      </w:r>
      <w:r w:rsidRPr="00691BFE">
        <w:rPr>
          <w:color w:val="000000" w:themeColor="text1"/>
          <w:szCs w:val="28"/>
          <w:lang w:eastAsia="ja-JP"/>
        </w:rPr>
        <w:t>»</w:t>
      </w:r>
      <w:r w:rsidRPr="00CE58FD">
        <w:rPr>
          <w:color w:val="000000" w:themeColor="text1"/>
          <w:szCs w:val="28"/>
          <w:lang w:eastAsia="ja-JP"/>
        </w:rPr>
        <w:t xml:space="preserve"> </w:t>
      </w:r>
      <w:r>
        <w:rPr>
          <w:color w:val="000000" w:themeColor="text1"/>
          <w:szCs w:val="28"/>
          <w:lang w:eastAsia="ja-JP"/>
        </w:rPr>
        <w:t>предназначена для хранения пользователей.</w:t>
      </w:r>
      <w:r w:rsidRPr="00CE58FD">
        <w:rPr>
          <w:color w:val="000000" w:themeColor="text1"/>
          <w:szCs w:val="28"/>
          <w:lang w:eastAsia="ja-JP"/>
        </w:rPr>
        <w:t xml:space="preserve"> </w:t>
      </w:r>
      <w:r>
        <w:rPr>
          <w:color w:val="000000" w:themeColor="text1"/>
          <w:szCs w:val="28"/>
          <w:lang w:eastAsia="ja-JP"/>
        </w:rPr>
        <w:t xml:space="preserve">Описание полей </w:t>
      </w:r>
      <w:r w:rsidRPr="00691BFE">
        <w:rPr>
          <w:color w:val="000000" w:themeColor="text1"/>
          <w:szCs w:val="28"/>
          <w:lang w:eastAsia="ja-JP"/>
        </w:rPr>
        <w:t>«</w:t>
      </w:r>
      <w:r>
        <w:rPr>
          <w:color w:val="000000" w:themeColor="text1"/>
          <w:szCs w:val="28"/>
          <w:lang w:val="en-US" w:eastAsia="ja-JP"/>
        </w:rPr>
        <w:t>users</w:t>
      </w:r>
      <w:r w:rsidRPr="00691BFE">
        <w:rPr>
          <w:color w:val="000000" w:themeColor="text1"/>
          <w:szCs w:val="28"/>
          <w:lang w:eastAsia="ja-JP"/>
        </w:rPr>
        <w:t>»</w:t>
      </w:r>
      <w:r w:rsidRPr="00CE58FD">
        <w:rPr>
          <w:color w:val="000000" w:themeColor="text1"/>
          <w:szCs w:val="28"/>
          <w:lang w:eastAsia="ja-JP"/>
        </w:rPr>
        <w:t xml:space="preserve"> </w:t>
      </w:r>
      <w:r>
        <w:rPr>
          <w:color w:val="000000" w:themeColor="text1"/>
          <w:szCs w:val="28"/>
          <w:lang w:eastAsia="ja-JP"/>
        </w:rPr>
        <w:t>приведено в таблице 2.5</w:t>
      </w:r>
    </w:p>
    <w:p w14:paraId="20F3CF22" w14:textId="44BDA0D8" w:rsidR="00134CDD" w:rsidRPr="00615CAE" w:rsidRDefault="00134CDD" w:rsidP="00134CDD">
      <w:pPr>
        <w:pStyle w:val="af3"/>
        <w:rPr>
          <w:lang w:eastAsia="ja-JP"/>
        </w:rPr>
      </w:pPr>
      <w:r w:rsidRPr="00691BFE">
        <w:rPr>
          <w:lang w:eastAsia="ja-JP"/>
        </w:rPr>
        <w:t xml:space="preserve">Таблица 3.1 — </w:t>
      </w:r>
      <w:r>
        <w:rPr>
          <w:lang w:eastAsia="ja-JP"/>
        </w:rPr>
        <w:t xml:space="preserve">Описание </w:t>
      </w:r>
      <w:r w:rsidR="00615CAE">
        <w:rPr>
          <w:lang w:eastAsia="ja-JP"/>
        </w:rPr>
        <w:t>полей таблицы «</w:t>
      </w:r>
      <w:r w:rsidR="00615CAE">
        <w:rPr>
          <w:lang w:val="en-US" w:eastAsia="ja-JP"/>
        </w:rPr>
        <w:t>users</w:t>
      </w:r>
      <w:r w:rsidR="00615CAE">
        <w:rPr>
          <w:lang w:eastAsia="ja-JP"/>
        </w:rPr>
        <w:t>»</w:t>
      </w:r>
    </w:p>
    <w:tbl>
      <w:tblPr>
        <w:tblStyle w:val="ae"/>
        <w:tblW w:w="0" w:type="auto"/>
        <w:tblLook w:val="04A0" w:firstRow="1" w:lastRow="0" w:firstColumn="1" w:lastColumn="0" w:noHBand="0" w:noVBand="1"/>
      </w:tblPr>
      <w:tblGrid>
        <w:gridCol w:w="3347"/>
        <w:gridCol w:w="3336"/>
        <w:gridCol w:w="3342"/>
      </w:tblGrid>
      <w:tr w:rsidR="002C16C5" w14:paraId="6A1BCF80" w14:textId="77777777" w:rsidTr="00134CDD">
        <w:tc>
          <w:tcPr>
            <w:tcW w:w="3347" w:type="dxa"/>
          </w:tcPr>
          <w:p w14:paraId="63B2FA5D" w14:textId="77777777" w:rsidR="002C16C5" w:rsidRDefault="002C16C5" w:rsidP="004A4DED">
            <w:pPr>
              <w:spacing w:after="280"/>
              <w:rPr>
                <w:color w:val="000000" w:themeColor="text1"/>
                <w:szCs w:val="28"/>
                <w:lang w:eastAsia="ja-JP"/>
              </w:rPr>
            </w:pPr>
            <w:r>
              <w:rPr>
                <w:color w:val="000000" w:themeColor="text1"/>
                <w:szCs w:val="28"/>
                <w:lang w:eastAsia="ja-JP"/>
              </w:rPr>
              <w:t>Название</w:t>
            </w:r>
          </w:p>
        </w:tc>
        <w:tc>
          <w:tcPr>
            <w:tcW w:w="3336" w:type="dxa"/>
          </w:tcPr>
          <w:p w14:paraId="643BA537" w14:textId="77777777" w:rsidR="002C16C5" w:rsidRDefault="002C16C5" w:rsidP="004A4DED">
            <w:pPr>
              <w:spacing w:after="280"/>
              <w:rPr>
                <w:color w:val="000000" w:themeColor="text1"/>
                <w:szCs w:val="28"/>
                <w:lang w:eastAsia="ja-JP"/>
              </w:rPr>
            </w:pPr>
            <w:r>
              <w:rPr>
                <w:color w:val="000000" w:themeColor="text1"/>
                <w:szCs w:val="28"/>
                <w:lang w:eastAsia="ja-JP"/>
              </w:rPr>
              <w:t>Тип</w:t>
            </w:r>
          </w:p>
        </w:tc>
        <w:tc>
          <w:tcPr>
            <w:tcW w:w="3342" w:type="dxa"/>
          </w:tcPr>
          <w:p w14:paraId="5F3E0A3E" w14:textId="77777777" w:rsidR="002C16C5" w:rsidRDefault="002C16C5" w:rsidP="004A4DED">
            <w:pPr>
              <w:spacing w:after="280"/>
              <w:rPr>
                <w:color w:val="000000" w:themeColor="text1"/>
                <w:szCs w:val="28"/>
                <w:lang w:eastAsia="ja-JP"/>
              </w:rPr>
            </w:pPr>
            <w:r>
              <w:rPr>
                <w:color w:val="000000" w:themeColor="text1"/>
                <w:szCs w:val="28"/>
                <w:lang w:eastAsia="ja-JP"/>
              </w:rPr>
              <w:t>Описание</w:t>
            </w:r>
          </w:p>
        </w:tc>
      </w:tr>
      <w:tr w:rsidR="002C16C5" w14:paraId="48974EA4" w14:textId="77777777" w:rsidTr="00134CDD">
        <w:tc>
          <w:tcPr>
            <w:tcW w:w="3347" w:type="dxa"/>
          </w:tcPr>
          <w:p w14:paraId="47F45FAE" w14:textId="77777777" w:rsidR="002C16C5" w:rsidRPr="001665C5" w:rsidRDefault="002C16C5" w:rsidP="004A4DED">
            <w:pPr>
              <w:spacing w:after="280"/>
              <w:rPr>
                <w:color w:val="000000" w:themeColor="text1"/>
                <w:szCs w:val="28"/>
                <w:lang w:eastAsia="ja-JP"/>
              </w:rPr>
            </w:pPr>
            <w:r>
              <w:rPr>
                <w:color w:val="000000" w:themeColor="text1"/>
                <w:szCs w:val="28"/>
                <w:lang w:val="en-US" w:eastAsia="ja-JP"/>
              </w:rPr>
              <w:t>Id</w:t>
            </w:r>
          </w:p>
        </w:tc>
        <w:tc>
          <w:tcPr>
            <w:tcW w:w="3336" w:type="dxa"/>
          </w:tcPr>
          <w:p w14:paraId="05076B8F" w14:textId="652F755F" w:rsidR="002C16C5" w:rsidRPr="001665C5" w:rsidRDefault="008E2E77"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08B5FC28" w14:textId="77777777" w:rsidR="002C16C5" w:rsidRDefault="002C16C5" w:rsidP="004A4DED">
            <w:pPr>
              <w:spacing w:after="280"/>
              <w:rPr>
                <w:color w:val="000000" w:themeColor="text1"/>
                <w:szCs w:val="28"/>
                <w:lang w:eastAsia="ja-JP"/>
              </w:rPr>
            </w:pPr>
            <w:r>
              <w:rPr>
                <w:color w:val="000000" w:themeColor="text1"/>
                <w:szCs w:val="28"/>
                <w:lang w:eastAsia="ja-JP"/>
              </w:rPr>
              <w:t>Первичный ключ</w:t>
            </w:r>
          </w:p>
        </w:tc>
      </w:tr>
      <w:tr w:rsidR="008E2E77" w14:paraId="30AA37FF" w14:textId="77777777" w:rsidTr="00134CDD">
        <w:tc>
          <w:tcPr>
            <w:tcW w:w="3347" w:type="dxa"/>
          </w:tcPr>
          <w:p w14:paraId="33C7ABF8" w14:textId="0D33051C" w:rsidR="008E2E77" w:rsidRDefault="008E2E77" w:rsidP="004A4DED">
            <w:pPr>
              <w:spacing w:after="280"/>
              <w:rPr>
                <w:color w:val="000000" w:themeColor="text1"/>
                <w:szCs w:val="28"/>
                <w:lang w:val="en-US" w:eastAsia="ja-JP"/>
              </w:rPr>
            </w:pPr>
            <w:r>
              <w:rPr>
                <w:color w:val="000000" w:themeColor="text1"/>
                <w:szCs w:val="28"/>
                <w:lang w:val="en-US" w:eastAsia="ja-JP"/>
              </w:rPr>
              <w:t>Firstname</w:t>
            </w:r>
          </w:p>
        </w:tc>
        <w:tc>
          <w:tcPr>
            <w:tcW w:w="3336" w:type="dxa"/>
          </w:tcPr>
          <w:p w14:paraId="0E1D23FC" w14:textId="79659F55" w:rsidR="008E2E77" w:rsidRDefault="008E2E77"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0EFA3AB0" w14:textId="09B4BF38" w:rsidR="008E2E77" w:rsidRPr="008E2E77" w:rsidRDefault="008E2E77" w:rsidP="00615CAE">
            <w:pPr>
              <w:spacing w:after="280"/>
              <w:rPr>
                <w:color w:val="000000" w:themeColor="text1"/>
                <w:szCs w:val="28"/>
                <w:lang w:eastAsia="ja-JP"/>
              </w:rPr>
            </w:pPr>
            <w:r>
              <w:rPr>
                <w:color w:val="000000" w:themeColor="text1"/>
                <w:szCs w:val="28"/>
                <w:lang w:eastAsia="ja-JP"/>
              </w:rPr>
              <w:t>Имя пользователя</w:t>
            </w:r>
          </w:p>
        </w:tc>
      </w:tr>
      <w:tr w:rsidR="008E2E77" w14:paraId="165CCA38" w14:textId="77777777" w:rsidTr="00134CDD">
        <w:tc>
          <w:tcPr>
            <w:tcW w:w="3347" w:type="dxa"/>
          </w:tcPr>
          <w:p w14:paraId="26109D54" w14:textId="7957C3FB" w:rsidR="008E2E77" w:rsidRDefault="008E2E77" w:rsidP="004A4DED">
            <w:pPr>
              <w:spacing w:after="280"/>
              <w:rPr>
                <w:color w:val="000000" w:themeColor="text1"/>
                <w:szCs w:val="28"/>
                <w:lang w:val="en-US" w:eastAsia="ja-JP"/>
              </w:rPr>
            </w:pPr>
            <w:r>
              <w:rPr>
                <w:color w:val="000000" w:themeColor="text1"/>
                <w:szCs w:val="28"/>
                <w:lang w:val="en-US" w:eastAsia="ja-JP"/>
              </w:rPr>
              <w:t>Lastname</w:t>
            </w:r>
          </w:p>
        </w:tc>
        <w:tc>
          <w:tcPr>
            <w:tcW w:w="3336" w:type="dxa"/>
          </w:tcPr>
          <w:p w14:paraId="66706220" w14:textId="3CDB406E" w:rsidR="008E2E77" w:rsidRDefault="008E2E77"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007151D3" w14:textId="7618805C" w:rsidR="008E2E77" w:rsidRDefault="008E2E77" w:rsidP="004A4DED">
            <w:pPr>
              <w:spacing w:after="280"/>
              <w:rPr>
                <w:color w:val="000000" w:themeColor="text1"/>
                <w:szCs w:val="28"/>
                <w:lang w:eastAsia="ja-JP"/>
              </w:rPr>
            </w:pPr>
            <w:r>
              <w:rPr>
                <w:color w:val="000000" w:themeColor="text1"/>
                <w:szCs w:val="28"/>
                <w:lang w:eastAsia="ja-JP"/>
              </w:rPr>
              <w:t>Фамилия пользователя</w:t>
            </w:r>
          </w:p>
        </w:tc>
      </w:tr>
    </w:tbl>
    <w:p w14:paraId="3E707DDF" w14:textId="3FC6BDAE" w:rsidR="00615CAE" w:rsidRDefault="00615CAE" w:rsidP="00615CAE">
      <w:pPr>
        <w:pStyle w:val="af3"/>
        <w:rPr>
          <w:lang w:eastAsia="ja-JP"/>
        </w:rPr>
      </w:pPr>
      <w:r>
        <w:rPr>
          <w:lang w:eastAsia="ja-JP"/>
        </w:rPr>
        <w:lastRenderedPageBreak/>
        <w:t>Продолжение таблицы 3.1</w:t>
      </w:r>
    </w:p>
    <w:tbl>
      <w:tblPr>
        <w:tblStyle w:val="ae"/>
        <w:tblW w:w="0" w:type="auto"/>
        <w:tblLook w:val="04A0" w:firstRow="1" w:lastRow="0" w:firstColumn="1" w:lastColumn="0" w:noHBand="0" w:noVBand="1"/>
      </w:tblPr>
      <w:tblGrid>
        <w:gridCol w:w="3347"/>
        <w:gridCol w:w="3336"/>
        <w:gridCol w:w="3342"/>
      </w:tblGrid>
      <w:tr w:rsidR="00615CAE" w14:paraId="313D41BF" w14:textId="77777777" w:rsidTr="004A4DED">
        <w:tc>
          <w:tcPr>
            <w:tcW w:w="3347" w:type="dxa"/>
          </w:tcPr>
          <w:p w14:paraId="2F5BCE1C" w14:textId="77777777" w:rsidR="00615CAE" w:rsidRDefault="00615CAE" w:rsidP="004A4DED">
            <w:pPr>
              <w:spacing w:after="280"/>
              <w:rPr>
                <w:color w:val="000000" w:themeColor="text1"/>
                <w:szCs w:val="28"/>
                <w:lang w:val="en-US" w:eastAsia="ja-JP"/>
              </w:rPr>
            </w:pPr>
            <w:r>
              <w:rPr>
                <w:color w:val="000000" w:themeColor="text1"/>
                <w:szCs w:val="28"/>
                <w:lang w:val="en-US" w:eastAsia="ja-JP"/>
              </w:rPr>
              <w:t>Email</w:t>
            </w:r>
          </w:p>
        </w:tc>
        <w:tc>
          <w:tcPr>
            <w:tcW w:w="3336" w:type="dxa"/>
          </w:tcPr>
          <w:p w14:paraId="6FFED0A0" w14:textId="77777777" w:rsidR="00615CAE" w:rsidRDefault="00615CAE"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1D967CC5" w14:textId="77777777" w:rsidR="00615CAE" w:rsidRDefault="00615CAE" w:rsidP="004A4DED">
            <w:pPr>
              <w:spacing w:after="280"/>
              <w:rPr>
                <w:color w:val="000000" w:themeColor="text1"/>
                <w:szCs w:val="28"/>
                <w:lang w:eastAsia="ja-JP"/>
              </w:rPr>
            </w:pPr>
            <w:r>
              <w:rPr>
                <w:color w:val="000000" w:themeColor="text1"/>
                <w:szCs w:val="28"/>
                <w:lang w:eastAsia="ja-JP"/>
              </w:rPr>
              <w:t>Электронная почта пользователя</w:t>
            </w:r>
          </w:p>
        </w:tc>
      </w:tr>
      <w:tr w:rsidR="00615CAE" w14:paraId="055C1573" w14:textId="77777777" w:rsidTr="004A4DED">
        <w:tc>
          <w:tcPr>
            <w:tcW w:w="3347" w:type="dxa"/>
          </w:tcPr>
          <w:p w14:paraId="16100E5C" w14:textId="77777777" w:rsidR="00615CAE" w:rsidRDefault="00615CAE" w:rsidP="004A4DED">
            <w:pPr>
              <w:spacing w:after="280"/>
              <w:rPr>
                <w:color w:val="000000" w:themeColor="text1"/>
                <w:szCs w:val="28"/>
                <w:lang w:val="en-US" w:eastAsia="ja-JP"/>
              </w:rPr>
            </w:pPr>
            <w:r>
              <w:rPr>
                <w:color w:val="000000" w:themeColor="text1"/>
                <w:szCs w:val="28"/>
                <w:lang w:val="en-US" w:eastAsia="ja-JP"/>
              </w:rPr>
              <w:t>Type</w:t>
            </w:r>
          </w:p>
        </w:tc>
        <w:tc>
          <w:tcPr>
            <w:tcW w:w="3336" w:type="dxa"/>
          </w:tcPr>
          <w:p w14:paraId="0103AE53" w14:textId="77777777" w:rsidR="00615CAE" w:rsidRDefault="00615CAE"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054363E6" w14:textId="77777777" w:rsidR="00615CAE" w:rsidRDefault="00615CAE" w:rsidP="004A4DED">
            <w:pPr>
              <w:spacing w:after="280"/>
              <w:rPr>
                <w:color w:val="000000" w:themeColor="text1"/>
                <w:szCs w:val="28"/>
                <w:lang w:eastAsia="ja-JP"/>
              </w:rPr>
            </w:pPr>
            <w:r>
              <w:rPr>
                <w:color w:val="000000" w:themeColor="text1"/>
                <w:szCs w:val="28"/>
                <w:lang w:eastAsia="ja-JP"/>
              </w:rPr>
              <w:t>Тип пользователя</w:t>
            </w:r>
          </w:p>
        </w:tc>
      </w:tr>
    </w:tbl>
    <w:p w14:paraId="073F4678" w14:textId="7C99B258" w:rsidR="00134CDD" w:rsidRDefault="002C16C5" w:rsidP="005E0C4E">
      <w:pPr>
        <w:pStyle w:val="af5"/>
        <w:rPr>
          <w:lang w:eastAsia="ja-JP"/>
        </w:rPr>
      </w:pPr>
      <w:r>
        <w:rPr>
          <w:lang w:eastAsia="ja-JP"/>
        </w:rPr>
        <w:t>.</w:t>
      </w:r>
      <w:r w:rsidR="00134CDD" w:rsidRPr="00134CDD">
        <w:rPr>
          <w:lang w:eastAsia="ja-JP"/>
        </w:rPr>
        <w:t xml:space="preserve"> </w:t>
      </w:r>
      <w:r w:rsidR="00134CDD">
        <w:rPr>
          <w:lang w:eastAsia="ja-JP"/>
        </w:rPr>
        <w:t>Таблица</w:t>
      </w:r>
      <w:r w:rsidR="00134CDD" w:rsidRPr="00CE58FD">
        <w:rPr>
          <w:lang w:eastAsia="ja-JP"/>
        </w:rPr>
        <w:t xml:space="preserve"> </w:t>
      </w:r>
      <w:r w:rsidR="00134CDD" w:rsidRPr="00691BFE">
        <w:rPr>
          <w:lang w:eastAsia="ja-JP"/>
        </w:rPr>
        <w:t>«</w:t>
      </w:r>
      <w:r w:rsidR="00134CDD">
        <w:rPr>
          <w:lang w:val="en-US" w:eastAsia="ja-JP"/>
        </w:rPr>
        <w:t>photos</w:t>
      </w:r>
      <w:r w:rsidR="00134CDD" w:rsidRPr="00691BFE">
        <w:rPr>
          <w:lang w:eastAsia="ja-JP"/>
        </w:rPr>
        <w:t>»</w:t>
      </w:r>
      <w:r w:rsidR="00134CDD" w:rsidRPr="00CE58FD">
        <w:rPr>
          <w:lang w:eastAsia="ja-JP"/>
        </w:rPr>
        <w:t xml:space="preserve"> </w:t>
      </w:r>
      <w:r w:rsidR="00134CDD">
        <w:rPr>
          <w:lang w:eastAsia="ja-JP"/>
        </w:rPr>
        <w:t>предназначена для связи точек, отмеченных на карте Негорельского опытно-учебного лесхоза и фотографий этих мест.</w:t>
      </w:r>
      <w:r w:rsidR="00134CDD" w:rsidRPr="00CE58FD">
        <w:rPr>
          <w:lang w:eastAsia="ja-JP"/>
        </w:rPr>
        <w:t xml:space="preserve"> </w:t>
      </w:r>
      <w:r w:rsidR="00134CDD">
        <w:rPr>
          <w:lang w:eastAsia="ja-JP"/>
        </w:rPr>
        <w:t xml:space="preserve">Описание полей </w:t>
      </w:r>
      <w:r w:rsidR="00134CDD" w:rsidRPr="00691BFE">
        <w:rPr>
          <w:lang w:eastAsia="ja-JP"/>
        </w:rPr>
        <w:t>«</w:t>
      </w:r>
      <w:r w:rsidR="00134CDD">
        <w:rPr>
          <w:lang w:val="en-US" w:eastAsia="ja-JP"/>
        </w:rPr>
        <w:t>photos</w:t>
      </w:r>
      <w:r w:rsidR="00134CDD" w:rsidRPr="00691BFE">
        <w:rPr>
          <w:lang w:eastAsia="ja-JP"/>
        </w:rPr>
        <w:t>»</w:t>
      </w:r>
      <w:r w:rsidR="00134CDD" w:rsidRPr="00CE58FD">
        <w:rPr>
          <w:lang w:eastAsia="ja-JP"/>
        </w:rPr>
        <w:t xml:space="preserve"> </w:t>
      </w:r>
      <w:r w:rsidR="00134CDD">
        <w:rPr>
          <w:lang w:eastAsia="ja-JP"/>
        </w:rPr>
        <w:t>приведено в таблице 2.6</w:t>
      </w:r>
    </w:p>
    <w:p w14:paraId="01540100" w14:textId="77130313" w:rsidR="00134CDD" w:rsidRPr="00171A0A" w:rsidRDefault="00134CDD" w:rsidP="00134CDD">
      <w:pPr>
        <w:pStyle w:val="af3"/>
        <w:rPr>
          <w:lang w:eastAsia="ja-JP"/>
        </w:rPr>
      </w:pPr>
      <w:r w:rsidRPr="00691BFE">
        <w:rPr>
          <w:lang w:eastAsia="ja-JP"/>
        </w:rPr>
        <w:t xml:space="preserve">Таблица 3.1 — </w:t>
      </w:r>
      <w:r>
        <w:rPr>
          <w:lang w:eastAsia="ja-JP"/>
        </w:rPr>
        <w:t xml:space="preserve">Описание </w:t>
      </w:r>
      <w:r w:rsidR="00615CAE">
        <w:rPr>
          <w:lang w:eastAsia="ja-JP"/>
        </w:rPr>
        <w:t>полей таблицы «</w:t>
      </w:r>
      <w:r w:rsidR="00615CAE">
        <w:rPr>
          <w:lang w:val="en-US" w:eastAsia="ja-JP"/>
        </w:rPr>
        <w:t>Photos</w:t>
      </w:r>
      <w:r w:rsidR="00615CAE">
        <w:rPr>
          <w:lang w:eastAsia="ja-JP"/>
        </w:rPr>
        <w:t>»</w:t>
      </w:r>
    </w:p>
    <w:tbl>
      <w:tblPr>
        <w:tblStyle w:val="ae"/>
        <w:tblW w:w="0" w:type="auto"/>
        <w:tblLook w:val="04A0" w:firstRow="1" w:lastRow="0" w:firstColumn="1" w:lastColumn="0" w:noHBand="0" w:noVBand="1"/>
      </w:tblPr>
      <w:tblGrid>
        <w:gridCol w:w="3347"/>
        <w:gridCol w:w="3336"/>
        <w:gridCol w:w="3342"/>
      </w:tblGrid>
      <w:tr w:rsidR="00134CDD" w14:paraId="059AD3E1" w14:textId="77777777" w:rsidTr="00134CDD">
        <w:tc>
          <w:tcPr>
            <w:tcW w:w="3347" w:type="dxa"/>
          </w:tcPr>
          <w:p w14:paraId="217F1B80" w14:textId="77777777" w:rsidR="00134CDD" w:rsidRDefault="00134CDD" w:rsidP="004A4DED">
            <w:pPr>
              <w:spacing w:after="280"/>
              <w:rPr>
                <w:color w:val="000000" w:themeColor="text1"/>
                <w:szCs w:val="28"/>
                <w:lang w:eastAsia="ja-JP"/>
              </w:rPr>
            </w:pPr>
            <w:r>
              <w:rPr>
                <w:color w:val="000000" w:themeColor="text1"/>
                <w:szCs w:val="28"/>
                <w:lang w:eastAsia="ja-JP"/>
              </w:rPr>
              <w:t>Название</w:t>
            </w:r>
          </w:p>
        </w:tc>
        <w:tc>
          <w:tcPr>
            <w:tcW w:w="3336" w:type="dxa"/>
          </w:tcPr>
          <w:p w14:paraId="244EC6EC" w14:textId="77777777" w:rsidR="00134CDD" w:rsidRDefault="00134CDD" w:rsidP="004A4DED">
            <w:pPr>
              <w:spacing w:after="280"/>
              <w:rPr>
                <w:color w:val="000000" w:themeColor="text1"/>
                <w:szCs w:val="28"/>
                <w:lang w:eastAsia="ja-JP"/>
              </w:rPr>
            </w:pPr>
            <w:r>
              <w:rPr>
                <w:color w:val="000000" w:themeColor="text1"/>
                <w:szCs w:val="28"/>
                <w:lang w:eastAsia="ja-JP"/>
              </w:rPr>
              <w:t>Тип</w:t>
            </w:r>
          </w:p>
        </w:tc>
        <w:tc>
          <w:tcPr>
            <w:tcW w:w="3342" w:type="dxa"/>
          </w:tcPr>
          <w:p w14:paraId="7D32169F" w14:textId="77777777" w:rsidR="00134CDD" w:rsidRDefault="00134CDD" w:rsidP="004A4DED">
            <w:pPr>
              <w:spacing w:after="280"/>
              <w:rPr>
                <w:color w:val="000000" w:themeColor="text1"/>
                <w:szCs w:val="28"/>
                <w:lang w:eastAsia="ja-JP"/>
              </w:rPr>
            </w:pPr>
            <w:r>
              <w:rPr>
                <w:color w:val="000000" w:themeColor="text1"/>
                <w:szCs w:val="28"/>
                <w:lang w:eastAsia="ja-JP"/>
              </w:rPr>
              <w:t>Описание</w:t>
            </w:r>
          </w:p>
        </w:tc>
      </w:tr>
      <w:tr w:rsidR="00134CDD" w14:paraId="4E8C06A3" w14:textId="77777777" w:rsidTr="00134CDD">
        <w:tc>
          <w:tcPr>
            <w:tcW w:w="3347" w:type="dxa"/>
          </w:tcPr>
          <w:p w14:paraId="1FBF0F38" w14:textId="77777777" w:rsidR="00134CDD" w:rsidRPr="001665C5" w:rsidRDefault="00134CDD" w:rsidP="004A4DED">
            <w:pPr>
              <w:spacing w:after="280"/>
              <w:rPr>
                <w:color w:val="000000" w:themeColor="text1"/>
                <w:szCs w:val="28"/>
                <w:lang w:eastAsia="ja-JP"/>
              </w:rPr>
            </w:pPr>
            <w:r>
              <w:rPr>
                <w:color w:val="000000" w:themeColor="text1"/>
                <w:szCs w:val="28"/>
                <w:lang w:val="en-US" w:eastAsia="ja-JP"/>
              </w:rPr>
              <w:t>Id</w:t>
            </w:r>
          </w:p>
        </w:tc>
        <w:tc>
          <w:tcPr>
            <w:tcW w:w="3336" w:type="dxa"/>
          </w:tcPr>
          <w:p w14:paraId="7FB79ED2" w14:textId="77777777" w:rsidR="00134CDD" w:rsidRPr="001665C5" w:rsidRDefault="00134CDD"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4254E96E" w14:textId="77777777" w:rsidR="00134CDD" w:rsidRDefault="00134CDD" w:rsidP="004A4DED">
            <w:pPr>
              <w:spacing w:after="280"/>
              <w:rPr>
                <w:color w:val="000000" w:themeColor="text1"/>
                <w:szCs w:val="28"/>
                <w:lang w:eastAsia="ja-JP"/>
              </w:rPr>
            </w:pPr>
            <w:r>
              <w:rPr>
                <w:color w:val="000000" w:themeColor="text1"/>
                <w:szCs w:val="28"/>
                <w:lang w:eastAsia="ja-JP"/>
              </w:rPr>
              <w:t>Первичный ключ</w:t>
            </w:r>
          </w:p>
        </w:tc>
      </w:tr>
      <w:tr w:rsidR="00134CDD" w14:paraId="21EC573C" w14:textId="77777777" w:rsidTr="00134CDD">
        <w:tc>
          <w:tcPr>
            <w:tcW w:w="3347" w:type="dxa"/>
          </w:tcPr>
          <w:p w14:paraId="6CE787B5" w14:textId="6D6DD987" w:rsidR="00134CDD" w:rsidRDefault="00EE0332" w:rsidP="004A4DED">
            <w:pPr>
              <w:spacing w:after="280"/>
              <w:rPr>
                <w:color w:val="000000" w:themeColor="text1"/>
                <w:szCs w:val="28"/>
                <w:lang w:val="en-US" w:eastAsia="ja-JP"/>
              </w:rPr>
            </w:pPr>
            <w:r>
              <w:rPr>
                <w:color w:val="000000" w:themeColor="text1"/>
                <w:szCs w:val="28"/>
                <w:lang w:val="en-US" w:eastAsia="ja-JP"/>
              </w:rPr>
              <w:t>PointId</w:t>
            </w:r>
          </w:p>
        </w:tc>
        <w:tc>
          <w:tcPr>
            <w:tcW w:w="3336" w:type="dxa"/>
          </w:tcPr>
          <w:p w14:paraId="094E2B8F" w14:textId="735F72F2" w:rsidR="00134CDD" w:rsidRDefault="00EE0332"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16E9C9B8" w14:textId="78CE2060" w:rsidR="00134CDD" w:rsidRPr="00EE0332" w:rsidRDefault="00EE0332" w:rsidP="00EE0332">
            <w:pPr>
              <w:spacing w:after="280"/>
              <w:rPr>
                <w:color w:val="000000" w:themeColor="text1"/>
                <w:szCs w:val="28"/>
                <w:lang w:eastAsia="ja-JP"/>
              </w:rPr>
            </w:pPr>
            <w:r>
              <w:rPr>
                <w:color w:val="000000" w:themeColor="text1"/>
                <w:szCs w:val="28"/>
                <w:lang w:val="en-US" w:eastAsia="ja-JP"/>
              </w:rPr>
              <w:t xml:space="preserve">Id </w:t>
            </w:r>
            <w:r>
              <w:rPr>
                <w:color w:val="000000" w:themeColor="text1"/>
                <w:szCs w:val="28"/>
                <w:lang w:eastAsia="ja-JP"/>
              </w:rPr>
              <w:t>точки</w:t>
            </w:r>
          </w:p>
        </w:tc>
      </w:tr>
      <w:tr w:rsidR="00134CDD" w14:paraId="45B1A551" w14:textId="77777777" w:rsidTr="00134CDD">
        <w:tc>
          <w:tcPr>
            <w:tcW w:w="3347" w:type="dxa"/>
          </w:tcPr>
          <w:p w14:paraId="02DB65E7" w14:textId="66660F70" w:rsidR="00134CDD" w:rsidRDefault="00EE0332" w:rsidP="004A4DED">
            <w:pPr>
              <w:spacing w:after="280"/>
              <w:rPr>
                <w:color w:val="000000" w:themeColor="text1"/>
                <w:szCs w:val="28"/>
                <w:lang w:val="en-US" w:eastAsia="ja-JP"/>
              </w:rPr>
            </w:pPr>
            <w:r>
              <w:rPr>
                <w:color w:val="000000" w:themeColor="text1"/>
                <w:szCs w:val="28"/>
                <w:lang w:val="en-US" w:eastAsia="ja-JP"/>
              </w:rPr>
              <w:t>PhotoPath</w:t>
            </w:r>
          </w:p>
        </w:tc>
        <w:tc>
          <w:tcPr>
            <w:tcW w:w="3336" w:type="dxa"/>
          </w:tcPr>
          <w:p w14:paraId="35E0FEDF" w14:textId="77777777" w:rsidR="00134CDD" w:rsidRDefault="00134CDD"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139E9472" w14:textId="77777777" w:rsidR="00134CDD" w:rsidRDefault="00134CDD" w:rsidP="004A4DED">
            <w:pPr>
              <w:spacing w:after="280"/>
              <w:rPr>
                <w:color w:val="000000" w:themeColor="text1"/>
                <w:szCs w:val="28"/>
                <w:lang w:eastAsia="ja-JP"/>
              </w:rPr>
            </w:pPr>
            <w:r>
              <w:rPr>
                <w:color w:val="000000" w:themeColor="text1"/>
                <w:szCs w:val="28"/>
                <w:lang w:eastAsia="ja-JP"/>
              </w:rPr>
              <w:t>Фамилия пользователя</w:t>
            </w:r>
          </w:p>
        </w:tc>
      </w:tr>
    </w:tbl>
    <w:p w14:paraId="61D6D02E" w14:textId="73239CC1" w:rsidR="00CD05E2" w:rsidRPr="00CD05E2" w:rsidRDefault="00CD05E2" w:rsidP="00CD05E2">
      <w:pPr>
        <w:pStyle w:val="afc"/>
        <w:rPr>
          <w:lang w:val="en-US"/>
        </w:rPr>
      </w:pPr>
      <w:r>
        <w:rPr>
          <w:lang w:val="en-US"/>
        </w:rPr>
        <w:t>2.2.4Geoserver</w:t>
      </w:r>
    </w:p>
    <w:p w14:paraId="08FD5513" w14:textId="0ECACCDE" w:rsidR="00CD05E2" w:rsidRPr="00691BFE" w:rsidRDefault="00CD05E2" w:rsidP="00CD05E2">
      <w:pPr>
        <w:spacing w:after="280"/>
        <w:rPr>
          <w:color w:val="000000" w:themeColor="text1"/>
          <w:szCs w:val="28"/>
          <w:lang w:eastAsia="ja-JP"/>
        </w:rPr>
      </w:pPr>
      <w:r>
        <w:rPr>
          <w:color w:val="000000" w:themeColor="text1"/>
          <w:szCs w:val="28"/>
          <w:lang w:eastAsia="ja-JP"/>
        </w:rPr>
        <w:t xml:space="preserve">В качестве центрального компонента приложения используется программное средство </w:t>
      </w:r>
      <w:r>
        <w:rPr>
          <w:color w:val="000000" w:themeColor="text1"/>
          <w:szCs w:val="28"/>
          <w:lang w:val="en-US" w:eastAsia="ja-JP"/>
        </w:rPr>
        <w:t>Geoserver</w:t>
      </w:r>
      <w:r w:rsidRPr="00036699">
        <w:rPr>
          <w:color w:val="000000" w:themeColor="text1"/>
          <w:szCs w:val="28"/>
          <w:lang w:eastAsia="ja-JP"/>
        </w:rPr>
        <w:t>.</w:t>
      </w:r>
      <w:r>
        <w:rPr>
          <w:color w:val="000000" w:themeColor="text1"/>
          <w:szCs w:val="28"/>
          <w:lang w:eastAsia="ja-JP"/>
        </w:rPr>
        <w:t xml:space="preserve"> Основные параметры приведены в таблице 3.4.</w:t>
      </w:r>
    </w:p>
    <w:p w14:paraId="79B55DA4" w14:textId="77777777" w:rsidR="00CD05E2" w:rsidRPr="00171A0A" w:rsidRDefault="00CD05E2" w:rsidP="00134CDD">
      <w:pPr>
        <w:pStyle w:val="af3"/>
        <w:rPr>
          <w:lang w:eastAsia="ja-JP"/>
        </w:rPr>
      </w:pPr>
      <w:r w:rsidRPr="00691BFE">
        <w:rPr>
          <w:lang w:eastAsia="ja-JP"/>
        </w:rPr>
        <w:t xml:space="preserve">Таблица 3.1 — </w:t>
      </w:r>
      <w:r>
        <w:rPr>
          <w:lang w:eastAsia="ja-JP"/>
        </w:rPr>
        <w:t>Описание базы данных приложения</w:t>
      </w:r>
    </w:p>
    <w:tbl>
      <w:tblPr>
        <w:tblStyle w:val="ae"/>
        <w:tblW w:w="0" w:type="auto"/>
        <w:tblLook w:val="04A0" w:firstRow="1" w:lastRow="0" w:firstColumn="1" w:lastColumn="0" w:noHBand="0" w:noVBand="1"/>
      </w:tblPr>
      <w:tblGrid>
        <w:gridCol w:w="5012"/>
        <w:gridCol w:w="5013"/>
      </w:tblGrid>
      <w:tr w:rsidR="00CD05E2" w14:paraId="72855BE9" w14:textId="77777777" w:rsidTr="004A4DED">
        <w:tc>
          <w:tcPr>
            <w:tcW w:w="5012" w:type="dxa"/>
          </w:tcPr>
          <w:p w14:paraId="3DD64F12" w14:textId="77777777" w:rsidR="00CD05E2" w:rsidRPr="00EA7C24" w:rsidRDefault="00CD05E2" w:rsidP="004A4DED">
            <w:pPr>
              <w:pStyle w:val="aff5"/>
              <w:ind w:firstLine="0"/>
            </w:pPr>
            <w:r>
              <w:t>Технология</w:t>
            </w:r>
          </w:p>
        </w:tc>
        <w:tc>
          <w:tcPr>
            <w:tcW w:w="5013" w:type="dxa"/>
          </w:tcPr>
          <w:p w14:paraId="61A42DFE" w14:textId="5AFFD80A" w:rsidR="00CD05E2" w:rsidRDefault="00CD05E2" w:rsidP="004A4DED">
            <w:pPr>
              <w:pStyle w:val="aff5"/>
              <w:ind w:firstLine="0"/>
              <w:rPr>
                <w:lang w:val="en-US"/>
              </w:rPr>
            </w:pPr>
            <w:r>
              <w:rPr>
                <w:lang w:val="en-US"/>
              </w:rPr>
              <w:t>Geosever</w:t>
            </w:r>
          </w:p>
        </w:tc>
      </w:tr>
      <w:tr w:rsidR="00CD05E2" w14:paraId="1FCBC628" w14:textId="77777777" w:rsidTr="004A4DED">
        <w:tc>
          <w:tcPr>
            <w:tcW w:w="5012" w:type="dxa"/>
          </w:tcPr>
          <w:p w14:paraId="0123F668" w14:textId="77777777" w:rsidR="00CD05E2" w:rsidRPr="00EA7C24" w:rsidRDefault="00CD05E2" w:rsidP="004A4DED">
            <w:pPr>
              <w:pStyle w:val="aff5"/>
              <w:ind w:firstLine="0"/>
            </w:pPr>
            <w:r>
              <w:t>Протокол</w:t>
            </w:r>
            <w:r>
              <w:rPr>
                <w:lang w:val="en-US"/>
              </w:rPr>
              <w:t xml:space="preserve"> </w:t>
            </w:r>
            <w:r>
              <w:t>взаимодействия</w:t>
            </w:r>
          </w:p>
        </w:tc>
        <w:tc>
          <w:tcPr>
            <w:tcW w:w="5013" w:type="dxa"/>
          </w:tcPr>
          <w:p w14:paraId="5BB09187" w14:textId="22A00FD2" w:rsidR="00CD05E2" w:rsidRPr="00CD05E2" w:rsidRDefault="00CD05E2" w:rsidP="004A4DED">
            <w:pPr>
              <w:pStyle w:val="aff5"/>
              <w:ind w:firstLine="0"/>
              <w:rPr>
                <w:lang w:val="en-US"/>
              </w:rPr>
            </w:pPr>
            <w:r>
              <w:rPr>
                <w:lang w:val="en-US"/>
              </w:rPr>
              <w:t>HTTP</w:t>
            </w:r>
          </w:p>
        </w:tc>
      </w:tr>
      <w:tr w:rsidR="00CD05E2" w:rsidRPr="00171A0A" w14:paraId="2DF9B9D8" w14:textId="77777777" w:rsidTr="004A4DED">
        <w:tc>
          <w:tcPr>
            <w:tcW w:w="5012" w:type="dxa"/>
          </w:tcPr>
          <w:p w14:paraId="677DB0DD" w14:textId="77777777" w:rsidR="00CD05E2" w:rsidRPr="00EA7C24" w:rsidRDefault="00CD05E2" w:rsidP="004A4DED">
            <w:pPr>
              <w:pStyle w:val="aff5"/>
              <w:ind w:firstLine="0"/>
            </w:pPr>
            <w:r>
              <w:t>Назначение</w:t>
            </w:r>
          </w:p>
        </w:tc>
        <w:tc>
          <w:tcPr>
            <w:tcW w:w="5013" w:type="dxa"/>
          </w:tcPr>
          <w:p w14:paraId="5BF7014C" w14:textId="16A0FC7F" w:rsidR="00CD05E2" w:rsidRPr="00D84756" w:rsidRDefault="00CD05E2" w:rsidP="004A4DED">
            <w:pPr>
              <w:pStyle w:val="aff5"/>
              <w:ind w:firstLine="0"/>
            </w:pPr>
            <w:r>
              <w:t>Обработка геоинформации для предоставления клиентской стороне</w:t>
            </w:r>
          </w:p>
        </w:tc>
      </w:tr>
      <w:tr w:rsidR="00CD05E2" w:rsidRPr="00171A0A" w14:paraId="53675CCE" w14:textId="77777777" w:rsidTr="004A4DED">
        <w:tc>
          <w:tcPr>
            <w:tcW w:w="5012" w:type="dxa"/>
          </w:tcPr>
          <w:p w14:paraId="605B6943" w14:textId="77777777" w:rsidR="00CD05E2" w:rsidRPr="00E95B24" w:rsidRDefault="00CD05E2" w:rsidP="004A4DED">
            <w:pPr>
              <w:pStyle w:val="aff5"/>
              <w:ind w:firstLine="0"/>
            </w:pPr>
            <w:r>
              <w:t>Дополнительные библиотеки</w:t>
            </w:r>
          </w:p>
        </w:tc>
        <w:tc>
          <w:tcPr>
            <w:tcW w:w="5013" w:type="dxa"/>
          </w:tcPr>
          <w:p w14:paraId="2DE2085B" w14:textId="3F6A3BC5" w:rsidR="00CD05E2" w:rsidRPr="00CD05E2" w:rsidRDefault="00CD05E2" w:rsidP="004A4DED">
            <w:pPr>
              <w:pStyle w:val="aff5"/>
              <w:ind w:firstLine="0"/>
            </w:pPr>
            <w:r>
              <w:t xml:space="preserve">Плагины для расширения функциональности </w:t>
            </w:r>
            <w:r>
              <w:rPr>
                <w:lang w:val="en-US"/>
              </w:rPr>
              <w:t>geosever</w:t>
            </w:r>
          </w:p>
        </w:tc>
      </w:tr>
    </w:tbl>
    <w:p w14:paraId="35CA60BF" w14:textId="77777777" w:rsidR="003973BC" w:rsidRDefault="003973BC">
      <w:pPr>
        <w:spacing w:after="160" w:line="259" w:lineRule="auto"/>
        <w:ind w:firstLine="0"/>
        <w:jc w:val="left"/>
        <w:rPr>
          <w:b/>
        </w:rPr>
      </w:pPr>
      <w:r>
        <w:br w:type="page"/>
      </w:r>
    </w:p>
    <w:p w14:paraId="53054C0A" w14:textId="7EC06407" w:rsidR="0096426C" w:rsidRDefault="0096426C" w:rsidP="00A01AC9">
      <w:pPr>
        <w:pStyle w:val="af9"/>
      </w:pPr>
      <w:r>
        <w:lastRenderedPageBreak/>
        <w:t>2</w:t>
      </w:r>
      <w:r w:rsidR="00A01AC9">
        <w:t>.3</w:t>
      </w:r>
      <w:r>
        <w:t> </w:t>
      </w:r>
      <w:r w:rsidR="00A01AC9">
        <w:t>Выводы по разделу 2</w:t>
      </w:r>
      <w:bookmarkEnd w:id="26"/>
    </w:p>
    <w:p w14:paraId="0D79C457" w14:textId="44718BAB" w:rsidR="00A01AC9" w:rsidRDefault="00BE3BBD" w:rsidP="00A01AC9">
      <w:r>
        <w:t xml:space="preserve"> </w:t>
      </w:r>
      <w:r w:rsidR="00A01AC9" w:rsidRPr="00CC5C25">
        <w:t xml:space="preserve">Исходя из требований разрабатываемого программного средства, можно сделать вывод о том, что хранение данных в приложении лучше всего организовать посредством СУБД </w:t>
      </w:r>
      <w:r w:rsidR="00A01AC9" w:rsidRPr="00CC5C25">
        <w:rPr>
          <w:lang w:val="en-US"/>
        </w:rPr>
        <w:t>PostgreSQL</w:t>
      </w:r>
      <w:r w:rsidR="00A01AC9" w:rsidRPr="00CC5C25">
        <w:t xml:space="preserve">. Данная система организовывает хранение данных в таком виде, который позволит максимально быстро реализовывать вставку, обработку и извлечение данных. Проектирование программного средства производилось в программе </w:t>
      </w:r>
      <w:r w:rsidR="00A01AC9" w:rsidRPr="00CC5C25">
        <w:rPr>
          <w:lang w:val="en-US"/>
        </w:rPr>
        <w:t>Sparx</w:t>
      </w:r>
      <w:r w:rsidR="00A01AC9" w:rsidRPr="00CC5C25">
        <w:t xml:space="preserve"> </w:t>
      </w:r>
      <w:r w:rsidR="00A01AC9" w:rsidRPr="00CC5C25">
        <w:rPr>
          <w:lang w:val="en-US"/>
        </w:rPr>
        <w:t>Enterprise</w:t>
      </w:r>
      <w:r w:rsidR="00A01AC9" w:rsidRPr="00CC5C25">
        <w:t xml:space="preserve"> </w:t>
      </w:r>
      <w:r w:rsidR="00A01AC9" w:rsidRPr="00CC5C25">
        <w:rPr>
          <w:lang w:val="en-US"/>
        </w:rPr>
        <w:t>Architect</w:t>
      </w:r>
      <w:r w:rsidR="00A01AC9" w:rsidRPr="00CC5C25">
        <w:t xml:space="preserve"> с помощью </w:t>
      </w:r>
      <w:r w:rsidR="00A01AC9" w:rsidRPr="00CC5C25">
        <w:rPr>
          <w:lang w:val="en-US"/>
        </w:rPr>
        <w:t>UML</w:t>
      </w:r>
      <w:r w:rsidR="00A01AC9" w:rsidRPr="00CC5C25">
        <w:t>-диаграмм. Это позволило составить архитектуру приложения максимально приближенно к реализации программного средства.</w:t>
      </w:r>
    </w:p>
    <w:p w14:paraId="5307F8A9" w14:textId="77777777" w:rsidR="00A01AC9" w:rsidRDefault="00A01AC9">
      <w:pPr>
        <w:spacing w:after="160" w:line="259" w:lineRule="auto"/>
        <w:ind w:firstLine="0"/>
        <w:jc w:val="left"/>
      </w:pPr>
      <w:r>
        <w:br w:type="page"/>
      </w:r>
    </w:p>
    <w:p w14:paraId="7CE3C113" w14:textId="06D257FB" w:rsidR="00EE2678" w:rsidRDefault="00EE2678" w:rsidP="00EE2678">
      <w:pPr>
        <w:pStyle w:val="af7"/>
        <w:outlineLvl w:val="0"/>
      </w:pPr>
      <w:r w:rsidRPr="0013781E">
        <w:rPr>
          <w:noProof/>
          <w:lang w:eastAsia="ru-RU"/>
        </w:rPr>
        <w:lastRenderedPageBreak/>
        <mc:AlternateContent>
          <mc:Choice Requires="wpg">
            <w:drawing>
              <wp:anchor distT="0" distB="0" distL="114300" distR="114300" simplePos="0" relativeHeight="251738112" behindDoc="1" locked="0" layoutInCell="1" allowOverlap="1" wp14:anchorId="702CACB0" wp14:editId="7CE9CA61">
                <wp:simplePos x="0" y="0"/>
                <wp:positionH relativeFrom="page">
                  <wp:posOffset>720090</wp:posOffset>
                </wp:positionH>
                <wp:positionV relativeFrom="page">
                  <wp:posOffset>180340</wp:posOffset>
                </wp:positionV>
                <wp:extent cx="6663600" cy="10335600"/>
                <wp:effectExtent l="0" t="0" r="23495" b="27940"/>
                <wp:wrapNone/>
                <wp:docPr id="60" name="Группа 60"/>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61" name="Прямая соединительная линия 61"/>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Прямая соединительная линия 62"/>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Прямая соединительная линия 63"/>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Прямая соединительная линия 96"/>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Прямая соединительная линия 97"/>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Прямая соединительная линия 98"/>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Прямая соединительная линия 99"/>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Прямая соединительная линия 100"/>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Прямая соединительная линия 101"/>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Прямая соединительная линия 102"/>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Прямая соединительная линия 103"/>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ая соединительная линия 104"/>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Прямая соединительная линия 105"/>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Прямая соединительная линия 110"/>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Прямая соединительная линия 111"/>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Прямая соединительная линия 112"/>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Прямая соединительная линия 113"/>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Прямая соединительная линия 114"/>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Прямая соединительная линия 115"/>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Прямая соединительная линия 116"/>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Прямоугольник 117"/>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Надпись 118"/>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D276C" w14:textId="77777777" w:rsidR="002B6328" w:rsidRPr="002D0CDF" w:rsidRDefault="002B6328" w:rsidP="00EE2678">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119" name="Надпись 119"/>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5645E" w14:textId="77777777" w:rsidR="002B6328" w:rsidRPr="002D0CDF" w:rsidRDefault="002B6328" w:rsidP="00EE2678">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120" name="Надпись 120"/>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511059" w14:textId="77777777" w:rsidR="002B6328" w:rsidRPr="002D0CDF" w:rsidRDefault="002B6328" w:rsidP="00EE2678">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121" name="Надпись 121"/>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C148A" w14:textId="77777777" w:rsidR="002B6328" w:rsidRPr="002D0CDF" w:rsidRDefault="002B6328" w:rsidP="00EE2678">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122" name="Надпись 122"/>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E16EE" w14:textId="77777777" w:rsidR="002B6328" w:rsidRPr="001A63C2" w:rsidRDefault="002B6328" w:rsidP="00EE2678">
                              <w:pPr>
                                <w:ind w:firstLine="0"/>
                                <w:rPr>
                                  <w:rFonts w:ascii="Arial" w:hAnsi="Arial" w:cs="Arial"/>
                                  <w:sz w:val="20"/>
                                  <w:szCs w:val="20"/>
                                </w:rPr>
                              </w:pPr>
                              <w:r w:rsidRPr="0066310D">
                                <w:rPr>
                                  <w:sz w:val="20"/>
                                  <w:szCs w:val="20"/>
                                </w:rPr>
                                <w:t>Иванов</w:t>
                              </w:r>
                            </w:p>
                            <w:p w14:paraId="31E275DD" w14:textId="77777777" w:rsidR="002B6328" w:rsidRPr="002D0CDF" w:rsidRDefault="002B6328" w:rsidP="00EE2678"/>
                          </w:txbxContent>
                        </wps:txbx>
                        <wps:bodyPr rot="0" vert="horz" wrap="square" lIns="18000" tIns="0" rIns="18000" bIns="0" anchor="t" anchorCtr="0" upright="1">
                          <a:noAutofit/>
                        </wps:bodyPr>
                      </wps:wsp>
                      <wps:wsp>
                        <wps:cNvPr id="123" name="Надпись 123"/>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A0A7A" w14:textId="77777777" w:rsidR="002B6328" w:rsidRPr="002D0CDF" w:rsidRDefault="002B6328" w:rsidP="00EE2678">
                              <w:pPr>
                                <w:ind w:firstLine="0"/>
                                <w:rPr>
                                  <w:rFonts w:ascii="Arial" w:hAnsi="Arial" w:cs="Arial"/>
                                  <w:spacing w:val="-6"/>
                                  <w:sz w:val="20"/>
                                  <w:szCs w:val="20"/>
                                </w:rPr>
                              </w:pPr>
                              <w:r w:rsidRPr="0066310D">
                                <w:rPr>
                                  <w:spacing w:val="-6"/>
                                  <w:sz w:val="20"/>
                                  <w:szCs w:val="20"/>
                                </w:rPr>
                                <w:t>Брусенцова</w:t>
                              </w:r>
                            </w:p>
                            <w:p w14:paraId="2360ED72" w14:textId="77777777" w:rsidR="002B6328" w:rsidRPr="002D0CDF" w:rsidRDefault="002B6328" w:rsidP="00EE2678">
                              <w:pPr>
                                <w:ind w:firstLine="0"/>
                                <w:rPr>
                                  <w:rFonts w:ascii="Arial" w:hAnsi="Arial" w:cs="Arial"/>
                                  <w:sz w:val="20"/>
                                  <w:szCs w:val="20"/>
                                </w:rPr>
                              </w:pPr>
                            </w:p>
                            <w:p w14:paraId="58820375" w14:textId="77777777" w:rsidR="002B6328" w:rsidRDefault="002B6328" w:rsidP="00EE2678">
                              <w:pPr>
                                <w:ind w:firstLine="0"/>
                              </w:pPr>
                            </w:p>
                          </w:txbxContent>
                        </wps:txbx>
                        <wps:bodyPr rot="0" vert="horz" wrap="square" lIns="18000" tIns="0" rIns="18000" bIns="0" anchor="t" anchorCtr="0" upright="1">
                          <a:noAutofit/>
                        </wps:bodyPr>
                      </wps:wsp>
                      <wps:wsp>
                        <wps:cNvPr id="124" name="Надпись 124"/>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98BE8" w14:textId="77777777" w:rsidR="002B6328" w:rsidRPr="002D0CDF" w:rsidRDefault="002B6328" w:rsidP="00EE2678">
                              <w:pPr>
                                <w:ind w:firstLine="0"/>
                                <w:rPr>
                                  <w:rFonts w:ascii="Arial" w:hAnsi="Arial" w:cs="Arial"/>
                                  <w:spacing w:val="-6"/>
                                  <w:sz w:val="20"/>
                                  <w:szCs w:val="20"/>
                                </w:rPr>
                              </w:pPr>
                              <w:r w:rsidRPr="0066310D">
                                <w:rPr>
                                  <w:spacing w:val="-6"/>
                                  <w:sz w:val="20"/>
                                  <w:szCs w:val="20"/>
                                </w:rPr>
                                <w:t>Романенко</w:t>
                              </w:r>
                            </w:p>
                            <w:p w14:paraId="2DA91FE5" w14:textId="77777777" w:rsidR="002B6328" w:rsidRPr="002D0CDF" w:rsidRDefault="002B6328" w:rsidP="00EE2678">
                              <w:pPr>
                                <w:rPr>
                                  <w:rFonts w:ascii="Arial" w:hAnsi="Arial" w:cs="Arial"/>
                                  <w:sz w:val="20"/>
                                  <w:szCs w:val="20"/>
                                </w:rPr>
                              </w:pPr>
                            </w:p>
                          </w:txbxContent>
                        </wps:txbx>
                        <wps:bodyPr rot="0" vert="horz" wrap="square" lIns="18000" tIns="0" rIns="18000" bIns="0" anchor="t" anchorCtr="0" upright="1">
                          <a:noAutofit/>
                        </wps:bodyPr>
                      </wps:wsp>
                      <wps:wsp>
                        <wps:cNvPr id="125" name="Надпись 125"/>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A9B2B" w14:textId="77777777" w:rsidR="002B6328" w:rsidRPr="002D0CDF" w:rsidRDefault="002B6328" w:rsidP="00EE2678">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126" name="Надпись 126"/>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BAEAA" w14:textId="77777777" w:rsidR="002B6328" w:rsidRPr="002D0CDF" w:rsidRDefault="002B6328" w:rsidP="00EE2678">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127" name="Надпись 127"/>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AD5FE" w14:textId="77777777" w:rsidR="002B6328" w:rsidRPr="002D0CDF" w:rsidRDefault="002B6328" w:rsidP="00EE2678">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2016" name="Надпись 2016"/>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1CB9C" w14:textId="77777777" w:rsidR="002B6328" w:rsidRPr="002D0CDF" w:rsidRDefault="002B6328" w:rsidP="00EE2678">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2017" name="Надпись 2017"/>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9053B" w14:textId="77777777" w:rsidR="002B6328" w:rsidRPr="00AD2DCB" w:rsidRDefault="002B6328" w:rsidP="00EE2678">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2018" name="Надпись 2018"/>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F45BE" w14:textId="77777777" w:rsidR="002B6328" w:rsidRPr="002D0CDF" w:rsidRDefault="002B6328" w:rsidP="00EE2678">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2019" name="Надпись 2019"/>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A9C3D" w14:textId="77777777" w:rsidR="002B6328" w:rsidRPr="002D0CDF" w:rsidRDefault="002B6328" w:rsidP="00EE2678">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2020" name="Надпись 2020"/>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8C360" w14:textId="77777777" w:rsidR="002B6328" w:rsidRPr="0066310D" w:rsidRDefault="002B6328" w:rsidP="00EE2678">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2021" name="Надпись 2021"/>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80739" w14:textId="77777777" w:rsidR="002B6328" w:rsidRPr="0066310D" w:rsidRDefault="002B6328" w:rsidP="00EE2678">
                              <w:pPr>
                                <w:ind w:firstLine="0"/>
                                <w:jc w:val="center"/>
                                <w:rPr>
                                  <w:sz w:val="36"/>
                                  <w:szCs w:val="36"/>
                                </w:rPr>
                              </w:pPr>
                              <w:r w:rsidRPr="0066310D">
                                <w:rPr>
                                  <w:sz w:val="36"/>
                                  <w:szCs w:val="36"/>
                                </w:rPr>
                                <w:t>БГТУ</w:t>
                              </w:r>
                            </w:p>
                            <w:p w14:paraId="35A9F910" w14:textId="77777777" w:rsidR="002B6328" w:rsidRPr="0066310D" w:rsidRDefault="002B6328" w:rsidP="00EE2678">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2022" name="Надпись 2022"/>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E85EA" w14:textId="77777777" w:rsidR="002B6328" w:rsidRPr="00AD2DCB" w:rsidRDefault="002B6328" w:rsidP="00EE2678">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wps:txbx>
                        <wps:bodyPr rot="0" vert="horz" wrap="square" lIns="18000" tIns="0" rIns="18000" bIns="0" anchor="t" anchorCtr="0" upright="1">
                          <a:noAutofit/>
                        </wps:bodyPr>
                      </wps:wsp>
                      <wps:wsp>
                        <wps:cNvPr id="2023" name="Надпись 2023"/>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D0BDB" w14:textId="77777777" w:rsidR="002B6328" w:rsidRPr="002D0CDF" w:rsidRDefault="002B6328" w:rsidP="00EE2678">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2024" name="Надпись 2024"/>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4809D" w14:textId="77777777" w:rsidR="002B6328" w:rsidRPr="002D0CDF" w:rsidRDefault="002B6328" w:rsidP="00EE2678">
                              <w:pPr>
                                <w:ind w:firstLine="0"/>
                                <w:rPr>
                                  <w:rFonts w:ascii="Arial" w:hAnsi="Arial" w:cs="Arial"/>
                                  <w:spacing w:val="-6"/>
                                  <w:sz w:val="20"/>
                                  <w:szCs w:val="20"/>
                                </w:rPr>
                              </w:pPr>
                              <w:r w:rsidRPr="0066310D">
                                <w:rPr>
                                  <w:spacing w:val="-6"/>
                                  <w:sz w:val="20"/>
                                  <w:szCs w:val="20"/>
                                </w:rPr>
                                <w:t>Новосельская</w:t>
                              </w:r>
                            </w:p>
                            <w:p w14:paraId="2096B0FF" w14:textId="77777777" w:rsidR="002B6328" w:rsidRPr="002D0CDF" w:rsidRDefault="002B6328" w:rsidP="00EE2678">
                              <w:pPr>
                                <w:rPr>
                                  <w:rFonts w:ascii="Arial" w:hAnsi="Arial" w:cs="Arial"/>
                                  <w:sz w:val="20"/>
                                  <w:szCs w:val="20"/>
                                </w:rPr>
                              </w:pPr>
                            </w:p>
                            <w:p w14:paraId="5010F5AF" w14:textId="77777777" w:rsidR="002B6328" w:rsidRPr="002D0CDF" w:rsidRDefault="002B6328" w:rsidP="00EE2678">
                              <w:pPr>
                                <w:rPr>
                                  <w:rFonts w:ascii="Arial" w:hAnsi="Arial" w:cs="Arial"/>
                                  <w:sz w:val="20"/>
                                  <w:szCs w:val="20"/>
                                </w:rPr>
                              </w:pPr>
                            </w:p>
                          </w:txbxContent>
                        </wps:txbx>
                        <wps:bodyPr rot="0" vert="horz" wrap="square" lIns="18000" tIns="0" rIns="18000" bIns="0" anchor="t" anchorCtr="0" upright="1">
                          <a:noAutofit/>
                        </wps:bodyPr>
                      </wps:wsp>
                      <wps:wsp>
                        <wps:cNvPr id="2025" name="Надпись 2025"/>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6E68" w14:textId="77777777" w:rsidR="002B6328" w:rsidRPr="00AD2DCB" w:rsidRDefault="002B6328" w:rsidP="00EE2678">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2026" name="Надпись 2026"/>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DA32A" w14:textId="77777777" w:rsidR="002B6328" w:rsidRPr="00AD2DCB" w:rsidRDefault="002B6328" w:rsidP="00EE2678">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027" name="Надпись 2027"/>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7FDCB" w14:textId="77777777" w:rsidR="002B6328" w:rsidRPr="00AD2DCB" w:rsidRDefault="002B6328" w:rsidP="00EE2678">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2028" name="Надпись 2028"/>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80E77" w14:textId="77777777" w:rsidR="002B6328" w:rsidRPr="0066310D" w:rsidRDefault="002B6328" w:rsidP="00EE2678">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2029" name="Надпись 2029"/>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47CE7" w14:textId="77777777" w:rsidR="002B6328" w:rsidRPr="002D0CDF" w:rsidRDefault="002B6328" w:rsidP="00EE2678">
                              <w:pPr>
                                <w:ind w:firstLine="0"/>
                                <w:rPr>
                                  <w:rFonts w:ascii="Arial" w:hAnsi="Arial" w:cs="Arial"/>
                                  <w:spacing w:val="-6"/>
                                  <w:sz w:val="20"/>
                                  <w:szCs w:val="20"/>
                                </w:rPr>
                              </w:pPr>
                            </w:p>
                            <w:p w14:paraId="74385573" w14:textId="77777777" w:rsidR="002B6328" w:rsidRPr="002D0CDF" w:rsidRDefault="002B6328" w:rsidP="00EE2678">
                              <w:pPr>
                                <w:rPr>
                                  <w:rFonts w:ascii="Arial" w:hAnsi="Arial" w:cs="Arial"/>
                                  <w:sz w:val="20"/>
                                  <w:szCs w:val="20"/>
                                </w:rPr>
                              </w:pPr>
                            </w:p>
                            <w:p w14:paraId="30330B13" w14:textId="77777777" w:rsidR="002B6328" w:rsidRPr="002D0CDF" w:rsidRDefault="002B6328" w:rsidP="00EE2678">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2CACB0" id="Группа 60" o:spid="_x0000_s1302" style="position:absolute;left:0;text-align:left;margin-left:56.7pt;margin-top:14.2pt;width:524.7pt;height:813.85pt;z-index:-251578368;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">
                <v:line id="Прямая соединительная линия 61" o:spid="_x0000_s1303"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Прямая соединительная линия 62" o:spid="_x0000_s1304"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Прямая соединительная линия 63" o:spid="_x0000_s1305"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Прямая соединительная линия 96" o:spid="_x0000_s1306"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Прямая соединительная линия 97" o:spid="_x0000_s1307"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Прямая соединительная линия 98" o:spid="_x0000_s1308"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Прямая соединительная линия 99" o:spid="_x0000_s1309"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Прямая соединительная линия 100" o:spid="_x0000_s1310"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Прямая соединительная линия 101" o:spid="_x0000_s1311"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T70AAADcAAAADwAAAGRycy9kb3ducmV2LnhtbERPvQrCMBDeBd8hnOCmqYIi1SgiVNzE&#10;6tLtbM622FxKE7W+vREEt/v4fm+16UwtntS6yrKCyTgCQZxbXXGh4HJORgsQziNrrC2Tgjc52Kz7&#10;vRXG2r74RM/UFyKEsItRQel9E0vp8pIMurFtiAN3s61BH2BbSN3iK4SbWk6jaC4NVhwaSmxoV1J+&#10;Tx9GwT27zJL9cafPdbrV1yLx2fWmlRoOuu0ShKfO/8U/90GH+dEE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s/gU+9AAAA3AAAAA8AAAAAAAAAAAAAAAAAoQIA&#10;AGRycy9kb3ducmV2LnhtbFBLBQYAAAAABAAEAPkAAACLAwAAAAA=&#10;" strokeweight="2pt"/>
                <v:line id="Прямая соединительная линия 102" o:spid="_x0000_s1312"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Прямая соединительная линия 103" o:spid="_x0000_s1313"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Прямая соединительная линия 104" o:spid="_x0000_s1314"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Прямая соединительная линия 105" o:spid="_x0000_s1315"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Прямая соединительная линия 110" o:spid="_x0000_s1316"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qyCcIAAADcAAAADwAAAGRycy9kb3ducmV2LnhtbESPQYvCQAyF74L/YYiwN50qrEh1FBEq&#10;3sTqxVvsxLbYyZTOqPXfm8PC3hLey3tfVpveNepFXag9G5hOElDEhbc1lwYu52y8ABUissXGMxn4&#10;UIDNejhYYWr9m0/0ymOpJIRDigaqGNtU61BU5DBMfEss2t13DqOsXalth28Jd42eJclcO6xZGips&#10;aVdR8cifzsDjevnN9sedPTf51t7KLF5vd2vMz6jfLkFF6uO/+e/6YAV/KvjyjEy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qyCcIAAADcAAAADwAAAAAAAAAAAAAA&#10;AAChAgAAZHJzL2Rvd25yZXYueG1sUEsFBgAAAAAEAAQA+QAAAJADAAAAAA==&#10;" strokeweight="2pt"/>
                <v:line id="Прямая соединительная линия 111" o:spid="_x0000_s1317"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Прямая соединительная линия 112" o:spid="_x0000_s1318"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Прямая соединительная линия 113" o:spid="_x0000_s1319"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Прямая соединительная линия 114" o:spid="_x0000_s1320"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0Cr4AAADcAAAADwAAAGRycy9kb3ducmV2LnhtbERPvQrCMBDeBd8hnOCmqaI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kbQKvgAAANwAAAAPAAAAAAAAAAAAAAAAAKEC&#10;AABkcnMvZG93bnJldi54bWxQSwUGAAAAAAQABAD5AAAAjAMAAAAA&#10;" strokeweight="2pt"/>
                <v:line id="Прямая соединительная линия 115" o:spid="_x0000_s1321"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Прямая соединительная линия 116" o:spid="_x0000_s1322"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rect id="Прямоугольник 117" o:spid="_x0000_s1323"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HvMIA&#10;AADcAAAADwAAAGRycy9kb3ducmV2LnhtbERPzWrCQBC+C77DMgVvukkPbY2ukhQCPRUbfYAhO02C&#10;2dmY3fzYp3cLhd7m4/ud/XE2rRipd41lBfEmAkFcWt1wpeByztdvIJxH1thaJgV3cnA8LBd7TLSd&#10;+IvGwlcihLBLUEHtfZdI6cqaDLqN7YgD9217gz7AvpK6xymEm1Y+R9GLNNhwaKixo/eaymsxGAVX&#10;P4+faVX85NtLti1PWToNt1Sp1dOc7kB4mv2/+M/9ocP8+BV+nwkX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ece8wgAAANwAAAAPAAAAAAAAAAAAAAAAAJgCAABkcnMvZG93&#10;bnJldi54bWxQSwUGAAAAAAQABAD1AAAAhwMAAAAA&#10;" filled="f" strokeweight="2pt"/>
                <v:shape id="Надпись 118" o:spid="_x0000_s1324"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PxcUA&#10;AADcAAAADwAAAGRycy9kb3ducmV2LnhtbESPQWvCQBCF74X+h2UKvZS6iUgrqauUqqC3aqvnYXea&#10;BLOzIbvR9N87B8HbDO/Ne9/MFoNv1Jm6WAc2kI8yUMQ2uJpLA78/69cpqJiQHTaBycA/RVjMHx9m&#10;WLhw4R2d96lUEsKxQANVSm2hdbQVeYyj0BKL9hc6j0nWrtSuw4uE+0aPs+xNe6xZGips6asie9r3&#10;3sCyn47tavL9/pKd8i3Zfh2G48GY56fh8wNUoiHdzbfrjRP8XGjlGZlAz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s/FxQAAANwAAAAPAAAAAAAAAAAAAAAAAJgCAABkcnMv&#10;ZG93bnJldi54bWxQSwUGAAAAAAQABAD1AAAAigMAAAAA&#10;" filled="f" stroked="f">
                  <v:textbox inset=".5mm,.5mm,.5mm,0">
                    <w:txbxContent>
                      <w:p w14:paraId="7C7D276C" w14:textId="77777777" w:rsidR="002B6328" w:rsidRPr="002D0CDF" w:rsidRDefault="002B6328" w:rsidP="00EE2678">
                        <w:pPr>
                          <w:ind w:firstLine="0"/>
                          <w:jc w:val="center"/>
                          <w:rPr>
                            <w:rFonts w:ascii="Arial" w:hAnsi="Arial" w:cs="Arial"/>
                            <w:sz w:val="18"/>
                            <w:szCs w:val="18"/>
                          </w:rPr>
                        </w:pPr>
                        <w:r w:rsidRPr="0066310D">
                          <w:rPr>
                            <w:sz w:val="18"/>
                            <w:szCs w:val="18"/>
                          </w:rPr>
                          <w:t>Листов</w:t>
                        </w:r>
                      </w:p>
                    </w:txbxContent>
                  </v:textbox>
                </v:shape>
                <v:shape id="Надпись 119" o:spid="_x0000_s1325"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qXsIA&#10;AADcAAAADwAAAGRycy9kb3ducmV2LnhtbERPS2vCQBC+F/wPywheRDcRqTZ1lVIV2pvPnofdaRLM&#10;zobsRuO/dwtCb/PxPWex6mwlrtT40rGCdJyAINbOlJwrOB23ozkIH5ANVo5JwZ08rJa9lwVmxt14&#10;T9dDyEUMYZ+hgiKEOpPS64Is+rGriSP36xqLIcIml6bBWwy3lZwkyau0WHJsKLCmz4L05dBaBet2&#10;PtGb6W42TC7pN+l267qfs1KDfvfxDiJQF/7FT/eXifPTN/h7Jl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HmpewgAAANwAAAAPAAAAAAAAAAAAAAAAAJgCAABkcnMvZG93&#10;bnJldi54bWxQSwUGAAAAAAQABAD1AAAAhwMAAAAA&#10;" filled="f" stroked="f">
                  <v:textbox inset=".5mm,.5mm,.5mm,0">
                    <w:txbxContent>
                      <w:p w14:paraId="0775645E" w14:textId="77777777" w:rsidR="002B6328" w:rsidRPr="002D0CDF" w:rsidRDefault="002B6328" w:rsidP="00EE2678">
                        <w:pPr>
                          <w:ind w:firstLine="0"/>
                          <w:jc w:val="center"/>
                          <w:rPr>
                            <w:rFonts w:ascii="Arial" w:hAnsi="Arial" w:cs="Arial"/>
                            <w:sz w:val="18"/>
                            <w:szCs w:val="18"/>
                          </w:rPr>
                        </w:pPr>
                        <w:r w:rsidRPr="0066310D">
                          <w:rPr>
                            <w:sz w:val="18"/>
                            <w:szCs w:val="18"/>
                          </w:rPr>
                          <w:t>Изм</w:t>
                        </w:r>
                      </w:p>
                    </w:txbxContent>
                  </v:textbox>
                </v:shape>
                <v:shape id="Надпись 120" o:spid="_x0000_s1326"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gJfsUA&#10;AADcAAAADwAAAGRycy9kb3ducmV2LnhtbESPQWvCQBCF74X+h2UKXkrdGEqV1FVKVai3qtXzsDtN&#10;gtnZkN1o/PfOodDbDO/Ne9/Ml4Nv1IW6WAc2MBlnoIhtcDWXBn4Om5cZqJiQHTaBycCNIiwXjw9z&#10;LFy48o4u+1QqCeFYoIEqpbbQOtqKPMZxaIlF+w2dxyRrV2rX4VXCfaPzLHvTHmuWhgpb+qzInve9&#10;N7DqZ7ldv35Pn7PzZEu234ThdDRm9DR8vINKNKR/89/1lxP8X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Al+xQAAANwAAAAPAAAAAAAAAAAAAAAAAJgCAABkcnMv&#10;ZG93bnJldi54bWxQSwUGAAAAAAQABAD1AAAAigMAAAAA&#10;" filled="f" stroked="f">
                  <v:textbox inset=".5mm,.5mm,.5mm,0">
                    <w:txbxContent>
                      <w:p w14:paraId="0D511059" w14:textId="77777777" w:rsidR="002B6328" w:rsidRPr="002D0CDF" w:rsidRDefault="002B6328" w:rsidP="00EE2678">
                        <w:pPr>
                          <w:ind w:firstLine="0"/>
                          <w:jc w:val="center"/>
                        </w:pPr>
                        <w:r w:rsidRPr="0066310D">
                          <w:rPr>
                            <w:sz w:val="18"/>
                            <w:szCs w:val="18"/>
                          </w:rPr>
                          <w:t>Лист</w:t>
                        </w:r>
                      </w:p>
                    </w:txbxContent>
                  </v:textbox>
                </v:shape>
                <v:shape id="Надпись 121" o:spid="_x0000_s1327"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s5cIA&#10;AADcAAAADwAAAGRycy9kb3ducmV2LnhtbERPS2vCQBC+C/0PyxR6kbpJKCqpGylaod7UPs7D7jQJ&#10;yc6G7EbTf98VBG/z8T1ntR5tK87U+9qxgnSWgCDWztRcKvj63D0vQfiAbLB1TAr+yMO6eJisMDfu&#10;wkc6n0IpYgj7HBVUIXS5lF5XZNHPXEccuV/XWwwR9qU0PV5iuG1lliRzabHm2FBhR5uKdHMarILt&#10;sMz0+8thMU2adE962Lnx51upp8fx7RVEoDHcxTf3h4nzsxSuz8QL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KzlwgAAANwAAAAPAAAAAAAAAAAAAAAAAJgCAABkcnMvZG93&#10;bnJldi54bWxQSwUGAAAAAAQABAD1AAAAhwMAAAAA&#10;" filled="f" stroked="f">
                  <v:textbox inset=".5mm,.5mm,.5mm,0">
                    <w:txbxContent>
                      <w:p w14:paraId="0DAC148A" w14:textId="77777777" w:rsidR="002B6328" w:rsidRPr="002D0CDF" w:rsidRDefault="002B6328" w:rsidP="00EE2678">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122" o:spid="_x0000_s1328"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wcMA&#10;AADcAAAADwAAAGRycy9kb3ducmV2LnhtbERPS2vCQBC+F/wPyxS81U0DtpK6ighCQS9Nc/E2zU4e&#10;mp0Nu9sk+uu7hUJv8/E9Z72dTCcGcr61rOB5kYAgLq1uuVZQfB6eViB8QNbYWSYFN/Kw3cwe1php&#10;O/IHDXmoRQxhn6GCJoQ+k9KXDRn0C9sTR66yzmCI0NVSOxxjuOlkmiQv0mDLsaHBnvYNldf82yiY&#10;lnlxrg6Vc5ZOu/ulPo7D65dS88dp9wYi0BT+xX/udx3npyn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awcMAAADcAAAADwAAAAAAAAAAAAAAAACYAgAAZHJzL2Rv&#10;d25yZXYueG1sUEsFBgAAAAAEAAQA9QAAAIgDAAAAAA==&#10;" filled="f" stroked="f">
                  <v:textbox inset=".5mm,0,.5mm,0">
                    <w:txbxContent>
                      <w:p w14:paraId="1E9E16EE" w14:textId="77777777" w:rsidR="002B6328" w:rsidRPr="001A63C2" w:rsidRDefault="002B6328" w:rsidP="00EE2678">
                        <w:pPr>
                          <w:ind w:firstLine="0"/>
                          <w:rPr>
                            <w:rFonts w:ascii="Arial" w:hAnsi="Arial" w:cs="Arial"/>
                            <w:sz w:val="20"/>
                            <w:szCs w:val="20"/>
                          </w:rPr>
                        </w:pPr>
                        <w:r w:rsidRPr="0066310D">
                          <w:rPr>
                            <w:sz w:val="20"/>
                            <w:szCs w:val="20"/>
                          </w:rPr>
                          <w:t>Иванов</w:t>
                        </w:r>
                      </w:p>
                      <w:p w14:paraId="31E275DD" w14:textId="77777777" w:rsidR="002B6328" w:rsidRPr="002D0CDF" w:rsidRDefault="002B6328" w:rsidP="00EE2678"/>
                    </w:txbxContent>
                  </v:textbox>
                </v:shape>
                <v:shape id="Надпись 123" o:spid="_x0000_s1329"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M/WsMA&#10;AADcAAAADwAAAGRycy9kb3ducmV2LnhtbERPS2sCMRC+F/wPYQRvNaulVVajiCAU7KWrF2/jZvah&#10;m8mSxN1tf31TKPQ2H99z1tvBNKIj52vLCmbTBARxbnXNpYLz6fC8BOEDssbGMin4Ig/bzehpjam2&#10;PX9Sl4VSxBD2KSqoQmhTKX1ekUE/tS1x5ArrDIYIXSm1wz6Gm0bOk+RNGqw5NlTY0r6i/J49jILh&#10;NTtfikPhnKWP3fetPPbd4qrUZDzsViACDeFf/Od+13H+/AV+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M/WsMAAADcAAAADwAAAAAAAAAAAAAAAACYAgAAZHJzL2Rv&#10;d25yZXYueG1sUEsFBgAAAAAEAAQA9QAAAIgDAAAAAA==&#10;" filled="f" stroked="f">
                  <v:textbox inset=".5mm,0,.5mm,0">
                    <w:txbxContent>
                      <w:p w14:paraId="71AA0A7A" w14:textId="77777777" w:rsidR="002B6328" w:rsidRPr="002D0CDF" w:rsidRDefault="002B6328" w:rsidP="00EE2678">
                        <w:pPr>
                          <w:ind w:firstLine="0"/>
                          <w:rPr>
                            <w:rFonts w:ascii="Arial" w:hAnsi="Arial" w:cs="Arial"/>
                            <w:spacing w:val="-6"/>
                            <w:sz w:val="20"/>
                            <w:szCs w:val="20"/>
                          </w:rPr>
                        </w:pPr>
                        <w:r w:rsidRPr="0066310D">
                          <w:rPr>
                            <w:spacing w:val="-6"/>
                            <w:sz w:val="20"/>
                            <w:szCs w:val="20"/>
                          </w:rPr>
                          <w:t>Брусенцова</w:t>
                        </w:r>
                      </w:p>
                      <w:p w14:paraId="2360ED72" w14:textId="77777777" w:rsidR="002B6328" w:rsidRPr="002D0CDF" w:rsidRDefault="002B6328" w:rsidP="00EE2678">
                        <w:pPr>
                          <w:ind w:firstLine="0"/>
                          <w:rPr>
                            <w:rFonts w:ascii="Arial" w:hAnsi="Arial" w:cs="Arial"/>
                            <w:sz w:val="20"/>
                            <w:szCs w:val="20"/>
                          </w:rPr>
                        </w:pPr>
                      </w:p>
                      <w:p w14:paraId="58820375" w14:textId="77777777" w:rsidR="002B6328" w:rsidRDefault="002B6328" w:rsidP="00EE2678">
                        <w:pPr>
                          <w:ind w:firstLine="0"/>
                        </w:pPr>
                      </w:p>
                    </w:txbxContent>
                  </v:textbox>
                </v:shape>
                <v:shape id="Надпись 124" o:spid="_x0000_s1330"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nLsMA&#10;AADcAAAADwAAAGRycy9kb3ducmV2LnhtbERPS2sCMRC+F/wPYQRvNau0VVajiCAU7KWrF2/jZvah&#10;m8mSxN1tf31TKPQ2H99z1tvBNKIj52vLCmbTBARxbnXNpYLz6fC8BOEDssbGMin4Ig/bzehpjam2&#10;PX9Sl4VSxBD2KSqoQmhTKX1ekUE/tS1x5ArrDIYIXSm1wz6Gm0bOk+RNGqw5NlTY0r6i/J49jILh&#10;NTtfikPhnKWP3fetPPbd4qrUZDzsViACDeFf/Od+13H+/AV+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qnLsMAAADcAAAADwAAAAAAAAAAAAAAAACYAgAAZHJzL2Rv&#10;d25yZXYueG1sUEsFBgAAAAAEAAQA9QAAAIgDAAAAAA==&#10;" filled="f" stroked="f">
                  <v:textbox inset=".5mm,0,.5mm,0">
                    <w:txbxContent>
                      <w:p w14:paraId="2FE98BE8" w14:textId="77777777" w:rsidR="002B6328" w:rsidRPr="002D0CDF" w:rsidRDefault="002B6328" w:rsidP="00EE2678">
                        <w:pPr>
                          <w:ind w:firstLine="0"/>
                          <w:rPr>
                            <w:rFonts w:ascii="Arial" w:hAnsi="Arial" w:cs="Arial"/>
                            <w:spacing w:val="-6"/>
                            <w:sz w:val="20"/>
                            <w:szCs w:val="20"/>
                          </w:rPr>
                        </w:pPr>
                        <w:r w:rsidRPr="0066310D">
                          <w:rPr>
                            <w:spacing w:val="-6"/>
                            <w:sz w:val="20"/>
                            <w:szCs w:val="20"/>
                          </w:rPr>
                          <w:t>Романенко</w:t>
                        </w:r>
                      </w:p>
                      <w:p w14:paraId="2DA91FE5" w14:textId="77777777" w:rsidR="002B6328" w:rsidRPr="002D0CDF" w:rsidRDefault="002B6328" w:rsidP="00EE2678">
                        <w:pPr>
                          <w:rPr>
                            <w:rFonts w:ascii="Arial" w:hAnsi="Arial" w:cs="Arial"/>
                            <w:sz w:val="20"/>
                            <w:szCs w:val="20"/>
                          </w:rPr>
                        </w:pPr>
                      </w:p>
                    </w:txbxContent>
                  </v:textbox>
                </v:shape>
                <v:shape id="Надпись 125" o:spid="_x0000_s1331"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q5sIA&#10;AADcAAAADwAAAGRycy9kb3ducmV2LnhtbERPS2vCQBC+F/oflin0IroxtFWiq4itYG/W13nYHZNg&#10;djZkNxr/vSsIvc3H95zpvLOVuFDjS8cKhoMEBLF2puRcwX636o9B+IBssHJMCm7kYT57fZliZtyV&#10;/+iyDbmIIewzVFCEUGdSel2QRT9wNXHkTq6xGCJscmkavMZwW8k0Sb6kxZJjQ4E1LQvS521rFXy3&#10;41T/fGxGveQ8/CXdrlx3PCj1/tYtJiACdeFf/HSvTZyffsLjmXiB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6rmwgAAANwAAAAPAAAAAAAAAAAAAAAAAJgCAABkcnMvZG93&#10;bnJldi54bWxQSwUGAAAAAAQABAD1AAAAhwMAAAAA&#10;" filled="f" stroked="f">
                  <v:textbox inset=".5mm,.5mm,.5mm,0">
                    <w:txbxContent>
                      <w:p w14:paraId="4F6A9B2B" w14:textId="77777777" w:rsidR="002B6328" w:rsidRPr="002D0CDF" w:rsidRDefault="002B6328" w:rsidP="00EE2678">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126" o:spid="_x0000_s1332"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00kcMA&#10;AADcAAAADwAAAGRycy9kb3ducmV2LnhtbERPTWvCQBC9C/0PyxR6kbpJKFaiq5S2QnvTtHoedsck&#10;mJ0N2U1M/31XELzN433OajPaRgzU+dqxgnSWgCDWztRcKvj92T4vQPiAbLBxTAr+yMNm/TBZYW7c&#10;hfc0FKEUMYR9jgqqENpcSq8rsuhnriWO3Ml1FkOEXSlNh5cYbhuZJclcWqw5NlTY0ntF+lz0VsFH&#10;v8j058vudZqc02/S/daNx4NST4/j2xJEoDHcxTf3l4nzszl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00kcMAAADcAAAADwAAAAAAAAAAAAAAAACYAgAAZHJzL2Rv&#10;d25yZXYueG1sUEsFBgAAAAAEAAQA9QAAAIgDAAAAAA==&#10;" filled="f" stroked="f">
                  <v:textbox inset=".5mm,.5mm,.5mm,0">
                    <w:txbxContent>
                      <w:p w14:paraId="02BBAEAA" w14:textId="77777777" w:rsidR="002B6328" w:rsidRPr="002D0CDF" w:rsidRDefault="002B6328" w:rsidP="00EE2678">
                        <w:pPr>
                          <w:ind w:firstLine="0"/>
                          <w:jc w:val="center"/>
                          <w:rPr>
                            <w:rFonts w:ascii="Arial" w:hAnsi="Arial" w:cs="Arial"/>
                            <w:sz w:val="18"/>
                            <w:szCs w:val="18"/>
                          </w:rPr>
                        </w:pPr>
                        <w:r w:rsidRPr="0066310D">
                          <w:rPr>
                            <w:sz w:val="18"/>
                            <w:szCs w:val="18"/>
                          </w:rPr>
                          <w:t>Дата</w:t>
                        </w:r>
                      </w:p>
                    </w:txbxContent>
                  </v:textbox>
                </v:shape>
                <v:shape id="Надпись 127" o:spid="_x0000_s1333"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5WcIA&#10;AADcAAAADwAAAGRycy9kb3ducmV2LnhtbERPS2sCMRC+F/ofwhS81ayCD7ZGEUEotBdXL97Gzeyj&#10;biZLEne3/fWNIHibj+85q81gGtGR87VlBZNxAoI4t7rmUsHpuH9fgvABWWNjmRT8kofN+vVlham2&#10;PR+oy0IpYgj7FBVUIbSplD6vyKAf25Y4coV1BkOErpTaYR/DTSOnSTKXBmuODRW2tKsov2Y3o2CY&#10;ZadzsS+cs/S9/fspv/pucVFq9DZsP0AEGsJT/HB/6jh/uoD7M/EC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DlZwgAAANwAAAAPAAAAAAAAAAAAAAAAAJgCAABkcnMvZG93&#10;bnJldi54bWxQSwUGAAAAAAQABAD1AAAAhwMAAAAA&#10;" filled="f" stroked="f">
                  <v:textbox inset=".5mm,0,.5mm,0">
                    <w:txbxContent>
                      <w:p w14:paraId="281AD5FE" w14:textId="77777777" w:rsidR="002B6328" w:rsidRPr="002D0CDF" w:rsidRDefault="002B6328" w:rsidP="00EE2678">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2016" o:spid="_x0000_s1334"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bcMYA&#10;AADdAAAADwAAAGRycy9kb3ducmV2LnhtbESPzWrDMBCE74W+g9hCb43sQNPgRjEhEAgkl7q55La1&#10;1j+JtTKSYjt9+qpQ6HGYmW+YVT6ZTgzkfGtZQTpLQBCXVrdcKzh97l6WIHxA1thZJgV38pCvHx9W&#10;mGk78gcNRahFhLDPUEETQp9J6cuGDPqZ7YmjV1lnMETpaqkdjhFuOjlPkoU02HJcaLCnbUPltbgZ&#10;BdNrcTpXu8o5S8fN96U+jMPbl1LPT9PmHUSgKfyH/9p7rWCepAv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QbcMYAAADdAAAADwAAAAAAAAAAAAAAAACYAgAAZHJz&#10;L2Rvd25yZXYueG1sUEsFBgAAAAAEAAQA9QAAAIsDAAAAAA==&#10;" filled="f" stroked="f">
                  <v:textbox inset=".5mm,0,.5mm,0">
                    <w:txbxContent>
                      <w:p w14:paraId="3FA1CB9C" w14:textId="77777777" w:rsidR="002B6328" w:rsidRPr="002D0CDF" w:rsidRDefault="002B6328" w:rsidP="00EE2678">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2017" o:spid="_x0000_s1335"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68YA&#10;AADdAAAADwAAAGRycy9kb3ducmV2LnhtbESPzWrDMBCE74W+g9hCb43sQJvgRjEhEAgkl7q55La1&#10;1j+JtTKSYjt9+qpQ6HGYmW+YVT6ZTgzkfGtZQTpLQBCXVrdcKzh97l6WIHxA1thZJgV38pCvHx9W&#10;mGk78gcNRahFhLDPUEETQp9J6cuGDPqZ7YmjV1lnMETpaqkdjhFuOjlPkjdpsOW40GBP24bKa3Ez&#10;CqbX4nSudpVzlo6b70t9GIfFl1LPT9PmHUSgKfyH/9p7rWCepAv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i+68YAAADdAAAADwAAAAAAAAAAAAAAAACYAgAAZHJz&#10;L2Rvd25yZXYueG1sUEsFBgAAAAAEAAQA9QAAAIsDAAAAAA==&#10;" filled="f" stroked="f">
                  <v:textbox inset=".5mm,0,.5mm,0">
                    <w:txbxContent>
                      <w:p w14:paraId="3349053B" w14:textId="77777777" w:rsidR="002B6328" w:rsidRPr="00AD2DCB" w:rsidRDefault="002B6328" w:rsidP="00EE2678">
                        <w:pPr>
                          <w:ind w:firstLine="0"/>
                          <w:rPr>
                            <w:sz w:val="20"/>
                            <w:szCs w:val="20"/>
                          </w:rPr>
                        </w:pPr>
                        <w:r w:rsidRPr="00AD2DCB">
                          <w:rPr>
                            <w:sz w:val="20"/>
                            <w:szCs w:val="20"/>
                          </w:rPr>
                          <w:t>Утв.</w:t>
                        </w:r>
                      </w:p>
                    </w:txbxContent>
                  </v:textbox>
                </v:shape>
                <v:shape id="Надпись 2018" o:spid="_x0000_s1336"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arDsIA&#10;AADdAAAADwAAAGRycy9kb3ducmV2LnhtbERPW2vCMBR+H+w/hDPYy5hJy1CpRhE3YXvzMn0+JMe2&#10;2JyUJtXu3y8Pgo8f332+HFwjrtSF2rOGbKRAEBtvay41/B4271MQISJbbDyThj8KsFw8P82xsP7G&#10;O7ruYylSCIcCNVQxtoWUwVTkMIx8S5y4s+8cxgS7UtoObyncNTJXaiwd1pwaKmxpXZG57Hun4bOf&#10;5ubrYzt5U5fsh0y/8cPpqPXry7CagYg0xIf47v62GnKVpbnpTXo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tqsOwgAAAN0AAAAPAAAAAAAAAAAAAAAAAJgCAABkcnMvZG93&#10;bnJldi54bWxQSwUGAAAAAAQABAD1AAAAhwMAAAAA&#10;" filled="f" stroked="f">
                  <v:textbox inset=".5mm,.5mm,.5mm,0">
                    <w:txbxContent>
                      <w:p w14:paraId="128F45BE" w14:textId="77777777" w:rsidR="002B6328" w:rsidRPr="002D0CDF" w:rsidRDefault="002B6328" w:rsidP="00EE2678">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2019" o:spid="_x0000_s1337"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OlcUA&#10;AADdAAAADwAAAGRycy9kb3ducmV2LnhtbESPzWrDMBCE74W+g9hCLiWRbEqTuFFCaRpob/k/L9LW&#10;NrFWxpIT9+2rQqHHYWa+YRarwTXiSl2oPWvIJgoEsfG25lLD8bAZz0CEiGyx8UwavinAanl/t8DC&#10;+hvv6LqPpUgQDgVqqGJsCymDqchhmPiWOHlfvnMYk+xKaTu8JbhrZK7Us3RYc1qosKW3isxl3zsN&#10;636Wm/en7fRRXbJPMv3GD+eT1qOH4fUFRKQh/of/2h9WQ66yOfy+S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g6VxQAAAN0AAAAPAAAAAAAAAAAAAAAAAJgCAABkcnMv&#10;ZG93bnJldi54bWxQSwUGAAAAAAQABAD1AAAAigMAAAAA&#10;" filled="f" stroked="f">
                  <v:textbox inset=".5mm,.5mm,.5mm,0">
                    <w:txbxContent>
                      <w:p w14:paraId="6A2A9C3D" w14:textId="77777777" w:rsidR="002B6328" w:rsidRPr="002D0CDF" w:rsidRDefault="002B6328" w:rsidP="00EE2678">
                        <w:pPr>
                          <w:ind w:firstLine="0"/>
                          <w:jc w:val="center"/>
                          <w:rPr>
                            <w:rFonts w:ascii="Arial" w:hAnsi="Arial" w:cs="Arial"/>
                            <w:sz w:val="18"/>
                            <w:szCs w:val="18"/>
                          </w:rPr>
                        </w:pPr>
                        <w:r w:rsidRPr="0066310D">
                          <w:rPr>
                            <w:sz w:val="18"/>
                            <w:szCs w:val="18"/>
                          </w:rPr>
                          <w:t>Лист</w:t>
                        </w:r>
                      </w:p>
                    </w:txbxContent>
                  </v:textbox>
                </v:shape>
                <v:shape id="Надпись 2020" o:spid="_x0000_s1338"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IsIA&#10;AADdAAAADwAAAGRycy9kb3ducmV2LnhtbERPy2rCQBTdF/yH4Qrd1YmBthIdRQRB0E1TN+6umZuH&#10;Zu6EmTGJ/frOotDl4bxXm9G0oifnG8sK5rMEBHFhdcOVgvP3/m0Bwgdkja1lUvAkD5v15GWFmbYD&#10;f1Gfh0rEEPYZKqhD6DIpfVGTQT+zHXHkSusMhghdJbXDIYabVqZJ8iENNhwbauxoV1Nxzx9Gwfie&#10;ny/lvnTO0mn7c6uOQ/95Vep1Om6XIAKN4V/85z5oBWmSxv3xTX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3ewiwgAAAN0AAAAPAAAAAAAAAAAAAAAAAJgCAABkcnMvZG93&#10;bnJldi54bWxQSwUGAAAAAAQABAD1AAAAhwMAAAAA&#10;" filled="f" stroked="f">
                  <v:textbox inset=".5mm,0,.5mm,0">
                    <w:txbxContent>
                      <w:p w14:paraId="6BC8C360" w14:textId="77777777" w:rsidR="002B6328" w:rsidRPr="0066310D" w:rsidRDefault="002B6328" w:rsidP="00EE2678">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v:textbox>
                </v:shape>
                <v:shape id="Надпись 2021" o:spid="_x0000_s1339"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JucYA&#10;AADdAAAADwAAAGRycy9kb3ducmV2LnhtbESPT2vCQBTE7wW/w/IEb3VjwFaiq4ggFOylqRdvz+zL&#10;H82+DbvbJPbTdwuFHoeZ+Q2z2Y2mFT0531hWsJgnIIgLqxuuFJw/j88rED4ga2wtk4IHedhtJ08b&#10;zLQd+IP6PFQiQthnqKAOocuk9EVNBv3cdsTRK60zGKJ0ldQOhwg3rUyT5EUabDgu1NjRoabinn8Z&#10;BeMyP1/KY+mcpff99606Df3rVanZdNyvQQQaw3/4r/2mFaRJuoDfN/E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FJucYAAADdAAAADwAAAAAAAAAAAAAAAACYAgAAZHJz&#10;L2Rvd25yZXYueG1sUEsFBgAAAAAEAAQA9QAAAIsDAAAAAA==&#10;" filled="f" stroked="f">
                  <v:textbox inset=".5mm,0,.5mm,0">
                    <w:txbxContent>
                      <w:p w14:paraId="57280739" w14:textId="77777777" w:rsidR="002B6328" w:rsidRPr="0066310D" w:rsidRDefault="002B6328" w:rsidP="00EE2678">
                        <w:pPr>
                          <w:ind w:firstLine="0"/>
                          <w:jc w:val="center"/>
                          <w:rPr>
                            <w:sz w:val="36"/>
                            <w:szCs w:val="36"/>
                          </w:rPr>
                        </w:pPr>
                        <w:r w:rsidRPr="0066310D">
                          <w:rPr>
                            <w:sz w:val="36"/>
                            <w:szCs w:val="36"/>
                          </w:rPr>
                          <w:t>БГТУ</w:t>
                        </w:r>
                      </w:p>
                      <w:p w14:paraId="35A9F910" w14:textId="77777777" w:rsidR="002B6328" w:rsidRPr="0066310D" w:rsidRDefault="002B6328" w:rsidP="00EE2678">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2022" o:spid="_x0000_s1340"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XzsUA&#10;AADdAAAADwAAAGRycy9kb3ducmV2LnhtbESPT2vCQBTE7wW/w/KE3urGgLZEVxFBEOylqZfentmX&#10;P5p9G3bXJO2n7wqFHoeZ+Q2z3o6mFT0531hWMJ8lIIgLqxuuFJw/Dy9vIHxA1thaJgXf5GG7mTyt&#10;MdN24A/q81CJCGGfoYI6hC6T0hc1GfQz2xFHr7TOYIjSVVI7HCLctDJNkqU02HBcqLGjfU3FLb8b&#10;BeMiP3+Vh9I5S++7n2t1GvrXi1LP03G3AhFoDP/hv/ZRK0iTNIXH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Q9fOxQAAAN0AAAAPAAAAAAAAAAAAAAAAAJgCAABkcnMv&#10;ZG93bnJldi54bWxQSwUGAAAAAAQABAD1AAAAigMAAAAA&#10;" filled="f" stroked="f">
                  <v:textbox inset=".5mm,0,.5mm,0">
                    <w:txbxContent>
                      <w:p w14:paraId="187E85EA" w14:textId="77777777" w:rsidR="002B6328" w:rsidRPr="00AD2DCB" w:rsidRDefault="002B6328" w:rsidP="00EE2678">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v:textbox>
                </v:shape>
                <v:shape id="Надпись 2023" o:spid="_x0000_s1341"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9yVcYA&#10;AADdAAAADwAAAGRycy9kb3ducmV2LnhtbESPS2vDMBCE74X8B7GB3hK5LnngRAmhECg0lzq55Lax&#10;1o/UWhlJtd3++qpQ6HGYmW+Y7X40rejJ+caygqd5AoK4sLrhSsHlfJytQfiArLG1TAq+yMN+N3nY&#10;YqbtwO/U56ESEcI+QwV1CF0mpS9qMujntiOOXmmdwRClq6R2OES4aWWaJEtpsOG4UGNHLzUVH/mn&#10;UTAu8su1PJbOWTodvu/V29Cvbko9TsfDBkSgMfyH/9qvWkGapM/w+yY+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9yVcYAAADdAAAADwAAAAAAAAAAAAAAAACYAgAAZHJz&#10;L2Rvd25yZXYueG1sUEsFBgAAAAAEAAQA9QAAAIsDAAAAAA==&#10;" filled="f" stroked="f">
                  <v:textbox inset=".5mm,0,.5mm,0">
                    <w:txbxContent>
                      <w:p w14:paraId="70BD0BDB" w14:textId="77777777" w:rsidR="002B6328" w:rsidRPr="002D0CDF" w:rsidRDefault="002B6328" w:rsidP="00EE2678">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2024" o:spid="_x0000_s1342"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qIcYA&#10;AADdAAAADwAAAGRycy9kb3ducmV2LnhtbESPS2vDMBCE74X8B7GB3hK5pnngRAmhECg0lzq55Lax&#10;1o/UWhlJtd3++qpQ6HGYmW+Y7X40rejJ+caygqd5AoK4sLrhSsHlfJytQfiArLG1TAq+yMN+N3nY&#10;YqbtwO/U56ESEcI+QwV1CF0mpS9qMujntiOOXmmdwRClq6R2OES4aWWaJEtpsOG4UGNHLzUVH/mn&#10;UTAu8su1PJbOWTodvu/V29Cvbko9TsfDBkSgMfyH/9qvWkGapM/w+yY+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qIcYAAADdAAAADwAAAAAAAAAAAAAAAACYAgAAZHJz&#10;L2Rvd25yZXYueG1sUEsFBgAAAAAEAAQA9QAAAIsDAAAAAA==&#10;" filled="f" stroked="f">
                  <v:textbox inset=".5mm,0,.5mm,0">
                    <w:txbxContent>
                      <w:p w14:paraId="0F14809D" w14:textId="77777777" w:rsidR="002B6328" w:rsidRPr="002D0CDF" w:rsidRDefault="002B6328" w:rsidP="00EE2678">
                        <w:pPr>
                          <w:ind w:firstLine="0"/>
                          <w:rPr>
                            <w:rFonts w:ascii="Arial" w:hAnsi="Arial" w:cs="Arial"/>
                            <w:spacing w:val="-6"/>
                            <w:sz w:val="20"/>
                            <w:szCs w:val="20"/>
                          </w:rPr>
                        </w:pPr>
                        <w:r w:rsidRPr="0066310D">
                          <w:rPr>
                            <w:spacing w:val="-6"/>
                            <w:sz w:val="20"/>
                            <w:szCs w:val="20"/>
                          </w:rPr>
                          <w:t>Новосельская</w:t>
                        </w:r>
                      </w:p>
                      <w:p w14:paraId="2096B0FF" w14:textId="77777777" w:rsidR="002B6328" w:rsidRPr="002D0CDF" w:rsidRDefault="002B6328" w:rsidP="00EE2678">
                        <w:pPr>
                          <w:rPr>
                            <w:rFonts w:ascii="Arial" w:hAnsi="Arial" w:cs="Arial"/>
                            <w:sz w:val="20"/>
                            <w:szCs w:val="20"/>
                          </w:rPr>
                        </w:pPr>
                      </w:p>
                      <w:p w14:paraId="5010F5AF" w14:textId="77777777" w:rsidR="002B6328" w:rsidRPr="002D0CDF" w:rsidRDefault="002B6328" w:rsidP="00EE2678">
                        <w:pPr>
                          <w:rPr>
                            <w:rFonts w:ascii="Arial" w:hAnsi="Arial" w:cs="Arial"/>
                            <w:sz w:val="20"/>
                            <w:szCs w:val="20"/>
                          </w:rPr>
                        </w:pPr>
                      </w:p>
                    </w:txbxContent>
                  </v:textbox>
                </v:shape>
                <v:shape id="Надпись 2025" o:spid="_x0000_s1343"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OLcYA&#10;AADdAAAADwAAAGRycy9kb3ducmV2LnhtbESPT2sCMRTE74V+h/AKXkpNXGyV1SjiH7A3q23Pj+S5&#10;u7h5WTZZ3X77Rij0OMzMb5j5sne1uFIbKs8aRkMFgth4W3Gh4fO0e5mCCBHZYu2ZNPxQgOXi8WGO&#10;ufU3/qDrMRYiQTjkqKGMscmlDKYkh2HoG+LknX3rMCbZFtK2eEtwV8tMqTfpsOK0UGJD65LM5dg5&#10;DZtumpnt+DB5VpfRO5lu5/vvL60HT/1qBiJSH//Df+291ZCp7BXub9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vOLcYAAADdAAAADwAAAAAAAAAAAAAAAACYAgAAZHJz&#10;L2Rvd25yZXYueG1sUEsFBgAAAAAEAAQA9QAAAIsDAAAAAA==&#10;" filled="f" stroked="f">
                  <v:textbox inset=".5mm,.5mm,.5mm,0">
                    <w:txbxContent>
                      <w:p w14:paraId="75F26E68" w14:textId="77777777" w:rsidR="002B6328" w:rsidRPr="00AD2DCB" w:rsidRDefault="002B6328" w:rsidP="00EE2678">
                        <w:pPr>
                          <w:ind w:firstLine="0"/>
                          <w:jc w:val="center"/>
                          <w:rPr>
                            <w:sz w:val="18"/>
                            <w:szCs w:val="18"/>
                          </w:rPr>
                        </w:pPr>
                        <w:r w:rsidRPr="00AD2DCB">
                          <w:rPr>
                            <w:sz w:val="18"/>
                            <w:szCs w:val="18"/>
                          </w:rPr>
                          <w:t>у</w:t>
                        </w:r>
                      </w:p>
                    </w:txbxContent>
                  </v:textbox>
                </v:shape>
                <v:shape id="Надпись 2026" o:spid="_x0000_s1344"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lQWsYA&#10;AADdAAAADwAAAGRycy9kb3ducmV2LnhtbESPS2vDMBCE74X+B7GFXkIjxYQkuFFCyAPSWx5tz4u0&#10;tU2slbHkxP33VSDQ4zAz3zDzZe9qcaU2VJ41jIYKBLHxtuJCw+d59zYDESKyxdozafilAMvF89Mc&#10;c+tvfKTrKRYiQTjkqKGMscmlDKYkh2HoG+Lk/fjWYUyyLaRt8ZbgrpaZUhPpsOK0UGJD65LM5dQ5&#10;DZtulpnt+DAdqMvog0y38/33l9avL/3qHUSkPv6HH+291ZCpbAL3N+k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lQWsYAAADdAAAADwAAAAAAAAAAAAAAAACYAgAAZHJz&#10;L2Rvd25yZXYueG1sUEsFBgAAAAAEAAQA9QAAAIsDAAAAAA==&#10;" filled="f" stroked="f">
                  <v:textbox inset=".5mm,.5mm,.5mm,0">
                    <w:txbxContent>
                      <w:p w14:paraId="572DA32A" w14:textId="77777777" w:rsidR="002B6328" w:rsidRPr="00AD2DCB" w:rsidRDefault="002B6328" w:rsidP="00EE2678">
                        <w:pPr>
                          <w:ind w:firstLine="0"/>
                          <w:jc w:val="center"/>
                          <w:rPr>
                            <w:sz w:val="18"/>
                            <w:szCs w:val="18"/>
                          </w:rPr>
                        </w:pPr>
                        <w:r w:rsidRPr="00AD2DCB">
                          <w:rPr>
                            <w:sz w:val="18"/>
                            <w:szCs w:val="18"/>
                          </w:rPr>
                          <w:t>1</w:t>
                        </w:r>
                      </w:p>
                    </w:txbxContent>
                  </v:textbox>
                </v:shape>
                <v:shape id="Надпись 2027" o:spid="_x0000_s1345"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1wcYA&#10;AADdAAAADwAAAGRycy9kb3ducmV2LnhtbESPS2vDMBCE74X+B7GFXkojxYQkuFFCyAPSWx5tz4u0&#10;tU2slbHkxP33VSCQ4zAz3zCzRe9qcaE2VJ41DAcKBLHxtuJCw9dp+z4FESKyxdozafijAIv589MM&#10;c+uvfKDLMRYiQTjkqKGMscmlDKYkh2HgG+Lk/frWYUyyLaRt8ZrgrpaZUmPpsOK0UGJDq5LM+dg5&#10;DetumpnNaD95U+fhJ5lu6/ufb61fX/rlB4hIfXyE7+2d1ZCpbAK3N+k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X1wcYAAADdAAAADwAAAAAAAAAAAAAAAACYAgAAZHJz&#10;L2Rvd25yZXYueG1sUEsFBgAAAAAEAAQA9QAAAIsDAAAAAA==&#10;" filled="f" stroked="f">
                  <v:textbox inset=".5mm,.5mm,.5mm,0">
                    <w:txbxContent>
                      <w:p w14:paraId="0997FDCB" w14:textId="77777777" w:rsidR="002B6328" w:rsidRPr="00AD2DCB" w:rsidRDefault="002B6328" w:rsidP="00EE2678">
                        <w:pPr>
                          <w:ind w:firstLine="0"/>
                          <w:jc w:val="center"/>
                          <w:rPr>
                            <w:sz w:val="18"/>
                            <w:szCs w:val="18"/>
                          </w:rPr>
                        </w:pPr>
                        <w:r w:rsidRPr="00AD2DCB">
                          <w:rPr>
                            <w:sz w:val="18"/>
                            <w:szCs w:val="18"/>
                          </w:rPr>
                          <w:t>1</w:t>
                        </w:r>
                        <w:r>
                          <w:rPr>
                            <w:sz w:val="18"/>
                            <w:szCs w:val="18"/>
                          </w:rPr>
                          <w:t>5</w:t>
                        </w:r>
                      </w:p>
                    </w:txbxContent>
                  </v:textbox>
                </v:shape>
                <v:shape id="Надпись 2028" o:spid="_x0000_s1346"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gJMIA&#10;AADdAAAADwAAAGRycy9kb3ducmV2LnhtbERPy2rCQBTdF/yH4Qrd1YmBthIdRQRB0E1TN+6umZuH&#10;Zu6EmTGJ/frOotDl4bxXm9G0oifnG8sK5rMEBHFhdcOVgvP3/m0Bwgdkja1lUvAkD5v15GWFmbYD&#10;f1Gfh0rEEPYZKqhD6DIpfVGTQT+zHXHkSusMhghdJbXDIYabVqZJ8iENNhwbauxoV1Nxzx9Gwfie&#10;ny/lvnTO0mn7c6uOQ/95Vep1Om6XIAKN4V/85z5oBWmSxrnxTX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q+AkwgAAAN0AAAAPAAAAAAAAAAAAAAAAAJgCAABkcnMvZG93&#10;bnJldi54bWxQSwUGAAAAAAQABAD1AAAAhwMAAAAA&#10;" filled="f" stroked="f">
                  <v:textbox inset=".5mm,0,.5mm,0">
                    <w:txbxContent>
                      <w:p w14:paraId="60980E77" w14:textId="77777777" w:rsidR="002B6328" w:rsidRPr="0066310D" w:rsidRDefault="002B6328" w:rsidP="00EE2678">
                        <w:pPr>
                          <w:ind w:firstLine="0"/>
                          <w:rPr>
                            <w:sz w:val="20"/>
                            <w:szCs w:val="20"/>
                          </w:rPr>
                        </w:pPr>
                        <w:r w:rsidRPr="0066310D">
                          <w:rPr>
                            <w:sz w:val="20"/>
                            <w:szCs w:val="20"/>
                          </w:rPr>
                          <w:t>Консульт.</w:t>
                        </w:r>
                      </w:p>
                    </w:txbxContent>
                  </v:textbox>
                </v:shape>
                <v:shape id="Надпись 2029" o:spid="_x0000_s1347"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dFv8YA&#10;AADdAAAADwAAAGRycy9kb3ducmV2LnhtbESPS2vDMBCE74X8B7GB3hK5hubhRAmhECg0lzq55Lax&#10;1o/UWhlJtd3++qpQ6HGYmW+Y7X40rejJ+caygqd5AoK4sLrhSsHlfJytQPiArLG1TAq+yMN+N3nY&#10;YqbtwO/U56ESEcI+QwV1CF0mpS9qMujntiOOXmmdwRClq6R2OES4aWWaJAtpsOG4UGNHLzUVH/mn&#10;UTA+55dreSyds3Q6fN+rt6Ff3pR6nI6HDYhAY/gP/7VftYI0Sdfw+yY+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dFv8YAAADdAAAADwAAAAAAAAAAAAAAAACYAgAAZHJz&#10;L2Rvd25yZXYueG1sUEsFBgAAAAAEAAQA9QAAAIsDAAAAAA==&#10;" filled="f" stroked="f">
                  <v:textbox inset=".5mm,0,.5mm,0">
                    <w:txbxContent>
                      <w:p w14:paraId="11047CE7" w14:textId="77777777" w:rsidR="002B6328" w:rsidRPr="002D0CDF" w:rsidRDefault="002B6328" w:rsidP="00EE2678">
                        <w:pPr>
                          <w:ind w:firstLine="0"/>
                          <w:rPr>
                            <w:rFonts w:ascii="Arial" w:hAnsi="Arial" w:cs="Arial"/>
                            <w:spacing w:val="-6"/>
                            <w:sz w:val="20"/>
                            <w:szCs w:val="20"/>
                          </w:rPr>
                        </w:pPr>
                      </w:p>
                      <w:p w14:paraId="74385573" w14:textId="77777777" w:rsidR="002B6328" w:rsidRPr="002D0CDF" w:rsidRDefault="002B6328" w:rsidP="00EE2678">
                        <w:pPr>
                          <w:rPr>
                            <w:rFonts w:ascii="Arial" w:hAnsi="Arial" w:cs="Arial"/>
                            <w:sz w:val="20"/>
                            <w:szCs w:val="20"/>
                          </w:rPr>
                        </w:pPr>
                      </w:p>
                      <w:p w14:paraId="30330B13" w14:textId="77777777" w:rsidR="002B6328" w:rsidRPr="002D0CDF" w:rsidRDefault="002B6328" w:rsidP="00EE2678">
                        <w:pPr>
                          <w:rPr>
                            <w:rFonts w:ascii="Arial" w:hAnsi="Arial" w:cs="Arial"/>
                            <w:sz w:val="20"/>
                            <w:szCs w:val="20"/>
                          </w:rPr>
                        </w:pPr>
                      </w:p>
                    </w:txbxContent>
                  </v:textbox>
                </v:shape>
                <w10:wrap anchorx="page" anchory="page"/>
              </v:group>
            </w:pict>
          </mc:Fallback>
        </mc:AlternateContent>
      </w:r>
      <w:r>
        <w:rPr>
          <w:noProof/>
          <w:lang w:eastAsia="ru-RU"/>
        </w:rPr>
        <mc:AlternateContent>
          <mc:Choice Requires="wps">
            <w:drawing>
              <wp:anchor distT="0" distB="0" distL="114300" distR="114300" simplePos="0" relativeHeight="251737088" behindDoc="1" locked="0" layoutInCell="1" allowOverlap="1" wp14:anchorId="3005E18D" wp14:editId="6CAAB0DE">
                <wp:simplePos x="0" y="0"/>
                <wp:positionH relativeFrom="page">
                  <wp:posOffset>648335</wp:posOffset>
                </wp:positionH>
                <wp:positionV relativeFrom="page">
                  <wp:posOffset>9613265</wp:posOffset>
                </wp:positionV>
                <wp:extent cx="6659880" cy="0"/>
                <wp:effectExtent l="635" t="2540" r="0" b="0"/>
                <wp:wrapNone/>
                <wp:docPr id="2030" name="Прямая соединительная линия 2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A23DE7" id="Прямая соединительная линия 2030"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" stroked="f">
                <w10:wrap anchorx="page" anchory="page"/>
              </v:line>
            </w:pict>
          </mc:Fallback>
        </mc:AlternateContent>
      </w:r>
      <w:r w:rsidR="00816436">
        <w:t>3</w:t>
      </w:r>
      <w:r>
        <w:t> </w:t>
      </w:r>
      <w:r w:rsidR="00816436">
        <w:t>Разработка программы</w:t>
      </w:r>
    </w:p>
    <w:p w14:paraId="4873040B" w14:textId="59BA7AA1" w:rsidR="00EE2678" w:rsidRPr="00816436" w:rsidRDefault="00816436" w:rsidP="00EE2678">
      <w:pPr>
        <w:pStyle w:val="af8"/>
        <w:outlineLvl w:val="1"/>
      </w:pPr>
      <w:r>
        <w:t>3</w:t>
      </w:r>
      <w:r w:rsidR="00EE2678">
        <w:t>.1 </w:t>
      </w:r>
      <w:r>
        <w:t xml:space="preserve">Разработка </w:t>
      </w:r>
      <w:r>
        <w:rPr>
          <w:lang w:val="en-US"/>
        </w:rPr>
        <w:t>back</w:t>
      </w:r>
      <w:r w:rsidRPr="00816436">
        <w:t>-</w:t>
      </w:r>
      <w:r>
        <w:rPr>
          <w:lang w:val="en-US"/>
        </w:rPr>
        <w:t>end</w:t>
      </w:r>
      <w:r w:rsidRPr="00816436">
        <w:t xml:space="preserve"> </w:t>
      </w:r>
      <w:r>
        <w:t>части приложения</w:t>
      </w:r>
    </w:p>
    <w:p w14:paraId="32605A85" w14:textId="77777777" w:rsidR="00816436" w:rsidRPr="00CC5C25" w:rsidRDefault="00816436" w:rsidP="00857E80">
      <w:r>
        <w:t xml:space="preserve">Для реализации </w:t>
      </w:r>
      <w:r>
        <w:rPr>
          <w:lang w:val="en-US"/>
        </w:rPr>
        <w:t>back</w:t>
      </w:r>
      <w:r w:rsidRPr="004A2F85">
        <w:t>-</w:t>
      </w:r>
      <w:r>
        <w:rPr>
          <w:lang w:val="en-US"/>
        </w:rPr>
        <w:t>end</w:t>
      </w:r>
      <w:r w:rsidRPr="004A2F85">
        <w:t xml:space="preserve"> </w:t>
      </w:r>
      <w:r>
        <w:t xml:space="preserve">части был выбран </w:t>
      </w:r>
      <w:r>
        <w:rPr>
          <w:lang w:val="en-US"/>
        </w:rPr>
        <w:t>Go</w:t>
      </w:r>
      <w:r w:rsidRPr="004A2F85">
        <w:t>. Одной из ключевых возможностей языка Go является возможность работы с сетевыми сервисами: отправлять запросы к ресурсам в сети и, наоборот, обрабатывать входящие запросы. Основной функционал по работе с сетью представлен пакетом net. Этот пакет предоставляет различные низкоуровневые сетевые примитивы, через которые идет взамодействие по сети.</w:t>
      </w:r>
    </w:p>
    <w:p w14:paraId="357D5FB5" w14:textId="77777777" w:rsidR="00816436" w:rsidRPr="0043409E" w:rsidRDefault="00816436" w:rsidP="00857E80">
      <w:r>
        <w:t xml:space="preserve">Для упрощения маршрутизации был выбран </w:t>
      </w:r>
      <w:r w:rsidRPr="0043409E">
        <w:t>С</w:t>
      </w:r>
      <w:r>
        <w:rPr>
          <w:lang w:val="en-US"/>
        </w:rPr>
        <w:t>hi</w:t>
      </w:r>
      <w:r w:rsidRPr="0043409E">
        <w:t xml:space="preserve">. </w:t>
      </w:r>
      <w:r>
        <w:t>С</w:t>
      </w:r>
      <w:r w:rsidRPr="0043409E">
        <w:t xml:space="preserve">hi - это легкий, идиоматичный и составной маршрутизатор для создания сервисов Go HTTP. Это особенно полезно для того, чтобы написать большие сервисы API REST, которые поддерживаются в обслуживании по мере роста и изменения </w:t>
      </w:r>
      <w:r>
        <w:t>проекта. С</w:t>
      </w:r>
      <w:r w:rsidRPr="0043409E">
        <w:t xml:space="preserve">hi построен на новом пакете контекста, представленном в Go 1.7, для обработки значений сигнализации, отмены и области </w:t>
      </w:r>
      <w:r>
        <w:t>запроса в цепочке обработчиков.</w:t>
      </w:r>
    </w:p>
    <w:p w14:paraId="25CD6FDB" w14:textId="77777777" w:rsidR="00816436" w:rsidRDefault="00816436" w:rsidP="00857E80">
      <w:r w:rsidRPr="0043409E">
        <w:t xml:space="preserve">Целью </w:t>
      </w:r>
      <w:r>
        <w:t>создания Chi</w:t>
      </w:r>
      <w:r w:rsidRPr="0043409E">
        <w:t xml:space="preserve"> было найти элегантный и удобный дизайн для написания REST API-серверов, написанный во время разработки службы Pressly API, которая поддерживает нашу общедоступную службу API, которая, в свою очередь, поддерживает </w:t>
      </w:r>
      <w:r>
        <w:t>все клиентские приложения.</w:t>
      </w:r>
    </w:p>
    <w:p w14:paraId="5080F3FF" w14:textId="55A72751" w:rsidR="00816436" w:rsidRDefault="00816436" w:rsidP="00857E80">
      <w:r>
        <w:t>Структура приложения представлена на рисунке 3.1</w:t>
      </w:r>
    </w:p>
    <w:p w14:paraId="28B6F56C" w14:textId="70AB0FEE" w:rsidR="00B2686E" w:rsidRDefault="00B9764F" w:rsidP="00B2686E">
      <w:pPr>
        <w:pStyle w:val="aa"/>
      </w:pPr>
      <w:r>
        <w:rPr>
          <w:noProof/>
          <w:lang w:eastAsia="ru-RU"/>
        </w:rPr>
        <w:drawing>
          <wp:inline distT="0" distB="0" distL="0" distR="0" wp14:anchorId="6D8F1C76" wp14:editId="3BB83C88">
            <wp:extent cx="2581275" cy="2581275"/>
            <wp:effectExtent l="19050" t="19050" r="28575" b="28575"/>
            <wp:docPr id="2034" name="Рисунок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2581275"/>
                    </a:xfrm>
                    <a:prstGeom prst="rect">
                      <a:avLst/>
                    </a:prstGeom>
                    <a:ln>
                      <a:solidFill>
                        <a:schemeClr val="tx1"/>
                      </a:solidFill>
                    </a:ln>
                  </pic:spPr>
                </pic:pic>
              </a:graphicData>
            </a:graphic>
          </wp:inline>
        </w:drawing>
      </w:r>
    </w:p>
    <w:p w14:paraId="3BB13A7B" w14:textId="0B53DAED" w:rsidR="00B9764F" w:rsidRPr="00B9764F" w:rsidRDefault="00B9764F" w:rsidP="00B9764F">
      <w:pPr>
        <w:pStyle w:val="ab"/>
      </w:pPr>
      <w:r>
        <w:t xml:space="preserve">Рисунок 3.1 Структура </w:t>
      </w:r>
      <w:r>
        <w:rPr>
          <w:lang w:val="en-US"/>
        </w:rPr>
        <w:t>back</w:t>
      </w:r>
      <w:r w:rsidRPr="00B9764F">
        <w:t>-</w:t>
      </w:r>
      <w:r>
        <w:rPr>
          <w:lang w:val="en-US"/>
        </w:rPr>
        <w:t>end</w:t>
      </w:r>
      <w:r w:rsidRPr="00B9764F">
        <w:t xml:space="preserve"> </w:t>
      </w:r>
      <w:r>
        <w:t>части приложения</w:t>
      </w:r>
    </w:p>
    <w:p w14:paraId="1312D589" w14:textId="77777777" w:rsidR="000A3508" w:rsidRDefault="00B9764F" w:rsidP="00857E80">
      <w:r>
        <w:t xml:space="preserve">Первоначально запускаемым файлом является </w:t>
      </w:r>
      <w:r w:rsidR="000A3508">
        <w:t>«</w:t>
      </w:r>
      <w:r>
        <w:rPr>
          <w:lang w:val="en-US"/>
        </w:rPr>
        <w:t>main</w:t>
      </w:r>
      <w:r w:rsidRPr="00B9764F">
        <w:t>.</w:t>
      </w:r>
      <w:r>
        <w:rPr>
          <w:lang w:val="en-US"/>
        </w:rPr>
        <w:t>go</w:t>
      </w:r>
      <w:r w:rsidR="000A3508">
        <w:t>»</w:t>
      </w:r>
      <w:r>
        <w:t xml:space="preserve">, это так называемая стартовая точка приложения. </w:t>
      </w:r>
      <w:r w:rsidR="000A3508">
        <w:t>Первоначально для обработки входящих запросов создаётся обработчик маршрутов роутера</w:t>
      </w:r>
      <w:r w:rsidR="000A3508" w:rsidRPr="00477A3D">
        <w:t xml:space="preserve"> </w:t>
      </w:r>
      <w:r w:rsidR="000A3508">
        <w:t xml:space="preserve">при помощи вызова </w:t>
      </w:r>
      <w:r w:rsidR="000A3508">
        <w:rPr>
          <w:lang w:val="en-US"/>
        </w:rPr>
        <w:t>NewRoter</w:t>
      </w:r>
      <w:r w:rsidR="000A3508" w:rsidRPr="00477A3D">
        <w:t xml:space="preserve"> </w:t>
      </w:r>
      <w:r w:rsidR="000A3508">
        <w:t xml:space="preserve">из пакета </w:t>
      </w:r>
    </w:p>
    <w:p w14:paraId="307C33FE" w14:textId="77777777" w:rsidR="000A3508" w:rsidRDefault="000A3508">
      <w:pPr>
        <w:spacing w:after="160" w:line="259" w:lineRule="auto"/>
        <w:ind w:firstLine="0"/>
        <w:jc w:val="left"/>
        <w:rPr>
          <w:rFonts w:eastAsiaTheme="minorHAnsi"/>
          <w:szCs w:val="28"/>
        </w:rPr>
      </w:pPr>
      <w:r>
        <w:br w:type="page"/>
      </w:r>
    </w:p>
    <w:p w14:paraId="6BCD46CD" w14:textId="7CCEF3E8" w:rsidR="00816436" w:rsidRDefault="000A3508" w:rsidP="00857E80">
      <w:pPr>
        <w:ind w:firstLine="0"/>
      </w:pPr>
      <w:r>
        <w:lastRenderedPageBreak/>
        <w:t>«</w:t>
      </w:r>
      <w:r>
        <w:rPr>
          <w:lang w:val="en-US"/>
        </w:rPr>
        <w:t>server</w:t>
      </w:r>
      <w:r w:rsidRPr="000A3508">
        <w:t>.</w:t>
      </w:r>
      <w:r>
        <w:rPr>
          <w:lang w:val="en-US"/>
        </w:rPr>
        <w:t>go</w:t>
      </w:r>
      <w:r>
        <w:t xml:space="preserve">» </w:t>
      </w:r>
      <w:r w:rsidR="00816436">
        <w:t xml:space="preserve">и вызывается функция </w:t>
      </w:r>
      <w:r w:rsidR="00816436">
        <w:rPr>
          <w:lang w:val="en-US"/>
        </w:rPr>
        <w:t>ListenAndServe</w:t>
      </w:r>
      <w:r w:rsidR="00816436" w:rsidRPr="00477A3D">
        <w:t xml:space="preserve"> </w:t>
      </w:r>
      <w:r w:rsidR="00816436">
        <w:t>для прослушки на указанном порту.</w:t>
      </w:r>
    </w:p>
    <w:p w14:paraId="3D222819" w14:textId="19B9AE64" w:rsidR="00816436" w:rsidRPr="00CC5C25" w:rsidRDefault="00816436" w:rsidP="000A3508">
      <w:pPr>
        <w:pStyle w:val="aa"/>
      </w:pPr>
      <w:r w:rsidRPr="00CC5C25">
        <w:rPr>
          <w:rStyle w:val="affd"/>
        </w:rPr>
        <w:commentReference w:id="28"/>
      </w:r>
      <w:r w:rsidR="000A3508" w:rsidRPr="000A3508">
        <w:rPr>
          <w:noProof/>
          <w:lang w:eastAsia="ru-RU"/>
        </w:rPr>
        <w:t xml:space="preserve"> </w:t>
      </w:r>
      <w:r w:rsidR="000A3508">
        <w:rPr>
          <w:noProof/>
          <w:lang w:eastAsia="ru-RU"/>
        </w:rPr>
        <w:drawing>
          <wp:inline distT="0" distB="0" distL="0" distR="0" wp14:anchorId="3728BD3D" wp14:editId="57C4A170">
            <wp:extent cx="3257550" cy="2466975"/>
            <wp:effectExtent l="19050" t="19050" r="19050" b="28575"/>
            <wp:docPr id="2035" name="Рисунок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2466975"/>
                    </a:xfrm>
                    <a:prstGeom prst="rect">
                      <a:avLst/>
                    </a:prstGeom>
                    <a:ln>
                      <a:solidFill>
                        <a:schemeClr val="tx1"/>
                      </a:solidFill>
                    </a:ln>
                  </pic:spPr>
                </pic:pic>
              </a:graphicData>
            </a:graphic>
          </wp:inline>
        </w:drawing>
      </w:r>
    </w:p>
    <w:p w14:paraId="77853F5E" w14:textId="35209085" w:rsidR="00816436" w:rsidRPr="00695024" w:rsidRDefault="00816436" w:rsidP="000A3508">
      <w:pPr>
        <w:pStyle w:val="ab"/>
        <w:rPr>
          <w:noProof/>
        </w:rPr>
      </w:pPr>
      <w:r w:rsidRPr="00CC5C25">
        <w:t xml:space="preserve">Рисунок  </w:t>
      </w:r>
      <w:r>
        <w:t>3</w:t>
      </w:r>
      <w:r w:rsidRPr="00CC5C25">
        <w:t>.</w:t>
      </w:r>
      <w:r w:rsidR="00752754">
        <w:t>2</w:t>
      </w:r>
      <w:r w:rsidRPr="00CC5C25">
        <w:t xml:space="preserve"> </w:t>
      </w:r>
      <w:r>
        <w:t>–</w:t>
      </w:r>
      <w:r w:rsidRPr="00CC5C25">
        <w:t xml:space="preserve"> </w:t>
      </w:r>
      <w:r>
        <w:rPr>
          <w:noProof/>
        </w:rPr>
        <w:t>Создание сервера</w:t>
      </w:r>
    </w:p>
    <w:p w14:paraId="4DDCEC9D" w14:textId="6325C460" w:rsidR="00816436" w:rsidRPr="0037678E" w:rsidRDefault="00816436" w:rsidP="00857E80">
      <w:r>
        <w:t xml:space="preserve">При вызове </w:t>
      </w:r>
      <w:r>
        <w:rPr>
          <w:lang w:val="en-US"/>
        </w:rPr>
        <w:t>NewRouter</w:t>
      </w:r>
      <w:r w:rsidRPr="00695024">
        <w:t xml:space="preserve"> </w:t>
      </w:r>
      <w:r>
        <w:t xml:space="preserve">из пакета </w:t>
      </w:r>
      <w:r>
        <w:rPr>
          <w:lang w:val="en-US"/>
        </w:rPr>
        <w:t>server</w:t>
      </w:r>
      <w:r>
        <w:t xml:space="preserve">, происходит создание обработчиков маршрутов. </w:t>
      </w:r>
      <w:r w:rsidR="000A3508">
        <w:t>При</w:t>
      </w:r>
      <w:r>
        <w:t xml:space="preserve"> указании в </w:t>
      </w:r>
      <w:r w:rsidR="000A3508">
        <w:rPr>
          <w:lang w:val="en-US"/>
        </w:rPr>
        <w:t>url</w:t>
      </w:r>
      <w:r w:rsidR="000A3508" w:rsidRPr="000A3508">
        <w:t xml:space="preserve"> </w:t>
      </w:r>
      <w:r w:rsidR="000A3508">
        <w:t>запроса</w:t>
      </w:r>
      <w:r>
        <w:t xml:space="preserve"> «</w:t>
      </w:r>
      <w:r w:rsidRPr="00695024">
        <w:t>/</w:t>
      </w:r>
      <w:r>
        <w:rPr>
          <w:lang w:val="en-US"/>
        </w:rPr>
        <w:t>user</w:t>
      </w:r>
      <w:r>
        <w:t>», происходит вызов обработчиков,</w:t>
      </w:r>
      <w:r w:rsidR="000A3508">
        <w:t xml:space="preserve"> </w:t>
      </w:r>
      <w:r>
        <w:t xml:space="preserve">которые относятся к пакету </w:t>
      </w:r>
      <w:r w:rsidR="000A3508">
        <w:t>«</w:t>
      </w:r>
      <w:r>
        <w:rPr>
          <w:lang w:val="en-US"/>
        </w:rPr>
        <w:t>user</w:t>
      </w:r>
      <w:r w:rsidR="000A3508">
        <w:t>»</w:t>
      </w:r>
      <w:r w:rsidRPr="00695024">
        <w:t xml:space="preserve">. </w:t>
      </w:r>
      <w:r>
        <w:t xml:space="preserve">Также настраивается таймаут и создаётся </w:t>
      </w:r>
      <w:r w:rsidR="000A3508">
        <w:t>обработчик, который обращается к серверу</w:t>
      </w:r>
      <w:r>
        <w:t xml:space="preserve"> для раздачи статических файлов, по этому пути будет раздаваться </w:t>
      </w:r>
      <w:r>
        <w:rPr>
          <w:lang w:val="en-US"/>
        </w:rPr>
        <w:t>front</w:t>
      </w:r>
      <w:r w:rsidRPr="00695024">
        <w:t>-</w:t>
      </w:r>
      <w:r>
        <w:rPr>
          <w:lang w:val="en-US"/>
        </w:rPr>
        <w:t>end</w:t>
      </w:r>
      <w:r w:rsidRPr="00695024">
        <w:t xml:space="preserve"> </w:t>
      </w:r>
      <w:r>
        <w:t>часть приложения.</w:t>
      </w:r>
    </w:p>
    <w:p w14:paraId="2F6E196E" w14:textId="77777777" w:rsidR="00816436" w:rsidRPr="00CC5C25" w:rsidRDefault="00816436" w:rsidP="00E507D3">
      <w:pPr>
        <w:pStyle w:val="aa"/>
      </w:pPr>
      <w:r w:rsidRPr="00CC5C25">
        <w:rPr>
          <w:rStyle w:val="affd"/>
        </w:rPr>
        <w:commentReference w:id="29"/>
      </w:r>
      <w:r>
        <w:rPr>
          <w:noProof/>
          <w:lang w:eastAsia="ru-RU"/>
        </w:rPr>
        <w:drawing>
          <wp:inline distT="0" distB="0" distL="0" distR="0" wp14:anchorId="52EE4D73" wp14:editId="7A1B3999">
            <wp:extent cx="5586082" cy="3796017"/>
            <wp:effectExtent l="19050" t="19050" r="15240" b="14605"/>
            <wp:docPr id="2039" name="Рисунок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4696" cy="3801871"/>
                    </a:xfrm>
                    <a:prstGeom prst="rect">
                      <a:avLst/>
                    </a:prstGeom>
                    <a:ln>
                      <a:solidFill>
                        <a:schemeClr val="tx1"/>
                      </a:solidFill>
                    </a:ln>
                  </pic:spPr>
                </pic:pic>
              </a:graphicData>
            </a:graphic>
          </wp:inline>
        </w:drawing>
      </w:r>
    </w:p>
    <w:p w14:paraId="791391C6" w14:textId="02843F9D" w:rsidR="00816436" w:rsidRPr="00477A3D" w:rsidRDefault="00816436" w:rsidP="00E507D3">
      <w:pPr>
        <w:pStyle w:val="ab"/>
        <w:rPr>
          <w:noProof/>
        </w:rPr>
      </w:pPr>
      <w:r w:rsidRPr="00CC5C25">
        <w:t xml:space="preserve">Рисунок  </w:t>
      </w:r>
      <w:r>
        <w:t>3</w:t>
      </w:r>
      <w:r w:rsidRPr="00CC5C25">
        <w:t>.</w:t>
      </w:r>
      <w:r w:rsidR="00752754" w:rsidRPr="00752754">
        <w:t>3</w:t>
      </w:r>
      <w:r w:rsidRPr="00CC5C25">
        <w:t xml:space="preserve"> </w:t>
      </w:r>
      <w:r>
        <w:t>–</w:t>
      </w:r>
      <w:r w:rsidRPr="00CC5C25">
        <w:t xml:space="preserve"> </w:t>
      </w:r>
      <w:r>
        <w:rPr>
          <w:noProof/>
        </w:rPr>
        <w:t>Создание роутера</w:t>
      </w:r>
      <w:r w:rsidR="00857E80">
        <w:rPr>
          <w:noProof/>
        </w:rPr>
        <w:t xml:space="preserve"> и привязка обработчиков</w:t>
      </w:r>
    </w:p>
    <w:p w14:paraId="7ECC62A5" w14:textId="77777777" w:rsidR="00816436" w:rsidRPr="00026156" w:rsidRDefault="00816436" w:rsidP="00857E80">
      <w:r w:rsidRPr="00CC5C25">
        <w:lastRenderedPageBreak/>
        <w:t>Для реализации работы с базой данных в данном дипломном проекте был</w:t>
      </w:r>
      <w:r w:rsidRPr="00026156">
        <w:t xml:space="preserve"> </w:t>
      </w:r>
      <w:r>
        <w:t>выбран</w:t>
      </w:r>
      <w:r w:rsidRPr="00CC5C25">
        <w:t xml:space="preserve"> </w:t>
      </w:r>
      <w:r>
        <w:t xml:space="preserve">пакет </w:t>
      </w:r>
      <w:r>
        <w:rPr>
          <w:lang w:val="en-US"/>
        </w:rPr>
        <w:t>PQ</w:t>
      </w:r>
      <w:r w:rsidRPr="00CC5C25">
        <w:t>.</w:t>
      </w:r>
      <w:r w:rsidRPr="00026156">
        <w:t xml:space="preserve"> Пакет pq - это драйвер Go Post</w:t>
      </w:r>
      <w:r>
        <w:t>gres для пакета database / sql.</w:t>
      </w:r>
    </w:p>
    <w:p w14:paraId="01F14EC1" w14:textId="77777777" w:rsidR="00816436" w:rsidRPr="00CC5C25" w:rsidRDefault="00816436" w:rsidP="00857E80">
      <w:r w:rsidRPr="00026156">
        <w:t xml:space="preserve">Подобно libpq, при установлении соединения с использованием pq </w:t>
      </w:r>
      <w:r>
        <w:t>нужно</w:t>
      </w:r>
      <w:r w:rsidRPr="00026156">
        <w:t xml:space="preserve"> указать строку соединения, содержащую ноль или более параметров. Подмножество параметров соединения, поддерживаемых libpq, также поддерживаются pq. Кроме того, pq также позволяет указыва</w:t>
      </w:r>
      <w:r>
        <w:t>ть параметры времени выполнения.</w:t>
      </w:r>
    </w:p>
    <w:p w14:paraId="2166EA80" w14:textId="77777777" w:rsidR="00816436" w:rsidRPr="00CC5C25" w:rsidRDefault="00816436" w:rsidP="00857E80">
      <w:r w:rsidRPr="00CC5C25">
        <w:t xml:space="preserve">Для работы с базой данных с помощью </w:t>
      </w:r>
      <w:r w:rsidRPr="00026156">
        <w:t>pq</w:t>
      </w:r>
      <w:r w:rsidRPr="00CC5C25">
        <w:t xml:space="preserve"> необходимо выполнить следующие этапы.</w:t>
      </w:r>
    </w:p>
    <w:p w14:paraId="043F06AD" w14:textId="77777777" w:rsidR="00816436" w:rsidRPr="0037678E" w:rsidRDefault="00816436" w:rsidP="00857E80">
      <w:r>
        <w:t xml:space="preserve">Создать строку подключения ,указав необходимы параметры. </w:t>
      </w:r>
    </w:p>
    <w:p w14:paraId="00EFBA9F" w14:textId="77777777" w:rsidR="00816436" w:rsidRPr="00CC5C25" w:rsidRDefault="00816436" w:rsidP="00857E80">
      <w:pPr>
        <w:pStyle w:val="aa"/>
      </w:pPr>
      <w:r w:rsidRPr="00CC5C25">
        <w:rPr>
          <w:rStyle w:val="affd"/>
        </w:rPr>
        <w:commentReference w:id="30"/>
      </w:r>
      <w:r>
        <w:rPr>
          <w:noProof/>
          <w:lang w:eastAsia="ru-RU"/>
        </w:rPr>
        <w:drawing>
          <wp:inline distT="0" distB="0" distL="0" distR="0" wp14:anchorId="6F1D2749" wp14:editId="720D7C3D">
            <wp:extent cx="4754360" cy="1893178"/>
            <wp:effectExtent l="19050" t="19050" r="27305" b="12065"/>
            <wp:docPr id="2042" name="Рисунок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871" cy="1899753"/>
                    </a:xfrm>
                    <a:prstGeom prst="rect">
                      <a:avLst/>
                    </a:prstGeom>
                    <a:ln>
                      <a:solidFill>
                        <a:schemeClr val="tx1"/>
                      </a:solidFill>
                    </a:ln>
                  </pic:spPr>
                </pic:pic>
              </a:graphicData>
            </a:graphic>
          </wp:inline>
        </w:drawing>
      </w:r>
    </w:p>
    <w:p w14:paraId="620709CC" w14:textId="77B93FAE" w:rsidR="00816436" w:rsidRPr="00477A3D" w:rsidRDefault="00816436" w:rsidP="00857E80">
      <w:pPr>
        <w:pStyle w:val="ab"/>
        <w:rPr>
          <w:noProof/>
        </w:rPr>
      </w:pPr>
      <w:r w:rsidRPr="00CC5C25">
        <w:t xml:space="preserve">Рисунок  </w:t>
      </w:r>
      <w:r>
        <w:t>3</w:t>
      </w:r>
      <w:r w:rsidRPr="00CC5C25">
        <w:t>.</w:t>
      </w:r>
      <w:r w:rsidR="00752754">
        <w:t>4</w:t>
      </w:r>
      <w:r w:rsidRPr="00CC5C25">
        <w:t xml:space="preserve"> </w:t>
      </w:r>
      <w:r>
        <w:t>–</w:t>
      </w:r>
      <w:r w:rsidRPr="00CC5C25">
        <w:t xml:space="preserve"> </w:t>
      </w:r>
      <w:r>
        <w:rPr>
          <w:noProof/>
        </w:rPr>
        <w:t>Создание строки подключения</w:t>
      </w:r>
    </w:p>
    <w:p w14:paraId="430FC165" w14:textId="77777777" w:rsidR="00816436" w:rsidRPr="00214691" w:rsidRDefault="00816436" w:rsidP="00857E80">
      <w:r>
        <w:t>Далее создаётся подключение к базе данных и оно остаётся активным до отключения.</w:t>
      </w:r>
      <w:r w:rsidRPr="00214691">
        <w:t xml:space="preserve"> </w:t>
      </w:r>
    </w:p>
    <w:p w14:paraId="4E7B1F99" w14:textId="77777777" w:rsidR="00816436" w:rsidRPr="00CC5C25" w:rsidRDefault="00816436" w:rsidP="00857E80">
      <w:pPr>
        <w:pStyle w:val="aa"/>
      </w:pPr>
      <w:r w:rsidRPr="00CC5C25">
        <w:rPr>
          <w:rStyle w:val="affd"/>
        </w:rPr>
        <w:commentReference w:id="31"/>
      </w:r>
      <w:r>
        <w:rPr>
          <w:noProof/>
          <w:lang w:eastAsia="ru-RU"/>
        </w:rPr>
        <w:drawing>
          <wp:inline distT="0" distB="0" distL="0" distR="0" wp14:anchorId="5CEFDC8A" wp14:editId="00B7FEAE">
            <wp:extent cx="4391025" cy="1000125"/>
            <wp:effectExtent l="19050" t="19050" r="28575" b="28575"/>
            <wp:docPr id="2044" name="Рисунок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1000125"/>
                    </a:xfrm>
                    <a:prstGeom prst="rect">
                      <a:avLst/>
                    </a:prstGeom>
                    <a:ln>
                      <a:solidFill>
                        <a:schemeClr val="tx1"/>
                      </a:solidFill>
                    </a:ln>
                  </pic:spPr>
                </pic:pic>
              </a:graphicData>
            </a:graphic>
          </wp:inline>
        </w:drawing>
      </w:r>
    </w:p>
    <w:p w14:paraId="6F1481CC" w14:textId="0935DC58" w:rsidR="00816436" w:rsidRPr="00477A3D" w:rsidRDefault="00816436" w:rsidP="00857E80">
      <w:pPr>
        <w:pStyle w:val="ab"/>
        <w:rPr>
          <w:noProof/>
        </w:rPr>
      </w:pPr>
      <w:r w:rsidRPr="00CC5C25">
        <w:t xml:space="preserve">Рисунок  </w:t>
      </w:r>
      <w:r>
        <w:t>3</w:t>
      </w:r>
      <w:r w:rsidRPr="00CC5C25">
        <w:t>.</w:t>
      </w:r>
      <w:r w:rsidR="00752754">
        <w:t>5</w:t>
      </w:r>
      <w:r w:rsidRPr="00CC5C25">
        <w:t xml:space="preserve"> </w:t>
      </w:r>
      <w:r>
        <w:t>–</w:t>
      </w:r>
      <w:r w:rsidRPr="00CC5C25">
        <w:t xml:space="preserve"> </w:t>
      </w:r>
      <w:r>
        <w:rPr>
          <w:noProof/>
        </w:rPr>
        <w:t>Создание подключения</w:t>
      </w:r>
    </w:p>
    <w:p w14:paraId="00C45BAF" w14:textId="2A733549" w:rsidR="00816436" w:rsidRPr="00CC5C25" w:rsidRDefault="00816436" w:rsidP="00816436">
      <w:pPr>
        <w:pStyle w:val="aff5"/>
      </w:pPr>
      <w:r>
        <w:t>Данный объект подключения в дальнейшем используется для работ</w:t>
      </w:r>
      <w:r w:rsidR="00857E80">
        <w:t xml:space="preserve">ы с базой данных. </w:t>
      </w:r>
      <w:r w:rsidR="008D5B53">
        <w:t>Например,</w:t>
      </w:r>
      <w:r w:rsidR="00857E80">
        <w:t xml:space="preserve"> для </w:t>
      </w:r>
      <w:r>
        <w:t xml:space="preserve">выполнения </w:t>
      </w:r>
      <w:r>
        <w:rPr>
          <w:lang w:val="en-US"/>
        </w:rPr>
        <w:t>sql</w:t>
      </w:r>
      <w:r>
        <w:t xml:space="preserve"> запроса используется метод </w:t>
      </w:r>
      <w:r w:rsidRPr="00214691">
        <w:t>db.Query</w:t>
      </w:r>
      <w:r>
        <w:t>.</w:t>
      </w:r>
      <w:r w:rsidRPr="00CC5C25">
        <w:t xml:space="preserve"> </w:t>
      </w:r>
    </w:p>
    <w:p w14:paraId="07FE03B2" w14:textId="77777777" w:rsidR="00816436" w:rsidRPr="00214691" w:rsidRDefault="00816436" w:rsidP="00816436">
      <w:pPr>
        <w:pStyle w:val="aff5"/>
      </w:pPr>
    </w:p>
    <w:p w14:paraId="36E08335" w14:textId="77777777" w:rsidR="00816436" w:rsidRPr="00CC5C25" w:rsidRDefault="00816436" w:rsidP="00857E80">
      <w:pPr>
        <w:pStyle w:val="aa"/>
      </w:pPr>
      <w:r w:rsidRPr="00CC5C25">
        <w:rPr>
          <w:rStyle w:val="affd"/>
        </w:rPr>
        <w:commentReference w:id="32"/>
      </w:r>
      <w:r>
        <w:rPr>
          <w:noProof/>
          <w:lang w:eastAsia="ru-RU"/>
        </w:rPr>
        <w:drawing>
          <wp:inline distT="0" distB="0" distL="0" distR="0" wp14:anchorId="23FE740D" wp14:editId="045EDADC">
            <wp:extent cx="4486275" cy="1009650"/>
            <wp:effectExtent l="19050" t="19050" r="28575" b="19050"/>
            <wp:docPr id="2046" name="Рисунок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275" cy="1009650"/>
                    </a:xfrm>
                    <a:prstGeom prst="rect">
                      <a:avLst/>
                    </a:prstGeom>
                    <a:ln>
                      <a:solidFill>
                        <a:schemeClr val="tx1"/>
                      </a:solidFill>
                    </a:ln>
                  </pic:spPr>
                </pic:pic>
              </a:graphicData>
            </a:graphic>
          </wp:inline>
        </w:drawing>
      </w:r>
    </w:p>
    <w:p w14:paraId="17E580BA" w14:textId="7114D5BE" w:rsidR="00816436" w:rsidRPr="00214691" w:rsidRDefault="008D5B53" w:rsidP="00857E80">
      <w:pPr>
        <w:pStyle w:val="ab"/>
        <w:rPr>
          <w:noProof/>
        </w:rPr>
      </w:pPr>
      <w:r>
        <w:t>Рисунок</w:t>
      </w:r>
      <w:r w:rsidR="00816436" w:rsidRPr="00CC5C25">
        <w:t xml:space="preserve"> </w:t>
      </w:r>
      <w:r w:rsidR="00816436">
        <w:t>3</w:t>
      </w:r>
      <w:r w:rsidR="00816436" w:rsidRPr="00CC5C25">
        <w:t>.</w:t>
      </w:r>
      <w:r w:rsidR="00752754">
        <w:t>6</w:t>
      </w:r>
      <w:r w:rsidR="00816436" w:rsidRPr="00CC5C25">
        <w:t xml:space="preserve"> </w:t>
      </w:r>
      <w:r w:rsidR="00816436">
        <w:t>–</w:t>
      </w:r>
      <w:r w:rsidR="00816436" w:rsidRPr="00CC5C25">
        <w:t xml:space="preserve"> </w:t>
      </w:r>
      <w:r w:rsidR="00816436">
        <w:rPr>
          <w:noProof/>
        </w:rPr>
        <w:t xml:space="preserve">Вызов </w:t>
      </w:r>
      <w:r w:rsidR="00816436">
        <w:rPr>
          <w:noProof/>
          <w:lang w:val="en-US"/>
        </w:rPr>
        <w:t>sql</w:t>
      </w:r>
      <w:r w:rsidR="00816436">
        <w:rPr>
          <w:noProof/>
        </w:rPr>
        <w:t xml:space="preserve"> конструкции</w:t>
      </w:r>
    </w:p>
    <w:p w14:paraId="001A29D6" w14:textId="77777777" w:rsidR="005C522B" w:rsidRPr="00691BFE" w:rsidRDefault="005C522B" w:rsidP="005C522B">
      <w:pPr>
        <w:spacing w:after="280"/>
        <w:rPr>
          <w:color w:val="000000" w:themeColor="text1"/>
          <w:szCs w:val="28"/>
          <w:lang w:eastAsia="ja-JP"/>
        </w:rPr>
      </w:pPr>
      <w:r>
        <w:rPr>
          <w:color w:val="000000" w:themeColor="text1"/>
          <w:szCs w:val="28"/>
          <w:lang w:eastAsia="ja-JP"/>
        </w:rPr>
        <w:t>Основные компонеты приведены в таблице 3.4.</w:t>
      </w:r>
    </w:p>
    <w:p w14:paraId="06C39BC3" w14:textId="77777777" w:rsidR="005C522B" w:rsidRPr="00171A0A" w:rsidRDefault="005C522B" w:rsidP="005C522B">
      <w:pPr>
        <w:pStyle w:val="af3"/>
        <w:rPr>
          <w:lang w:eastAsia="ja-JP"/>
        </w:rPr>
      </w:pPr>
      <w:r w:rsidRPr="00691BFE">
        <w:rPr>
          <w:lang w:eastAsia="ja-JP"/>
        </w:rPr>
        <w:lastRenderedPageBreak/>
        <w:t xml:space="preserve">Таблица 3.1 — </w:t>
      </w:r>
      <w:r>
        <w:rPr>
          <w:lang w:eastAsia="ja-JP"/>
        </w:rPr>
        <w:t xml:space="preserve">Описание компонентов </w:t>
      </w:r>
      <w:r>
        <w:rPr>
          <w:lang w:val="en-US" w:eastAsia="ja-JP"/>
        </w:rPr>
        <w:t>back</w:t>
      </w:r>
      <w:r w:rsidRPr="005C522B">
        <w:rPr>
          <w:lang w:eastAsia="ja-JP"/>
        </w:rPr>
        <w:t>-</w:t>
      </w:r>
      <w:r>
        <w:rPr>
          <w:lang w:val="en-US" w:eastAsia="ja-JP"/>
        </w:rPr>
        <w:t>end</w:t>
      </w:r>
      <w:r w:rsidRPr="005C522B">
        <w:rPr>
          <w:lang w:eastAsia="ja-JP"/>
        </w:rPr>
        <w:t xml:space="preserve"> </w:t>
      </w:r>
      <w:r>
        <w:rPr>
          <w:lang w:eastAsia="ja-JP"/>
        </w:rPr>
        <w:t>части приложения</w:t>
      </w:r>
    </w:p>
    <w:tbl>
      <w:tblPr>
        <w:tblStyle w:val="ae"/>
        <w:tblW w:w="0" w:type="auto"/>
        <w:tblLook w:val="04A0" w:firstRow="1" w:lastRow="0" w:firstColumn="1" w:lastColumn="0" w:noHBand="0" w:noVBand="1"/>
      </w:tblPr>
      <w:tblGrid>
        <w:gridCol w:w="5012"/>
        <w:gridCol w:w="5013"/>
      </w:tblGrid>
      <w:tr w:rsidR="005C522B" w14:paraId="46C262C1" w14:textId="77777777" w:rsidTr="004A4DED">
        <w:tc>
          <w:tcPr>
            <w:tcW w:w="5012" w:type="dxa"/>
          </w:tcPr>
          <w:p w14:paraId="193B30FB" w14:textId="77777777" w:rsidR="005C522B" w:rsidRPr="00EA7C24" w:rsidRDefault="005C522B" w:rsidP="004A4DED">
            <w:pPr>
              <w:pStyle w:val="aff5"/>
              <w:ind w:firstLine="0"/>
            </w:pPr>
            <w:r>
              <w:t>Компонент</w:t>
            </w:r>
          </w:p>
        </w:tc>
        <w:tc>
          <w:tcPr>
            <w:tcW w:w="5013" w:type="dxa"/>
          </w:tcPr>
          <w:p w14:paraId="0ED2C453" w14:textId="77777777" w:rsidR="005C522B" w:rsidRPr="005C522B" w:rsidRDefault="005C522B" w:rsidP="004A4DED">
            <w:pPr>
              <w:pStyle w:val="aff5"/>
              <w:ind w:firstLine="0"/>
            </w:pPr>
            <w:r>
              <w:t>Функция</w:t>
            </w:r>
          </w:p>
        </w:tc>
      </w:tr>
      <w:tr w:rsidR="005C522B" w14:paraId="7BE7AFCA" w14:textId="77777777" w:rsidTr="004A4DED">
        <w:tc>
          <w:tcPr>
            <w:tcW w:w="5012" w:type="dxa"/>
          </w:tcPr>
          <w:p w14:paraId="2A5369F5" w14:textId="77777777" w:rsidR="005C522B" w:rsidRPr="005C522B" w:rsidRDefault="005C522B" w:rsidP="004A4DED">
            <w:pPr>
              <w:pStyle w:val="aff5"/>
              <w:ind w:firstLine="0"/>
              <w:rPr>
                <w:lang w:val="en-US"/>
              </w:rPr>
            </w:pPr>
            <w:r>
              <w:rPr>
                <w:lang w:val="en-US"/>
              </w:rPr>
              <w:t>Main.go</w:t>
            </w:r>
          </w:p>
        </w:tc>
        <w:tc>
          <w:tcPr>
            <w:tcW w:w="5013" w:type="dxa"/>
          </w:tcPr>
          <w:p w14:paraId="5D14A415" w14:textId="1AA23C95" w:rsidR="005C522B" w:rsidRPr="005C522B" w:rsidRDefault="005C522B" w:rsidP="004A4DED">
            <w:pPr>
              <w:pStyle w:val="aff5"/>
              <w:ind w:firstLine="0"/>
            </w:pPr>
            <w:r>
              <w:t>Стартовая точка приложения</w:t>
            </w:r>
          </w:p>
        </w:tc>
      </w:tr>
      <w:tr w:rsidR="005C522B" w:rsidRPr="00171A0A" w14:paraId="377F4998" w14:textId="77777777" w:rsidTr="004A4DED">
        <w:tc>
          <w:tcPr>
            <w:tcW w:w="5012" w:type="dxa"/>
          </w:tcPr>
          <w:p w14:paraId="024FC362" w14:textId="77777777" w:rsidR="005C522B" w:rsidRPr="005C522B" w:rsidRDefault="005C522B" w:rsidP="004A4DED">
            <w:pPr>
              <w:pStyle w:val="aff5"/>
              <w:ind w:firstLine="0"/>
              <w:rPr>
                <w:lang w:val="en-US"/>
              </w:rPr>
            </w:pPr>
            <w:r>
              <w:rPr>
                <w:lang w:val="en-US"/>
              </w:rPr>
              <w:t>Server.go</w:t>
            </w:r>
          </w:p>
        </w:tc>
        <w:tc>
          <w:tcPr>
            <w:tcW w:w="5013" w:type="dxa"/>
          </w:tcPr>
          <w:p w14:paraId="490748C3" w14:textId="5DD6FC0E" w:rsidR="005C522B" w:rsidRPr="00D84756" w:rsidRDefault="00FD29CF" w:rsidP="004A4DED">
            <w:pPr>
              <w:pStyle w:val="aff5"/>
              <w:ind w:firstLine="0"/>
            </w:pPr>
            <w:r>
              <w:t>Роутер для разделения обработки логики согласно маршруту</w:t>
            </w:r>
          </w:p>
        </w:tc>
      </w:tr>
      <w:tr w:rsidR="005C522B" w:rsidRPr="00171A0A" w14:paraId="25AEA5C9" w14:textId="77777777" w:rsidTr="004A4DED">
        <w:tc>
          <w:tcPr>
            <w:tcW w:w="5012" w:type="dxa"/>
          </w:tcPr>
          <w:p w14:paraId="29371427" w14:textId="77777777" w:rsidR="005C522B" w:rsidRPr="005C522B" w:rsidRDefault="005C522B" w:rsidP="004A4DED">
            <w:pPr>
              <w:pStyle w:val="aff5"/>
              <w:ind w:firstLine="0"/>
              <w:rPr>
                <w:lang w:val="en-US"/>
              </w:rPr>
            </w:pPr>
            <w:r>
              <w:rPr>
                <w:lang w:val="en-US"/>
              </w:rPr>
              <w:t>User/api.go</w:t>
            </w:r>
          </w:p>
        </w:tc>
        <w:tc>
          <w:tcPr>
            <w:tcW w:w="5013" w:type="dxa"/>
          </w:tcPr>
          <w:p w14:paraId="410CDE08" w14:textId="1430BB71" w:rsidR="005C522B" w:rsidRPr="00CD05E2" w:rsidRDefault="00FD29CF" w:rsidP="004A4DED">
            <w:pPr>
              <w:pStyle w:val="aff5"/>
              <w:ind w:firstLine="0"/>
            </w:pPr>
            <w:r>
              <w:t>Пакет с функциями обработки авторизации и регистрации</w:t>
            </w:r>
          </w:p>
        </w:tc>
      </w:tr>
      <w:tr w:rsidR="00FD29CF" w:rsidRPr="00171A0A" w14:paraId="1B16BE41" w14:textId="77777777" w:rsidTr="004A4DED">
        <w:tc>
          <w:tcPr>
            <w:tcW w:w="5012" w:type="dxa"/>
          </w:tcPr>
          <w:p w14:paraId="381AD16F" w14:textId="77777777" w:rsidR="00FD29CF" w:rsidRDefault="00FD29CF" w:rsidP="00FD29CF">
            <w:pPr>
              <w:pStyle w:val="aff5"/>
              <w:ind w:firstLine="0"/>
              <w:rPr>
                <w:lang w:val="en-US"/>
              </w:rPr>
            </w:pPr>
            <w:r>
              <w:rPr>
                <w:lang w:val="en-US"/>
              </w:rPr>
              <w:t>V1/Api.go</w:t>
            </w:r>
          </w:p>
        </w:tc>
        <w:tc>
          <w:tcPr>
            <w:tcW w:w="5013" w:type="dxa"/>
          </w:tcPr>
          <w:p w14:paraId="77E158C0" w14:textId="0E6514D5" w:rsidR="00FD29CF" w:rsidRDefault="00FD29CF" w:rsidP="00FD29CF">
            <w:pPr>
              <w:pStyle w:val="aff5"/>
              <w:ind w:firstLine="0"/>
            </w:pPr>
            <w:r>
              <w:t>Пакет с остальными функциями</w:t>
            </w:r>
          </w:p>
        </w:tc>
      </w:tr>
    </w:tbl>
    <w:p w14:paraId="638380EF" w14:textId="1919FEF3" w:rsidR="00C617C2" w:rsidRDefault="00816436" w:rsidP="009150E3">
      <w:pPr>
        <w:pStyle w:val="af5"/>
      </w:pPr>
      <w:r>
        <w:t>Таки</w:t>
      </w:r>
      <w:r w:rsidR="009626EC">
        <w:t xml:space="preserve">м образом обеспечивается работа </w:t>
      </w:r>
      <w:r>
        <w:rPr>
          <w:lang w:val="en-US"/>
        </w:rPr>
        <w:t>back</w:t>
      </w:r>
      <w:r w:rsidRPr="006B605E">
        <w:t>-</w:t>
      </w:r>
      <w:r>
        <w:rPr>
          <w:lang w:val="en-US"/>
        </w:rPr>
        <w:t>end</w:t>
      </w:r>
      <w:r w:rsidRPr="006B605E">
        <w:t xml:space="preserve"> </w:t>
      </w:r>
      <w:r>
        <w:t xml:space="preserve">части приложения и её взаимодействие с </w:t>
      </w:r>
      <w:r w:rsidRPr="00C617C2">
        <w:t>базой данных</w:t>
      </w:r>
      <w:r w:rsidRPr="00CC5C25">
        <w:t>.</w:t>
      </w:r>
    </w:p>
    <w:p w14:paraId="514F39F1" w14:textId="7F9B951C" w:rsidR="004A4DED" w:rsidRPr="00816436" w:rsidRDefault="00752754" w:rsidP="009150E3">
      <w:pPr>
        <w:pStyle w:val="af9"/>
      </w:pPr>
      <w:r>
        <w:t>3.2</w:t>
      </w:r>
      <w:r w:rsidR="004A4DED">
        <w:t xml:space="preserve"> Разработка </w:t>
      </w:r>
      <w:r w:rsidR="00C617C2">
        <w:rPr>
          <w:lang w:val="en-US"/>
        </w:rPr>
        <w:t>front</w:t>
      </w:r>
      <w:r w:rsidR="004A4DED" w:rsidRPr="00816436">
        <w:t>-</w:t>
      </w:r>
      <w:r w:rsidR="004A4DED">
        <w:rPr>
          <w:lang w:val="en-US"/>
        </w:rPr>
        <w:t>end</w:t>
      </w:r>
      <w:r w:rsidR="004A4DED" w:rsidRPr="00816436">
        <w:t xml:space="preserve"> </w:t>
      </w:r>
      <w:r w:rsidR="004A4DED">
        <w:t>части приложения</w:t>
      </w:r>
    </w:p>
    <w:p w14:paraId="18B223CE" w14:textId="63D9F00F" w:rsidR="002B6328" w:rsidRPr="00E0596E" w:rsidRDefault="002B6328" w:rsidP="002B6328">
      <w:r>
        <w:rPr>
          <w:lang w:val="en-US"/>
        </w:rPr>
        <w:t>Front</w:t>
      </w:r>
      <w:r w:rsidRPr="00E0596E">
        <w:t>-</w:t>
      </w:r>
      <w:r>
        <w:rPr>
          <w:lang w:val="en-US"/>
        </w:rPr>
        <w:t>end</w:t>
      </w:r>
      <w:r w:rsidRPr="00E0596E">
        <w:t xml:space="preserve"> </w:t>
      </w:r>
      <w:r>
        <w:t xml:space="preserve">часть была написана на </w:t>
      </w:r>
      <w:r>
        <w:rPr>
          <w:lang w:val="en-US"/>
        </w:rPr>
        <w:t>JavaScript</w:t>
      </w:r>
      <w:r w:rsidRPr="00E0596E">
        <w:t xml:space="preserve">. </w:t>
      </w:r>
      <w:r>
        <w:t xml:space="preserve">Для ускорения разработки был выбран фреймворк </w:t>
      </w:r>
      <w:r>
        <w:rPr>
          <w:lang w:val="en-US"/>
        </w:rPr>
        <w:t>VueJS</w:t>
      </w:r>
      <w:r w:rsidRPr="00E0596E">
        <w:t xml:space="preserve">. </w:t>
      </w:r>
      <w:r>
        <w:t>Это фреймворк</w:t>
      </w:r>
      <w:r w:rsidRPr="00E0596E">
        <w:t xml:space="preserve"> для создания пользовательских интерфейсов. В отличие от других монолитных </w:t>
      </w:r>
      <w:r>
        <w:t>фреймворков</w:t>
      </w:r>
      <w:r w:rsidRPr="00E0596E">
        <w:t xml:space="preserve">, Vue спроектирован с нуля для постепенного принятия. </w:t>
      </w:r>
    </w:p>
    <w:p w14:paraId="051456BA" w14:textId="22DEACA5" w:rsidR="002B6328" w:rsidRDefault="002B6328" w:rsidP="002B6328">
      <w:r w:rsidRPr="00CC5C25">
        <w:t xml:space="preserve">Основным элементом этой части является система отображения карт и слоёв. Система использует библиотеку </w:t>
      </w:r>
      <w:r w:rsidRPr="00CC5C25">
        <w:rPr>
          <w:lang w:val="en-US"/>
        </w:rPr>
        <w:t>OpenLayers</w:t>
      </w:r>
      <w:r w:rsidRPr="00CC5C25">
        <w:t xml:space="preserve"> для работы с т</w:t>
      </w:r>
      <w:r w:rsidR="00CB68F8">
        <w:t>айлам и</w:t>
      </w:r>
      <w:r w:rsidRPr="00CC5C25">
        <w:t xml:space="preserve"> удобного представления информации в графическом виде.</w:t>
      </w:r>
    </w:p>
    <w:p w14:paraId="194D983E" w14:textId="417C1549" w:rsidR="00A54B64" w:rsidRPr="00691BFE" w:rsidRDefault="00A54B64" w:rsidP="00A54B64">
      <w:pPr>
        <w:spacing w:after="280"/>
        <w:rPr>
          <w:color w:val="000000" w:themeColor="text1"/>
          <w:szCs w:val="28"/>
          <w:lang w:eastAsia="ja-JP"/>
        </w:rPr>
      </w:pPr>
      <w:r>
        <w:rPr>
          <w:color w:val="000000" w:themeColor="text1"/>
          <w:szCs w:val="28"/>
          <w:lang w:eastAsia="ja-JP"/>
        </w:rPr>
        <w:t xml:space="preserve">Основные </w:t>
      </w:r>
      <w:r>
        <w:rPr>
          <w:color w:val="000000" w:themeColor="text1"/>
          <w:szCs w:val="28"/>
          <w:lang w:eastAsia="ja-JP"/>
        </w:rPr>
        <w:t xml:space="preserve">структурные </w:t>
      </w:r>
      <w:r w:rsidR="005507D4">
        <w:rPr>
          <w:color w:val="000000" w:themeColor="text1"/>
          <w:szCs w:val="28"/>
          <w:lang w:eastAsia="ja-JP"/>
        </w:rPr>
        <w:t>компоненты</w:t>
      </w:r>
      <w:r>
        <w:rPr>
          <w:color w:val="000000" w:themeColor="text1"/>
          <w:szCs w:val="28"/>
          <w:lang w:eastAsia="ja-JP"/>
        </w:rPr>
        <w:t xml:space="preserve"> приведены в таблице 3.2</w:t>
      </w:r>
      <w:r>
        <w:rPr>
          <w:color w:val="000000" w:themeColor="text1"/>
          <w:szCs w:val="28"/>
          <w:lang w:eastAsia="ja-JP"/>
        </w:rPr>
        <w:t>.</w:t>
      </w:r>
    </w:p>
    <w:p w14:paraId="50D6346D" w14:textId="6A4603C4" w:rsidR="00A54B64" w:rsidRPr="00171A0A" w:rsidRDefault="00A54B64" w:rsidP="00A54B64">
      <w:pPr>
        <w:pStyle w:val="af3"/>
        <w:rPr>
          <w:lang w:eastAsia="ja-JP"/>
        </w:rPr>
      </w:pPr>
      <w:r>
        <w:rPr>
          <w:lang w:eastAsia="ja-JP"/>
        </w:rPr>
        <w:t>Таблица 3.2</w:t>
      </w:r>
      <w:r w:rsidRPr="00691BFE">
        <w:rPr>
          <w:lang w:eastAsia="ja-JP"/>
        </w:rPr>
        <w:t xml:space="preserve"> — </w:t>
      </w:r>
      <w:r>
        <w:rPr>
          <w:lang w:eastAsia="ja-JP"/>
        </w:rPr>
        <w:t xml:space="preserve">Описание компонентов </w:t>
      </w:r>
      <w:r>
        <w:rPr>
          <w:lang w:val="en-US" w:eastAsia="ja-JP"/>
        </w:rPr>
        <w:t>front</w:t>
      </w:r>
      <w:r w:rsidRPr="005C522B">
        <w:rPr>
          <w:lang w:eastAsia="ja-JP"/>
        </w:rPr>
        <w:t>-</w:t>
      </w:r>
      <w:r>
        <w:rPr>
          <w:lang w:val="en-US" w:eastAsia="ja-JP"/>
        </w:rPr>
        <w:t>end</w:t>
      </w:r>
      <w:r w:rsidRPr="005C522B">
        <w:rPr>
          <w:lang w:eastAsia="ja-JP"/>
        </w:rPr>
        <w:t xml:space="preserve"> </w:t>
      </w:r>
      <w:r>
        <w:rPr>
          <w:lang w:eastAsia="ja-JP"/>
        </w:rPr>
        <w:t>части приложения</w:t>
      </w:r>
    </w:p>
    <w:tbl>
      <w:tblPr>
        <w:tblStyle w:val="ae"/>
        <w:tblW w:w="0" w:type="auto"/>
        <w:tblLook w:val="04A0" w:firstRow="1" w:lastRow="0" w:firstColumn="1" w:lastColumn="0" w:noHBand="0" w:noVBand="1"/>
      </w:tblPr>
      <w:tblGrid>
        <w:gridCol w:w="5012"/>
        <w:gridCol w:w="5013"/>
      </w:tblGrid>
      <w:tr w:rsidR="00A54B64" w14:paraId="0149B559" w14:textId="77777777" w:rsidTr="004A2FD1">
        <w:tc>
          <w:tcPr>
            <w:tcW w:w="5012" w:type="dxa"/>
          </w:tcPr>
          <w:p w14:paraId="44A61263" w14:textId="77777777" w:rsidR="00A54B64" w:rsidRPr="00EA7C24" w:rsidRDefault="00A54B64" w:rsidP="004A2FD1">
            <w:pPr>
              <w:pStyle w:val="aff5"/>
              <w:ind w:firstLine="0"/>
            </w:pPr>
            <w:r>
              <w:t>Компонент</w:t>
            </w:r>
          </w:p>
        </w:tc>
        <w:tc>
          <w:tcPr>
            <w:tcW w:w="5013" w:type="dxa"/>
          </w:tcPr>
          <w:p w14:paraId="321C432C" w14:textId="77777777" w:rsidR="00A54B64" w:rsidRPr="005C522B" w:rsidRDefault="00A54B64" w:rsidP="004A2FD1">
            <w:pPr>
              <w:pStyle w:val="aff5"/>
              <w:ind w:firstLine="0"/>
            </w:pPr>
            <w:r>
              <w:t>Функция</w:t>
            </w:r>
          </w:p>
        </w:tc>
      </w:tr>
      <w:tr w:rsidR="00A54B64" w14:paraId="11EA9680" w14:textId="77777777" w:rsidTr="004A2FD1">
        <w:tc>
          <w:tcPr>
            <w:tcW w:w="5012" w:type="dxa"/>
          </w:tcPr>
          <w:p w14:paraId="03BEB9F4" w14:textId="0F85ACE6" w:rsidR="00A54B64" w:rsidRPr="00544347" w:rsidRDefault="00544347" w:rsidP="004A2FD1">
            <w:pPr>
              <w:pStyle w:val="aff5"/>
              <w:ind w:firstLine="0"/>
              <w:rPr>
                <w:lang w:val="en-US"/>
              </w:rPr>
            </w:pPr>
            <w:r>
              <w:t xml:space="preserve">Папка </w:t>
            </w:r>
            <w:r>
              <w:rPr>
                <w:lang w:val="en-US"/>
              </w:rPr>
              <w:t>node_modules</w:t>
            </w:r>
          </w:p>
        </w:tc>
        <w:tc>
          <w:tcPr>
            <w:tcW w:w="5013" w:type="dxa"/>
          </w:tcPr>
          <w:p w14:paraId="46F075F8" w14:textId="353FAB83" w:rsidR="00A54B64" w:rsidRPr="005C522B" w:rsidRDefault="00654CD1" w:rsidP="004A2FD1">
            <w:pPr>
              <w:pStyle w:val="aff5"/>
              <w:ind w:firstLine="0"/>
            </w:pPr>
            <w:r>
              <w:t xml:space="preserve">Папка с </w:t>
            </w:r>
            <w:r>
              <w:rPr>
                <w:lang w:val="en-US"/>
              </w:rPr>
              <w:t xml:space="preserve">npm </w:t>
            </w:r>
            <w:r>
              <w:t>модулями</w:t>
            </w:r>
          </w:p>
        </w:tc>
      </w:tr>
      <w:tr w:rsidR="00A54B64" w:rsidRPr="00171A0A" w14:paraId="2C423FE6" w14:textId="77777777" w:rsidTr="004A2FD1">
        <w:tc>
          <w:tcPr>
            <w:tcW w:w="5012" w:type="dxa"/>
          </w:tcPr>
          <w:p w14:paraId="6F9C7A33" w14:textId="2B441A4F" w:rsidR="00A54B64" w:rsidRPr="00544347" w:rsidRDefault="00544347" w:rsidP="004A2FD1">
            <w:pPr>
              <w:pStyle w:val="aff5"/>
              <w:ind w:firstLine="0"/>
            </w:pPr>
            <w:r>
              <w:rPr>
                <w:lang w:val="en-US"/>
              </w:rPr>
              <w:t>Папка public</w:t>
            </w:r>
          </w:p>
        </w:tc>
        <w:tc>
          <w:tcPr>
            <w:tcW w:w="5013" w:type="dxa"/>
          </w:tcPr>
          <w:p w14:paraId="6108DE3A" w14:textId="12286BEB" w:rsidR="00A54B64" w:rsidRPr="00654CD1" w:rsidRDefault="00654CD1" w:rsidP="004A2FD1">
            <w:pPr>
              <w:pStyle w:val="aff5"/>
              <w:ind w:firstLine="0"/>
            </w:pPr>
            <w:r>
              <w:t xml:space="preserve">Папка с </w:t>
            </w:r>
            <w:r>
              <w:rPr>
                <w:lang w:val="en-US"/>
              </w:rPr>
              <w:t>html</w:t>
            </w:r>
            <w:r>
              <w:t xml:space="preserve"> файлом, к которому подключаются бандлы и остальная метаинформация</w:t>
            </w:r>
          </w:p>
        </w:tc>
      </w:tr>
      <w:tr w:rsidR="00A54B64" w:rsidRPr="00171A0A" w14:paraId="3957E0B4" w14:textId="77777777" w:rsidTr="004A2FD1">
        <w:tc>
          <w:tcPr>
            <w:tcW w:w="5012" w:type="dxa"/>
          </w:tcPr>
          <w:p w14:paraId="049A1275" w14:textId="0B52AFA3" w:rsidR="00A54B64" w:rsidRPr="00544347" w:rsidRDefault="00544347" w:rsidP="004A2FD1">
            <w:pPr>
              <w:pStyle w:val="aff5"/>
              <w:ind w:firstLine="0"/>
              <w:rPr>
                <w:lang w:val="en-US"/>
              </w:rPr>
            </w:pPr>
            <w:r>
              <w:t xml:space="preserve">Папка </w:t>
            </w:r>
            <w:r>
              <w:rPr>
                <w:lang w:val="en-US"/>
              </w:rPr>
              <w:t>app</w:t>
            </w:r>
          </w:p>
        </w:tc>
        <w:tc>
          <w:tcPr>
            <w:tcW w:w="5013" w:type="dxa"/>
          </w:tcPr>
          <w:p w14:paraId="25C2B2F3" w14:textId="5B6AD209" w:rsidR="00A54B64" w:rsidRPr="00CD05E2" w:rsidRDefault="00654CD1" w:rsidP="004A2FD1">
            <w:pPr>
              <w:pStyle w:val="aff5"/>
              <w:ind w:firstLine="0"/>
            </w:pPr>
            <w:r>
              <w:t>Папка с корневым компонентом приложения</w:t>
            </w:r>
          </w:p>
        </w:tc>
      </w:tr>
      <w:tr w:rsidR="00544347" w:rsidRPr="00171A0A" w14:paraId="5D3A5DB4" w14:textId="77777777" w:rsidTr="004A2FD1">
        <w:tc>
          <w:tcPr>
            <w:tcW w:w="5012" w:type="dxa"/>
          </w:tcPr>
          <w:p w14:paraId="6F7139C4" w14:textId="378A8680" w:rsidR="00544347" w:rsidRDefault="00544347" w:rsidP="00305E07">
            <w:pPr>
              <w:pStyle w:val="aff5"/>
              <w:ind w:firstLine="0"/>
            </w:pPr>
            <w:r>
              <w:t xml:space="preserve">Папка </w:t>
            </w:r>
            <w:r>
              <w:rPr>
                <w:lang w:val="en-US"/>
              </w:rPr>
              <w:t>a</w:t>
            </w:r>
            <w:r w:rsidR="00305E07">
              <w:rPr>
                <w:lang w:val="en-US"/>
              </w:rPr>
              <w:t>ssets</w:t>
            </w:r>
          </w:p>
        </w:tc>
        <w:tc>
          <w:tcPr>
            <w:tcW w:w="5013" w:type="dxa"/>
          </w:tcPr>
          <w:p w14:paraId="65C1F755" w14:textId="04AAD07F" w:rsidR="00544347" w:rsidRDefault="006D409A" w:rsidP="00544347">
            <w:pPr>
              <w:pStyle w:val="aff5"/>
              <w:ind w:firstLine="0"/>
            </w:pPr>
            <w:r>
              <w:t>Папка с картинками</w:t>
            </w:r>
          </w:p>
        </w:tc>
      </w:tr>
      <w:tr w:rsidR="00544347" w:rsidRPr="00171A0A" w14:paraId="64ECC38E" w14:textId="77777777" w:rsidTr="004A2FD1">
        <w:tc>
          <w:tcPr>
            <w:tcW w:w="5012" w:type="dxa"/>
          </w:tcPr>
          <w:p w14:paraId="7ACC8C8C" w14:textId="113F1D8C" w:rsidR="00544347" w:rsidRDefault="00544347" w:rsidP="00305E07">
            <w:pPr>
              <w:pStyle w:val="aff5"/>
              <w:ind w:firstLine="0"/>
            </w:pPr>
            <w:r>
              <w:t xml:space="preserve">Папка </w:t>
            </w:r>
            <w:r w:rsidR="00305E07">
              <w:rPr>
                <w:lang w:val="en-US"/>
              </w:rPr>
              <w:t>components</w:t>
            </w:r>
          </w:p>
        </w:tc>
        <w:tc>
          <w:tcPr>
            <w:tcW w:w="5013" w:type="dxa"/>
          </w:tcPr>
          <w:p w14:paraId="1438DFC2" w14:textId="280D5C79" w:rsidR="00544347" w:rsidRDefault="006D409A" w:rsidP="00544347">
            <w:pPr>
              <w:pStyle w:val="aff5"/>
              <w:ind w:firstLine="0"/>
            </w:pPr>
            <w:r>
              <w:t>Папка с компонентами</w:t>
            </w:r>
          </w:p>
        </w:tc>
      </w:tr>
      <w:tr w:rsidR="00305E07" w:rsidRPr="00171A0A" w14:paraId="0AACAFB6" w14:textId="77777777" w:rsidTr="004A2FD1">
        <w:tc>
          <w:tcPr>
            <w:tcW w:w="5012" w:type="dxa"/>
          </w:tcPr>
          <w:p w14:paraId="45668766" w14:textId="51268C8D" w:rsidR="00305E07" w:rsidRDefault="00305E07" w:rsidP="00305E07">
            <w:pPr>
              <w:pStyle w:val="aff5"/>
              <w:ind w:firstLine="0"/>
            </w:pPr>
            <w:r>
              <w:t xml:space="preserve">Папка </w:t>
            </w:r>
            <w:r>
              <w:rPr>
                <w:lang w:val="en-US"/>
              </w:rPr>
              <w:t>views</w:t>
            </w:r>
          </w:p>
        </w:tc>
        <w:tc>
          <w:tcPr>
            <w:tcW w:w="5013" w:type="dxa"/>
          </w:tcPr>
          <w:p w14:paraId="096534F1" w14:textId="23A15A9C" w:rsidR="00305E07" w:rsidRDefault="006D409A" w:rsidP="00305E07">
            <w:pPr>
              <w:pStyle w:val="aff5"/>
              <w:ind w:firstLine="0"/>
            </w:pPr>
            <w:r>
              <w:t>Папка с компонентами-страницами</w:t>
            </w:r>
          </w:p>
        </w:tc>
      </w:tr>
      <w:tr w:rsidR="00305E07" w:rsidRPr="00171A0A" w14:paraId="4B398045" w14:textId="77777777" w:rsidTr="004A2FD1">
        <w:tc>
          <w:tcPr>
            <w:tcW w:w="5012" w:type="dxa"/>
          </w:tcPr>
          <w:p w14:paraId="6411CA2E" w14:textId="30E8F4D4" w:rsidR="00305E07" w:rsidRPr="00305E07" w:rsidRDefault="00305E07" w:rsidP="00305E07">
            <w:pPr>
              <w:pStyle w:val="aff5"/>
              <w:ind w:firstLine="0"/>
              <w:rPr>
                <w:lang w:val="en-US"/>
              </w:rPr>
            </w:pPr>
            <w:r>
              <w:t xml:space="preserve">Файл </w:t>
            </w:r>
            <w:r>
              <w:rPr>
                <w:lang w:val="en-US"/>
              </w:rPr>
              <w:t>main.js</w:t>
            </w:r>
          </w:p>
        </w:tc>
        <w:tc>
          <w:tcPr>
            <w:tcW w:w="5013" w:type="dxa"/>
          </w:tcPr>
          <w:p w14:paraId="19862B58" w14:textId="001DE58C" w:rsidR="00305E07" w:rsidRDefault="006D409A" w:rsidP="00305E07">
            <w:pPr>
              <w:pStyle w:val="aff5"/>
              <w:ind w:firstLine="0"/>
            </w:pPr>
            <w:r>
              <w:t>Инициализационный файл приложения</w:t>
            </w:r>
          </w:p>
        </w:tc>
      </w:tr>
      <w:tr w:rsidR="00305E07" w:rsidRPr="00171A0A" w14:paraId="51962221" w14:textId="77777777" w:rsidTr="004A2FD1">
        <w:tc>
          <w:tcPr>
            <w:tcW w:w="5012" w:type="dxa"/>
          </w:tcPr>
          <w:p w14:paraId="1794FE58" w14:textId="740544CD" w:rsidR="00305E07" w:rsidRPr="00305E07" w:rsidRDefault="00305E07" w:rsidP="00305E07">
            <w:pPr>
              <w:pStyle w:val="aff5"/>
              <w:ind w:firstLine="0"/>
              <w:rPr>
                <w:lang w:val="en-US"/>
              </w:rPr>
            </w:pPr>
            <w:r>
              <w:t>Файл</w:t>
            </w:r>
            <w:r>
              <w:rPr>
                <w:lang w:val="en-US"/>
              </w:rPr>
              <w:t xml:space="preserve"> router.js</w:t>
            </w:r>
          </w:p>
        </w:tc>
        <w:tc>
          <w:tcPr>
            <w:tcW w:w="5013" w:type="dxa"/>
          </w:tcPr>
          <w:p w14:paraId="49EE2F37" w14:textId="15FBDB4B" w:rsidR="00305E07" w:rsidRDefault="006D409A" w:rsidP="00305E07">
            <w:pPr>
              <w:pStyle w:val="aff5"/>
              <w:ind w:firstLine="0"/>
            </w:pPr>
            <w:r>
              <w:t>Файл роутера</w:t>
            </w:r>
          </w:p>
        </w:tc>
      </w:tr>
      <w:tr w:rsidR="00305E07" w:rsidRPr="00171A0A" w14:paraId="6FB239E2" w14:textId="77777777" w:rsidTr="004A2FD1">
        <w:tc>
          <w:tcPr>
            <w:tcW w:w="5012" w:type="dxa"/>
          </w:tcPr>
          <w:p w14:paraId="71F7C1A4" w14:textId="092D59DF" w:rsidR="00305E07" w:rsidRPr="00305E07" w:rsidRDefault="00305E07" w:rsidP="00305E07">
            <w:pPr>
              <w:pStyle w:val="aff5"/>
              <w:ind w:firstLine="0"/>
              <w:rPr>
                <w:lang w:val="en-US"/>
              </w:rPr>
            </w:pPr>
            <w:r>
              <w:t>Файл</w:t>
            </w:r>
            <w:r>
              <w:rPr>
                <w:lang w:val="en-US"/>
              </w:rPr>
              <w:t xml:space="preserve"> store.js</w:t>
            </w:r>
          </w:p>
        </w:tc>
        <w:tc>
          <w:tcPr>
            <w:tcW w:w="5013" w:type="dxa"/>
          </w:tcPr>
          <w:p w14:paraId="48CCB114" w14:textId="18C91DAC" w:rsidR="00305E07" w:rsidRPr="006D409A" w:rsidRDefault="006D409A" w:rsidP="00305E07">
            <w:pPr>
              <w:pStyle w:val="aff5"/>
              <w:ind w:firstLine="0"/>
              <w:rPr>
                <w:lang w:val="en-US"/>
              </w:rPr>
            </w:pPr>
            <w:r>
              <w:t xml:space="preserve">Файл хранилища </w:t>
            </w:r>
            <w:r>
              <w:rPr>
                <w:lang w:val="en-US"/>
              </w:rPr>
              <w:t>Vuex</w:t>
            </w:r>
          </w:p>
        </w:tc>
      </w:tr>
    </w:tbl>
    <w:p w14:paraId="3A300CC0" w14:textId="593ED31E" w:rsidR="004A4DED" w:rsidRDefault="002B6328" w:rsidP="00544347">
      <w:pPr>
        <w:pStyle w:val="af5"/>
      </w:pPr>
      <w:r>
        <w:t>Структура веб-приложения представлена на рисунке 3.1</w:t>
      </w:r>
    </w:p>
    <w:p w14:paraId="5A360415" w14:textId="4DC7A4E2" w:rsidR="002B6328" w:rsidRDefault="002B6328" w:rsidP="002B6328">
      <w:pPr>
        <w:pStyle w:val="aa"/>
      </w:pPr>
      <w:r>
        <w:rPr>
          <w:noProof/>
          <w:lang w:eastAsia="ru-RU"/>
        </w:rPr>
        <w:lastRenderedPageBreak/>
        <w:drawing>
          <wp:inline distT="0" distB="0" distL="0" distR="0" wp14:anchorId="7F0D50CF" wp14:editId="6A4DF08B">
            <wp:extent cx="3695700" cy="2857500"/>
            <wp:effectExtent l="19050" t="19050" r="19050" b="19050"/>
            <wp:docPr id="2032" name="Рисунок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2857500"/>
                    </a:xfrm>
                    <a:prstGeom prst="rect">
                      <a:avLst/>
                    </a:prstGeom>
                    <a:ln>
                      <a:solidFill>
                        <a:schemeClr val="tx1"/>
                      </a:solidFill>
                    </a:ln>
                  </pic:spPr>
                </pic:pic>
              </a:graphicData>
            </a:graphic>
          </wp:inline>
        </w:drawing>
      </w:r>
    </w:p>
    <w:p w14:paraId="6065F106" w14:textId="537C3937" w:rsidR="004A4DED" w:rsidRPr="00B9764F" w:rsidRDefault="00752754" w:rsidP="004A4DED">
      <w:pPr>
        <w:pStyle w:val="ab"/>
      </w:pPr>
      <w:r>
        <w:t>Рисунок 3.</w:t>
      </w:r>
      <w:r w:rsidRPr="00752754">
        <w:t>7</w:t>
      </w:r>
      <w:r w:rsidR="004A4DED">
        <w:t xml:space="preserve"> Структура </w:t>
      </w:r>
      <w:r w:rsidR="002B6328">
        <w:rPr>
          <w:lang w:val="en-US"/>
        </w:rPr>
        <w:t>front</w:t>
      </w:r>
      <w:r w:rsidR="004A4DED" w:rsidRPr="00B9764F">
        <w:t>-</w:t>
      </w:r>
      <w:r w:rsidR="004A4DED">
        <w:rPr>
          <w:lang w:val="en-US"/>
        </w:rPr>
        <w:t>end</w:t>
      </w:r>
      <w:r w:rsidR="004A4DED" w:rsidRPr="00B9764F">
        <w:t xml:space="preserve"> </w:t>
      </w:r>
      <w:r w:rsidR="004A4DED">
        <w:t>части приложения</w:t>
      </w:r>
    </w:p>
    <w:p w14:paraId="64F25396" w14:textId="77777777" w:rsidR="00797480" w:rsidRDefault="00797480" w:rsidP="005B5254">
      <w:r>
        <w:t xml:space="preserve">Папка </w:t>
      </w:r>
      <w:r>
        <w:rPr>
          <w:lang w:val="en-US"/>
        </w:rPr>
        <w:t>node</w:t>
      </w:r>
      <w:r w:rsidRPr="00E0596E">
        <w:t>_</w:t>
      </w:r>
      <w:r>
        <w:rPr>
          <w:lang w:val="en-US"/>
        </w:rPr>
        <w:t>modules</w:t>
      </w:r>
      <w:r w:rsidRPr="00E0596E">
        <w:t xml:space="preserve"> </w:t>
      </w:r>
      <w:r>
        <w:t xml:space="preserve">хранит в себе необхоимые модули для приложения,один из которых это </w:t>
      </w:r>
      <w:r>
        <w:rPr>
          <w:lang w:val="en-US"/>
        </w:rPr>
        <w:t>OpenLayers</w:t>
      </w:r>
      <w:r>
        <w:t xml:space="preserve">. В папке </w:t>
      </w:r>
      <w:r>
        <w:rPr>
          <w:lang w:val="en-US"/>
        </w:rPr>
        <w:t>public</w:t>
      </w:r>
      <w:r w:rsidRPr="005F29B0">
        <w:t xml:space="preserve"> </w:t>
      </w:r>
      <w:r>
        <w:t>сосредоточены</w:t>
      </w:r>
      <w:r w:rsidRPr="005F29B0">
        <w:t xml:space="preserve"> </w:t>
      </w:r>
      <w:r>
        <w:t xml:space="preserve">такие файлы как главный </w:t>
      </w:r>
      <w:r>
        <w:rPr>
          <w:lang w:val="en-US"/>
        </w:rPr>
        <w:t>HTML</w:t>
      </w:r>
      <w:r>
        <w:t xml:space="preserve"> файл,который выводится при открытии приложения,фал манифеста и другие файлы с метаинформацией. Папка </w:t>
      </w:r>
      <w:r>
        <w:rPr>
          <w:lang w:val="en-US"/>
        </w:rPr>
        <w:t>app</w:t>
      </w:r>
      <w:r w:rsidRPr="005F29B0">
        <w:t xml:space="preserve"> </w:t>
      </w:r>
      <w:r>
        <w:t xml:space="preserve">содержит корневой компонент приложения,в который так или иначе подключаются другие компоненты. Папка </w:t>
      </w:r>
      <w:r>
        <w:rPr>
          <w:lang w:val="en-US"/>
        </w:rPr>
        <w:t>assets</w:t>
      </w:r>
      <w:r w:rsidRPr="005F29B0">
        <w:t xml:space="preserve"> </w:t>
      </w:r>
      <w:r>
        <w:t>содержит</w:t>
      </w:r>
      <w:r w:rsidRPr="005F29B0">
        <w:t xml:space="preserve"> </w:t>
      </w:r>
      <w:r>
        <w:t xml:space="preserve">и прочие общие ассеты. В папке </w:t>
      </w:r>
      <w:r>
        <w:rPr>
          <w:lang w:val="en-US"/>
        </w:rPr>
        <w:t>components</w:t>
      </w:r>
      <w:r w:rsidRPr="005F29B0">
        <w:t xml:space="preserve"> </w:t>
      </w:r>
      <w:r>
        <w:t xml:space="preserve">находятся компоненты – маленькие элементы так называемого «конструктора», из которых позже собираются страницы,которые находятся в папке </w:t>
      </w:r>
      <w:r>
        <w:rPr>
          <w:lang w:val="en-US"/>
        </w:rPr>
        <w:t>views</w:t>
      </w:r>
      <w:r w:rsidRPr="005F29B0">
        <w:t xml:space="preserve">. </w:t>
      </w:r>
      <w:r>
        <w:t xml:space="preserve">Файл </w:t>
      </w:r>
      <w:r>
        <w:rPr>
          <w:lang w:val="en-US"/>
        </w:rPr>
        <w:t>main</w:t>
      </w:r>
      <w:r w:rsidRPr="005F29B0">
        <w:t>.</w:t>
      </w:r>
      <w:r>
        <w:rPr>
          <w:lang w:val="en-US"/>
        </w:rPr>
        <w:t>js</w:t>
      </w:r>
      <w:r w:rsidRPr="005F29B0">
        <w:t xml:space="preserve"> </w:t>
      </w:r>
      <w:r>
        <w:t xml:space="preserve">содержит код инициализации приложения,которое принимает в себя список маршрутов, описанный в файле </w:t>
      </w:r>
      <w:r>
        <w:rPr>
          <w:lang w:val="en-US"/>
        </w:rPr>
        <w:t>router</w:t>
      </w:r>
      <w:r w:rsidRPr="005F29B0">
        <w:t>.</w:t>
      </w:r>
      <w:r>
        <w:rPr>
          <w:lang w:val="en-US"/>
        </w:rPr>
        <w:t>js</w:t>
      </w:r>
      <w:r w:rsidRPr="005F29B0">
        <w:t xml:space="preserve"> </w:t>
      </w:r>
      <w:r>
        <w:t xml:space="preserve">и файл </w:t>
      </w:r>
      <w:r>
        <w:rPr>
          <w:lang w:val="en-US"/>
        </w:rPr>
        <w:t>VUEX</w:t>
      </w:r>
      <w:r w:rsidRPr="005F29B0">
        <w:t>-</w:t>
      </w:r>
      <w:r>
        <w:t xml:space="preserve">хранилища, находящегося в файле </w:t>
      </w:r>
      <w:r>
        <w:rPr>
          <w:lang w:val="en-US"/>
        </w:rPr>
        <w:t>store</w:t>
      </w:r>
      <w:r w:rsidRPr="005F29B0">
        <w:t>.</w:t>
      </w:r>
      <w:r>
        <w:rPr>
          <w:lang w:val="en-US"/>
        </w:rPr>
        <w:t>js</w:t>
      </w:r>
      <w:r w:rsidRPr="005F29B0">
        <w:t>.</w:t>
      </w:r>
      <w:r>
        <w:t xml:space="preserve"> </w:t>
      </w:r>
    </w:p>
    <w:p w14:paraId="3F7D8E70" w14:textId="7F64F921" w:rsidR="00797480" w:rsidRPr="00CC5C25" w:rsidRDefault="00797480" w:rsidP="005B5254">
      <w:r>
        <w:t xml:space="preserve">Остальные файлы являются конфигурационными и предназаначены для разработки и </w:t>
      </w:r>
      <w:r w:rsidR="005507D4">
        <w:t>развертывания,</w:t>
      </w:r>
      <w:r>
        <w:t xml:space="preserve"> а также для написания правил проверки валидности и семантики кода.</w:t>
      </w:r>
    </w:p>
    <w:p w14:paraId="4ECE3C92" w14:textId="77777777" w:rsidR="00797480" w:rsidRDefault="00797480" w:rsidP="005B5254">
      <w:r>
        <w:t xml:space="preserve">Реализация отображения карты и слоёв описана в компоненте </w:t>
      </w:r>
      <w:r>
        <w:rPr>
          <w:lang w:val="en-US"/>
        </w:rPr>
        <w:t>map</w:t>
      </w:r>
      <w:r>
        <w:t xml:space="preserve">, логика которого находится в фале </w:t>
      </w:r>
      <w:r>
        <w:rPr>
          <w:lang w:val="en-US"/>
        </w:rPr>
        <w:t>map</w:t>
      </w:r>
      <w:r w:rsidRPr="00497E7C">
        <w:t>.</w:t>
      </w:r>
      <w:r>
        <w:rPr>
          <w:lang w:val="en-US"/>
        </w:rPr>
        <w:t>js</w:t>
      </w:r>
      <w:r w:rsidRPr="00497E7C">
        <w:t>.</w:t>
      </w:r>
    </w:p>
    <w:p w14:paraId="58F69DBB" w14:textId="201B5B36" w:rsidR="00797480" w:rsidRDefault="00797480" w:rsidP="005B5254">
      <w:r>
        <w:t>Первоначально происходит запрос всех доступ</w:t>
      </w:r>
      <w:r w:rsidR="00AC3723">
        <w:t>н</w:t>
      </w:r>
      <w:r>
        <w:t>ых для отображения слоёв с геосервера, после чего формируются структуры данных,</w:t>
      </w:r>
      <w:r w:rsidR="00AC3723" w:rsidRPr="00AC3723">
        <w:t xml:space="preserve"> </w:t>
      </w:r>
      <w:r>
        <w:t>которые представляют эти слои на клиенте.</w:t>
      </w:r>
    </w:p>
    <w:p w14:paraId="080DEFF8" w14:textId="77777777" w:rsidR="00797480" w:rsidRPr="00CC5C25" w:rsidRDefault="00797480" w:rsidP="00BA64C2">
      <w:pPr>
        <w:pStyle w:val="aa"/>
      </w:pPr>
      <w:r w:rsidRPr="00CC5C25">
        <w:rPr>
          <w:rStyle w:val="affd"/>
        </w:rPr>
        <w:lastRenderedPageBreak/>
        <w:commentReference w:id="33"/>
      </w:r>
      <w:r>
        <w:drawing>
          <wp:inline distT="0" distB="0" distL="0" distR="0" wp14:anchorId="13BC35D0" wp14:editId="266EB8A1">
            <wp:extent cx="5105400" cy="2419350"/>
            <wp:effectExtent l="19050" t="19050" r="19050" b="19050"/>
            <wp:docPr id="852" name="Рисунок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2419350"/>
                    </a:xfrm>
                    <a:prstGeom prst="rect">
                      <a:avLst/>
                    </a:prstGeom>
                    <a:ln>
                      <a:solidFill>
                        <a:schemeClr val="tx1"/>
                      </a:solidFill>
                    </a:ln>
                  </pic:spPr>
                </pic:pic>
              </a:graphicData>
            </a:graphic>
          </wp:inline>
        </w:drawing>
      </w:r>
    </w:p>
    <w:p w14:paraId="51BC33D6" w14:textId="6063FD5A" w:rsidR="00797480" w:rsidRPr="00E0596E" w:rsidRDefault="00797480" w:rsidP="00BA64C2">
      <w:pPr>
        <w:pStyle w:val="ab"/>
        <w:rPr>
          <w:noProof/>
        </w:rPr>
      </w:pPr>
      <w:r w:rsidRPr="00CC5C25">
        <w:t xml:space="preserve">Рисунок  </w:t>
      </w:r>
      <w:r>
        <w:t>3</w:t>
      </w:r>
      <w:r w:rsidRPr="00CC5C25">
        <w:t>.</w:t>
      </w:r>
      <w:r w:rsidR="00752754" w:rsidRPr="005507D4">
        <w:t>8</w:t>
      </w:r>
      <w:r w:rsidRPr="00CC5C25">
        <w:t xml:space="preserve"> </w:t>
      </w:r>
      <w:r>
        <w:t>–</w:t>
      </w:r>
      <w:r w:rsidRPr="00CC5C25">
        <w:t xml:space="preserve"> </w:t>
      </w:r>
      <w:r>
        <w:rPr>
          <w:noProof/>
        </w:rPr>
        <w:t>Запрос доступный слоёв</w:t>
      </w:r>
    </w:p>
    <w:p w14:paraId="3C1D8AEF" w14:textId="3CDDA7D2" w:rsidR="00797480" w:rsidRDefault="00797480" w:rsidP="005B5254">
      <w:r>
        <w:t>После запроса досту</w:t>
      </w:r>
      <w:r w:rsidR="005507D4">
        <w:t>п</w:t>
      </w:r>
      <w:r>
        <w:t>ных слоёв,</w:t>
      </w:r>
      <w:r w:rsidR="005507D4">
        <w:t xml:space="preserve"> </w:t>
      </w:r>
      <w:r>
        <w:t>необходимо получить стили для каждого слоя,</w:t>
      </w:r>
      <w:r w:rsidR="005507D4">
        <w:t xml:space="preserve"> </w:t>
      </w:r>
      <w:r>
        <w:t>которые могут быть применены. Для этого при получении слоёв идут запросы по именам слоёв к геосерверу,</w:t>
      </w:r>
      <w:r w:rsidR="005507D4">
        <w:t xml:space="preserve"> </w:t>
      </w:r>
      <w:r>
        <w:t>после чего получаем список слоёв и привязанных к ним стилей.</w:t>
      </w:r>
      <w:r w:rsidRPr="00497E7C">
        <w:t xml:space="preserve"> </w:t>
      </w:r>
    </w:p>
    <w:p w14:paraId="5467C5C5" w14:textId="77777777" w:rsidR="00797480" w:rsidRPr="00CC5C25" w:rsidRDefault="00797480" w:rsidP="00BA64C2">
      <w:pPr>
        <w:pStyle w:val="aa"/>
      </w:pPr>
      <w:r w:rsidRPr="00CC5C25">
        <w:rPr>
          <w:rStyle w:val="affd"/>
        </w:rPr>
        <w:commentReference w:id="34"/>
      </w:r>
      <w:r>
        <w:drawing>
          <wp:inline distT="0" distB="0" distL="0" distR="0" wp14:anchorId="7A43EE33" wp14:editId="229F54EA">
            <wp:extent cx="6315075" cy="2619375"/>
            <wp:effectExtent l="19050" t="19050" r="28575" b="28575"/>
            <wp:docPr id="854" name="Рисунок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075" cy="2619375"/>
                    </a:xfrm>
                    <a:prstGeom prst="rect">
                      <a:avLst/>
                    </a:prstGeom>
                    <a:ln>
                      <a:solidFill>
                        <a:schemeClr val="tx1"/>
                      </a:solidFill>
                    </a:ln>
                  </pic:spPr>
                </pic:pic>
              </a:graphicData>
            </a:graphic>
          </wp:inline>
        </w:drawing>
      </w:r>
    </w:p>
    <w:p w14:paraId="20F5B269" w14:textId="213CAB5F" w:rsidR="00797480" w:rsidRPr="00497E7C" w:rsidRDefault="00797480" w:rsidP="00BA64C2">
      <w:pPr>
        <w:pStyle w:val="ab"/>
        <w:rPr>
          <w:noProof/>
        </w:rPr>
      </w:pPr>
      <w:r w:rsidRPr="00CC5C25">
        <w:t xml:space="preserve">Рисунок  </w:t>
      </w:r>
      <w:r>
        <w:t>3</w:t>
      </w:r>
      <w:r w:rsidRPr="00CC5C25">
        <w:t>.</w:t>
      </w:r>
      <w:r w:rsidR="00752754" w:rsidRPr="005507D4">
        <w:t>9</w:t>
      </w:r>
      <w:r w:rsidRPr="00CC5C25">
        <w:t xml:space="preserve"> </w:t>
      </w:r>
      <w:r>
        <w:t>–</w:t>
      </w:r>
      <w:r w:rsidRPr="00CC5C25">
        <w:t xml:space="preserve"> </w:t>
      </w:r>
      <w:r>
        <w:rPr>
          <w:noProof/>
        </w:rPr>
        <w:t>Запрос доступных стилей</w:t>
      </w:r>
    </w:p>
    <w:p w14:paraId="63FA4880" w14:textId="3BA203DF" w:rsidR="00797480" w:rsidRDefault="00797480" w:rsidP="009150E3">
      <w:r>
        <w:t>После получения стилей для каждого слоя,</w:t>
      </w:r>
      <w:r w:rsidR="005507D4">
        <w:t xml:space="preserve"> </w:t>
      </w:r>
      <w:r>
        <w:t>формируется таблица,</w:t>
      </w:r>
      <w:r w:rsidR="005507D4">
        <w:t xml:space="preserve"> </w:t>
      </w:r>
      <w:r>
        <w:t>при помощи которой можно выбирать отображаемые слои и применяемые к ним стили. Также,</w:t>
      </w:r>
      <w:r w:rsidR="005507D4">
        <w:t xml:space="preserve"> </w:t>
      </w:r>
      <w:r>
        <w:t>предварительно загружаются две карты местности, схематичная и аэрофотографическая,</w:t>
      </w:r>
      <w:r w:rsidR="005507D4">
        <w:t xml:space="preserve"> </w:t>
      </w:r>
      <w:r>
        <w:t>которые для удобства занимают половину экрана.</w:t>
      </w:r>
      <w:r w:rsidRPr="0048096E">
        <w:t xml:space="preserve"> </w:t>
      </w:r>
      <w:r w:rsidRPr="00CC5C25">
        <w:rPr>
          <w:rStyle w:val="affd"/>
        </w:rPr>
        <w:commentReference w:id="35"/>
      </w:r>
      <w:r>
        <w:t>После выполнения вышеперечисленных действий, можно выбирать или скрывать слои, стилизовать их, поворачивать,</w:t>
      </w:r>
      <w:r w:rsidR="005507D4">
        <w:t xml:space="preserve"> </w:t>
      </w:r>
      <w:r>
        <w:t xml:space="preserve">масштабировать или передвигать карту и прочим образом взаимодействовать с </w:t>
      </w:r>
      <w:r w:rsidR="005507D4">
        <w:t>программой</w:t>
      </w:r>
      <w:r>
        <w:t xml:space="preserve">. </w:t>
      </w:r>
    </w:p>
    <w:p w14:paraId="55D96A5E" w14:textId="77777777" w:rsidR="00752754" w:rsidRPr="00CC5C25" w:rsidRDefault="00752754" w:rsidP="00752754">
      <w:pPr>
        <w:pStyle w:val="af9"/>
      </w:pPr>
      <w:bookmarkStart w:id="36" w:name="_Toc8901606"/>
      <w:r w:rsidRPr="00CC5C25">
        <w:lastRenderedPageBreak/>
        <w:t xml:space="preserve">3.3 </w:t>
      </w:r>
      <w:r>
        <w:t>Создание инфраструктуры базы данных</w:t>
      </w:r>
      <w:bookmarkEnd w:id="36"/>
    </w:p>
    <w:p w14:paraId="10D28A6B" w14:textId="3FE367D5" w:rsidR="00752754" w:rsidRDefault="00752754" w:rsidP="00752754">
      <w:r w:rsidRPr="00CC5C25">
        <w:t xml:space="preserve">В разрабатываемом программном средстве </w:t>
      </w:r>
      <w:r>
        <w:t>данные хранятся в базе данных. Так как основные данные это географическая и</w:t>
      </w:r>
      <w:r w:rsidR="00A54B64">
        <w:t>н</w:t>
      </w:r>
      <w:r>
        <w:t xml:space="preserve">формация из </w:t>
      </w:r>
      <w:r>
        <w:rPr>
          <w:lang w:val="en-US"/>
        </w:rPr>
        <w:t>shape</w:t>
      </w:r>
      <w:r w:rsidRPr="006D44C1">
        <w:t>-</w:t>
      </w:r>
      <w:r>
        <w:t>файлов,</w:t>
      </w:r>
      <w:r w:rsidR="00A54B64">
        <w:t xml:space="preserve"> </w:t>
      </w:r>
      <w:r>
        <w:t>то необходима поддержка базой данных географических типов данных,</w:t>
      </w:r>
      <w:r w:rsidR="00A54B64">
        <w:t xml:space="preserve"> </w:t>
      </w:r>
      <w:r>
        <w:t>таких как линия,</w:t>
      </w:r>
      <w:r w:rsidR="00A54B64">
        <w:t xml:space="preserve"> </w:t>
      </w:r>
      <w:r>
        <w:t>точка,</w:t>
      </w:r>
      <w:r w:rsidR="00A54B64">
        <w:t xml:space="preserve"> </w:t>
      </w:r>
      <w:r>
        <w:t xml:space="preserve">полигон и так далее. Для внедрения поддержки </w:t>
      </w:r>
      <w:r w:rsidR="00A54B64">
        <w:t>таких типов</w:t>
      </w:r>
      <w:r>
        <w:t xml:space="preserve"> данных</w:t>
      </w:r>
      <w:r w:rsidR="00A54B64">
        <w:t>,</w:t>
      </w:r>
      <w:r>
        <w:t xml:space="preserve"> существует плагин </w:t>
      </w:r>
      <w:r>
        <w:rPr>
          <w:lang w:val="en-US"/>
        </w:rPr>
        <w:t>PostGIS</w:t>
      </w:r>
      <w:r w:rsidRPr="006D44C1">
        <w:t>.</w:t>
      </w:r>
    </w:p>
    <w:p w14:paraId="53A5ADE0" w14:textId="0940AA98" w:rsidR="00752754" w:rsidRPr="00214691" w:rsidRDefault="00752754" w:rsidP="00752754">
      <w:r>
        <w:t>Первоначально, после установки базы,</w:t>
      </w:r>
      <w:r w:rsidR="00A54B64">
        <w:t xml:space="preserve"> </w:t>
      </w:r>
      <w:r>
        <w:t xml:space="preserve">необходимо установить </w:t>
      </w:r>
      <w:r>
        <w:rPr>
          <w:lang w:val="en-US"/>
        </w:rPr>
        <w:t>PostGIS</w:t>
      </w:r>
      <w:r w:rsidRPr="009D5218">
        <w:t xml:space="preserve"> </w:t>
      </w:r>
      <w:r>
        <w:t>плагин,</w:t>
      </w:r>
      <w:r w:rsidR="00A54B64">
        <w:t xml:space="preserve"> </w:t>
      </w:r>
      <w:r>
        <w:t>его можно поставить,</w:t>
      </w:r>
      <w:r w:rsidR="00A54B64">
        <w:t xml:space="preserve"> </w:t>
      </w:r>
      <w:r>
        <w:t xml:space="preserve">скачав с официального сайта, либо через утилиту </w:t>
      </w:r>
      <w:r>
        <w:rPr>
          <w:lang w:val="en-US"/>
        </w:rPr>
        <w:t>Stack</w:t>
      </w:r>
      <w:r w:rsidRPr="009D5218">
        <w:t xml:space="preserve"> </w:t>
      </w:r>
      <w:r>
        <w:rPr>
          <w:lang w:val="en-US"/>
        </w:rPr>
        <w:t>Builder</w:t>
      </w:r>
      <w:r w:rsidRPr="009D5218">
        <w:t xml:space="preserve">. </w:t>
      </w:r>
      <w:r>
        <w:t xml:space="preserve">На официальном сайте также можно найти информацию относительно того, какая версия </w:t>
      </w:r>
      <w:r>
        <w:rPr>
          <w:lang w:val="en-US"/>
        </w:rPr>
        <w:t>PostGIS</w:t>
      </w:r>
      <w:r w:rsidRPr="009D5218">
        <w:t xml:space="preserve"> </w:t>
      </w:r>
      <w:r>
        <w:t xml:space="preserve">будет работать с конкретной версией </w:t>
      </w:r>
      <w:r>
        <w:rPr>
          <w:lang w:val="en-US"/>
        </w:rPr>
        <w:t>PostgreSQL</w:t>
      </w:r>
      <w:r w:rsidRPr="009D5218">
        <w:t xml:space="preserve">. </w:t>
      </w:r>
      <w:r>
        <w:t>Далее при необходимости создаём базу данных.</w:t>
      </w:r>
    </w:p>
    <w:p w14:paraId="160C3FB9" w14:textId="77777777" w:rsidR="00752754" w:rsidRPr="00CC5C25" w:rsidRDefault="00752754" w:rsidP="00752754">
      <w:pPr>
        <w:pStyle w:val="aa"/>
      </w:pPr>
      <w:r w:rsidRPr="00CC5C25">
        <w:rPr>
          <w:rStyle w:val="affd"/>
        </w:rPr>
        <w:commentReference w:id="37"/>
      </w:r>
      <w:r>
        <w:drawing>
          <wp:inline distT="0" distB="0" distL="0" distR="0" wp14:anchorId="3F031032" wp14:editId="33362C18">
            <wp:extent cx="4010025" cy="514350"/>
            <wp:effectExtent l="19050" t="19050" r="28575" b="19050"/>
            <wp:docPr id="2049" name="Рисунок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025" cy="514350"/>
                    </a:xfrm>
                    <a:prstGeom prst="rect">
                      <a:avLst/>
                    </a:prstGeom>
                    <a:ln>
                      <a:solidFill>
                        <a:schemeClr val="tx1"/>
                      </a:solidFill>
                    </a:ln>
                  </pic:spPr>
                </pic:pic>
              </a:graphicData>
            </a:graphic>
          </wp:inline>
        </w:drawing>
      </w:r>
    </w:p>
    <w:p w14:paraId="535AE59E" w14:textId="70029BC8" w:rsidR="00752754" w:rsidRPr="00214691" w:rsidRDefault="00752754" w:rsidP="00752754">
      <w:pPr>
        <w:pStyle w:val="ab"/>
        <w:rPr>
          <w:noProof/>
        </w:rPr>
      </w:pPr>
      <w:r w:rsidRPr="00CC5C25">
        <w:t xml:space="preserve">Рисунок  </w:t>
      </w:r>
      <w:r>
        <w:t>3</w:t>
      </w:r>
      <w:r w:rsidRPr="00CC5C25">
        <w:t>.</w:t>
      </w:r>
      <w:r>
        <w:rPr>
          <w:lang w:val="en-US"/>
        </w:rPr>
        <w:t>10</w:t>
      </w:r>
      <w:r w:rsidRPr="00CC5C25">
        <w:t xml:space="preserve"> </w:t>
      </w:r>
      <w:r>
        <w:t>–</w:t>
      </w:r>
      <w:r w:rsidRPr="00CC5C25">
        <w:t xml:space="preserve"> </w:t>
      </w:r>
      <w:r>
        <w:rPr>
          <w:noProof/>
        </w:rPr>
        <w:t>Создание базы данных</w:t>
      </w:r>
    </w:p>
    <w:p w14:paraId="6127BC95" w14:textId="77777777" w:rsidR="00752754" w:rsidRPr="00214691" w:rsidRDefault="00752754" w:rsidP="00752754">
      <w:r w:rsidRPr="007910F5">
        <w:t xml:space="preserve">Далее необходимо проинициализировать </w:t>
      </w:r>
      <w:r w:rsidRPr="007910F5">
        <w:rPr>
          <w:lang w:val="en-US"/>
        </w:rPr>
        <w:t>PostGIS</w:t>
      </w:r>
      <w:r>
        <w:t>.</w:t>
      </w:r>
      <w:r w:rsidRPr="007910F5">
        <w:t xml:space="preserve"> </w:t>
      </w:r>
    </w:p>
    <w:p w14:paraId="4C7A8655" w14:textId="77777777" w:rsidR="00752754" w:rsidRPr="00CC5C25" w:rsidRDefault="00752754" w:rsidP="00752754">
      <w:pPr>
        <w:pStyle w:val="aa"/>
      </w:pPr>
      <w:r w:rsidRPr="00CC5C25">
        <w:rPr>
          <w:rStyle w:val="affd"/>
        </w:rPr>
        <w:commentReference w:id="38"/>
      </w:r>
      <w:r>
        <w:drawing>
          <wp:inline distT="0" distB="0" distL="0" distR="0" wp14:anchorId="20E3F51E" wp14:editId="6987D00F">
            <wp:extent cx="2752725" cy="600075"/>
            <wp:effectExtent l="19050" t="19050" r="28575" b="28575"/>
            <wp:docPr id="844" name="Рисунок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2725" cy="600075"/>
                    </a:xfrm>
                    <a:prstGeom prst="rect">
                      <a:avLst/>
                    </a:prstGeom>
                    <a:ln>
                      <a:solidFill>
                        <a:schemeClr val="tx1"/>
                      </a:solidFill>
                    </a:ln>
                  </pic:spPr>
                </pic:pic>
              </a:graphicData>
            </a:graphic>
          </wp:inline>
        </w:drawing>
      </w:r>
    </w:p>
    <w:p w14:paraId="3974A88D" w14:textId="5A0F82F7" w:rsidR="00752754" w:rsidRPr="007910F5" w:rsidRDefault="00752754" w:rsidP="00752754">
      <w:pPr>
        <w:pStyle w:val="ab"/>
        <w:rPr>
          <w:noProof/>
        </w:rPr>
      </w:pPr>
      <w:r w:rsidRPr="00CC5C25">
        <w:t xml:space="preserve">Рисунок  </w:t>
      </w:r>
      <w:r>
        <w:t>3</w:t>
      </w:r>
      <w:r w:rsidRPr="00CC5C25">
        <w:t>.</w:t>
      </w:r>
      <w:r>
        <w:t>11</w:t>
      </w:r>
      <w:r w:rsidRPr="00CC5C25">
        <w:t xml:space="preserve"> </w:t>
      </w:r>
      <w:r>
        <w:t>–</w:t>
      </w:r>
      <w:r w:rsidRPr="00CC5C25">
        <w:t xml:space="preserve"> </w:t>
      </w:r>
      <w:r>
        <w:rPr>
          <w:noProof/>
        </w:rPr>
        <w:t xml:space="preserve">Инициализация </w:t>
      </w:r>
      <w:r>
        <w:rPr>
          <w:noProof/>
          <w:lang w:val="en-US"/>
        </w:rPr>
        <w:t>PostGIS</w:t>
      </w:r>
    </w:p>
    <w:p w14:paraId="4B730EE6" w14:textId="004074D5" w:rsidR="00752754" w:rsidRPr="007910F5" w:rsidRDefault="00752754" w:rsidP="00752754">
      <w:r w:rsidRPr="007910F5">
        <w:t>У нас в базе данных появится таблица spatial_ref_s</w:t>
      </w:r>
      <w:r>
        <w:t xml:space="preserve">ys, в которой сразу будет почти </w:t>
      </w:r>
      <w:r w:rsidRPr="007910F5">
        <w:t>4 тысячи записей.</w:t>
      </w:r>
      <w:r w:rsidRPr="00752754">
        <w:t xml:space="preserve"> </w:t>
      </w:r>
      <w:r w:rsidRPr="007910F5">
        <w:t>Каждая запись соответствует некоторой пространственной системе координат, которая определяет проекцию долготы и широты на плоскость.</w:t>
      </w:r>
    </w:p>
    <w:p w14:paraId="180F7A0E" w14:textId="4FFCE440" w:rsidR="00752754" w:rsidRPr="00CC5C25" w:rsidRDefault="00752754" w:rsidP="00752754">
      <w:r w:rsidRPr="007910F5">
        <w:t xml:space="preserve">С помощью этой таблицы </w:t>
      </w:r>
      <w:r w:rsidR="00A54B64" w:rsidRPr="007910F5">
        <w:rPr>
          <w:lang w:val="en-US"/>
        </w:rPr>
        <w:t>PostGIS</w:t>
      </w:r>
      <w:r w:rsidR="00A54B64" w:rsidRPr="007910F5">
        <w:t xml:space="preserve"> </w:t>
      </w:r>
      <w:r w:rsidRPr="007910F5">
        <w:t>может конвертировать да</w:t>
      </w:r>
      <w:r>
        <w:t>нные из одной проекции в другую.</w:t>
      </w:r>
    </w:p>
    <w:p w14:paraId="24CA1F2A" w14:textId="0CC70020" w:rsidR="00752754" w:rsidRPr="00214691" w:rsidRDefault="00752754" w:rsidP="00752754">
      <w:r w:rsidRPr="00530843">
        <w:t xml:space="preserve">Далее появляется возможность загружать </w:t>
      </w:r>
      <w:r w:rsidRPr="00530843">
        <w:rPr>
          <w:lang w:val="en-US"/>
        </w:rPr>
        <w:t>shape</w:t>
      </w:r>
      <w:r w:rsidRPr="00530843">
        <w:t>-файлы в базу данных. Проще всего это сделать при помощи утилиты,</w:t>
      </w:r>
      <w:r w:rsidR="00A54B64">
        <w:t xml:space="preserve"> </w:t>
      </w:r>
      <w:r w:rsidRPr="00530843">
        <w:t xml:space="preserve">которая поставляется вместе с </w:t>
      </w:r>
      <w:r w:rsidRPr="00530843">
        <w:rPr>
          <w:lang w:val="en-US"/>
        </w:rPr>
        <w:t>PostGIS</w:t>
      </w:r>
      <w:r w:rsidRPr="00530843">
        <w:t>.</w:t>
      </w:r>
      <w:r w:rsidRPr="007910F5">
        <w:t xml:space="preserve"> </w:t>
      </w:r>
    </w:p>
    <w:p w14:paraId="791A4AF2" w14:textId="77777777" w:rsidR="00752754" w:rsidRPr="00CC5C25" w:rsidRDefault="00752754" w:rsidP="00752754">
      <w:pPr>
        <w:pStyle w:val="aa"/>
      </w:pPr>
      <w:r w:rsidRPr="00CC5C25">
        <w:rPr>
          <w:rStyle w:val="affd"/>
        </w:rPr>
        <w:lastRenderedPageBreak/>
        <w:commentReference w:id="39"/>
      </w:r>
      <w:r>
        <w:drawing>
          <wp:inline distT="0" distB="0" distL="0" distR="0" wp14:anchorId="6A829A70" wp14:editId="6C47690C">
            <wp:extent cx="4098060" cy="3961662"/>
            <wp:effectExtent l="19050" t="19050" r="17145" b="20320"/>
            <wp:docPr id="846" name="Рисунок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0182" cy="3963713"/>
                    </a:xfrm>
                    <a:prstGeom prst="rect">
                      <a:avLst/>
                    </a:prstGeom>
                    <a:ln>
                      <a:solidFill>
                        <a:schemeClr val="tx1"/>
                      </a:solidFill>
                    </a:ln>
                  </pic:spPr>
                </pic:pic>
              </a:graphicData>
            </a:graphic>
          </wp:inline>
        </w:drawing>
      </w:r>
    </w:p>
    <w:p w14:paraId="0112D61D" w14:textId="0DCFC433" w:rsidR="00752754" w:rsidRPr="00530843" w:rsidRDefault="00752754" w:rsidP="00752754">
      <w:pPr>
        <w:pStyle w:val="ab"/>
        <w:rPr>
          <w:noProof/>
        </w:rPr>
      </w:pPr>
      <w:r w:rsidRPr="00CC5C25">
        <w:t xml:space="preserve">Рисунок  </w:t>
      </w:r>
      <w:r>
        <w:t>3</w:t>
      </w:r>
      <w:r w:rsidRPr="00CC5C25">
        <w:t>.</w:t>
      </w:r>
      <w:r>
        <w:t>12</w:t>
      </w:r>
      <w:r w:rsidRPr="00CC5C25">
        <w:t xml:space="preserve"> </w:t>
      </w:r>
      <w:r>
        <w:t>–</w:t>
      </w:r>
      <w:r w:rsidRPr="00CC5C25">
        <w:t xml:space="preserve"> </w:t>
      </w:r>
      <w:r>
        <w:rPr>
          <w:noProof/>
        </w:rPr>
        <w:t xml:space="preserve">Импорт </w:t>
      </w:r>
      <w:r>
        <w:rPr>
          <w:noProof/>
          <w:lang w:val="en-US"/>
        </w:rPr>
        <w:t>shape</w:t>
      </w:r>
      <w:r w:rsidRPr="00530843">
        <w:rPr>
          <w:noProof/>
        </w:rPr>
        <w:t>-</w:t>
      </w:r>
      <w:r>
        <w:rPr>
          <w:noProof/>
        </w:rPr>
        <w:t>файла в базу данных</w:t>
      </w:r>
    </w:p>
    <w:p w14:paraId="4AACCD15" w14:textId="3A19D9D8" w:rsidR="00752754" w:rsidRPr="00CC5C25" w:rsidRDefault="00752754" w:rsidP="00752754">
      <w:pPr>
        <w:rPr>
          <w:highlight w:val="yellow"/>
        </w:rPr>
      </w:pPr>
      <w:r w:rsidRPr="00530843">
        <w:t>Для импорта файла необходимо настроить соединение с базой данных,</w:t>
      </w:r>
      <w:r w:rsidR="00A54B64">
        <w:t xml:space="preserve"> </w:t>
      </w:r>
      <w:r w:rsidRPr="00530843">
        <w:t>указав имя пользователя,</w:t>
      </w:r>
      <w:r w:rsidR="00A54B64">
        <w:t xml:space="preserve"> </w:t>
      </w:r>
      <w:r w:rsidRPr="00530843">
        <w:t>имя базы,</w:t>
      </w:r>
      <w:r w:rsidR="00A54B64">
        <w:t xml:space="preserve"> </w:t>
      </w:r>
      <w:r w:rsidRPr="00530843">
        <w:t xml:space="preserve">имя хоста и порт соединения. Также необходимо выбрать файл для импорта и поменять поле </w:t>
      </w:r>
      <w:r w:rsidRPr="00530843">
        <w:rPr>
          <w:lang w:val="en-US"/>
        </w:rPr>
        <w:t>SRID</w:t>
      </w:r>
      <w:r w:rsidRPr="00530843">
        <w:t xml:space="preserve"> на необходимое для к</w:t>
      </w:r>
      <w:r w:rsidR="00A54B64">
        <w:t>о</w:t>
      </w:r>
      <w:r w:rsidRPr="00530843">
        <w:t>нкретной системы координат.</w:t>
      </w:r>
      <w:r w:rsidRPr="00CC5C25">
        <w:rPr>
          <w:highlight w:val="yellow"/>
        </w:rPr>
        <w:t xml:space="preserve"> </w:t>
      </w:r>
    </w:p>
    <w:p w14:paraId="69433E0F" w14:textId="5B87E0DA" w:rsidR="00752754" w:rsidRPr="00A54B64" w:rsidRDefault="00752754" w:rsidP="00A54B64">
      <w:pPr>
        <w:rPr>
          <w:noProof/>
        </w:rPr>
      </w:pPr>
      <w:r w:rsidRPr="00C6349E">
        <w:t>По</w:t>
      </w:r>
      <w:r>
        <w:t>сле импорта файла в базу данных, по</w:t>
      </w:r>
      <w:r w:rsidR="00A54B64">
        <w:t>является извещение о успешности</w:t>
      </w:r>
      <w:r w:rsidR="00A54B64" w:rsidRPr="00A54B64">
        <w:t>.</w:t>
      </w:r>
    </w:p>
    <w:p w14:paraId="53B0C1AE" w14:textId="06C9E603" w:rsidR="00752754" w:rsidRPr="00CC5C25" w:rsidRDefault="00752754" w:rsidP="00752754">
      <w:r>
        <w:t>Данный представляются в базе данных в виде таблиц,</w:t>
      </w:r>
      <w:r w:rsidR="00A54B64" w:rsidRPr="00A54B64">
        <w:t xml:space="preserve"> </w:t>
      </w:r>
      <w:r>
        <w:t xml:space="preserve">где каждый столбец в таблице является отражением полей в </w:t>
      </w:r>
      <w:r>
        <w:rPr>
          <w:lang w:val="en-US"/>
        </w:rPr>
        <w:t>shape</w:t>
      </w:r>
      <w:r w:rsidRPr="00C6349E">
        <w:t>-</w:t>
      </w:r>
      <w:r>
        <w:t xml:space="preserve">файле. Данные представленные в базе данных, позже используются </w:t>
      </w:r>
      <w:r>
        <w:rPr>
          <w:lang w:val="en-US"/>
        </w:rPr>
        <w:t>Geoserver</w:t>
      </w:r>
      <w:r w:rsidRPr="00C6349E">
        <w:t>.</w:t>
      </w:r>
      <w:r w:rsidRPr="00CC5C25">
        <w:t xml:space="preserve"> </w:t>
      </w:r>
    </w:p>
    <w:p w14:paraId="64AB65B5" w14:textId="77777777" w:rsidR="003973BC" w:rsidRDefault="003973BC">
      <w:pPr>
        <w:spacing w:after="160" w:line="259" w:lineRule="auto"/>
        <w:ind w:firstLine="0"/>
        <w:jc w:val="left"/>
        <w:rPr>
          <w:b/>
        </w:rPr>
      </w:pPr>
      <w:r>
        <w:br w:type="page"/>
      </w:r>
    </w:p>
    <w:p w14:paraId="702874FA" w14:textId="2FEE5123" w:rsidR="00EE2678" w:rsidRPr="0065008A" w:rsidRDefault="0065008A" w:rsidP="00EE2678">
      <w:pPr>
        <w:pStyle w:val="af9"/>
        <w:outlineLvl w:val="1"/>
      </w:pPr>
      <w:bookmarkStart w:id="40" w:name="_GoBack"/>
      <w:bookmarkEnd w:id="40"/>
      <w:r>
        <w:lastRenderedPageBreak/>
        <w:t>3.</w:t>
      </w:r>
      <w:r w:rsidRPr="0065008A">
        <w:t>4</w:t>
      </w:r>
      <w:r w:rsidR="00EE2678">
        <w:t> </w:t>
      </w:r>
      <w:r>
        <w:t>Выводы по разделу 3</w:t>
      </w:r>
    </w:p>
    <w:p w14:paraId="111F1338" w14:textId="660390CC" w:rsidR="0065008A" w:rsidRPr="00CC5C25" w:rsidRDefault="0065008A" w:rsidP="0065008A">
      <w:r w:rsidRPr="00CC5C25">
        <w:t xml:space="preserve">В данном разделе </w:t>
      </w:r>
      <w:r>
        <w:t>с</w:t>
      </w:r>
      <w:r w:rsidRPr="00CC5C25">
        <w:t xml:space="preserve">оздана </w:t>
      </w:r>
      <w:r>
        <w:t>инфраструктура для работы с геометрическими типами данных</w:t>
      </w:r>
      <w:r w:rsidRPr="00CC5C25">
        <w:t>.</w:t>
      </w:r>
    </w:p>
    <w:p w14:paraId="70310303" w14:textId="309BAA39" w:rsidR="0065008A" w:rsidRPr="00941A7C" w:rsidRDefault="0065008A" w:rsidP="0065008A">
      <w:r>
        <w:t xml:space="preserve">Разработана программа </w:t>
      </w:r>
      <w:r w:rsidRPr="00941A7C">
        <w:t>для работы с геоданными Негорельского лесхоза,</w:t>
      </w:r>
      <w:r>
        <w:t xml:space="preserve"> </w:t>
      </w:r>
      <w:r w:rsidRPr="00941A7C">
        <w:t>которое может выполнять широкий спектр задач по отображению,</w:t>
      </w:r>
      <w:r>
        <w:t xml:space="preserve"> </w:t>
      </w:r>
      <w:r w:rsidRPr="00941A7C">
        <w:t>редкатированию и анализу географических.</w:t>
      </w:r>
    </w:p>
    <w:p w14:paraId="7F9CCB39" w14:textId="1ED8B551" w:rsidR="00F51AF3" w:rsidRDefault="0065008A" w:rsidP="0065008A">
      <w:r w:rsidRPr="00941A7C">
        <w:t>В процессе разработки была рассмотрена</w:t>
      </w:r>
      <w:r>
        <w:t xml:space="preserve"> и настроена организация взаимод</w:t>
      </w:r>
      <w:r w:rsidRPr="00941A7C">
        <w:t>ействия геосерв</w:t>
      </w:r>
      <w:r>
        <w:t>ера,</w:t>
      </w:r>
      <w:r>
        <w:t xml:space="preserve"> </w:t>
      </w:r>
      <w:r>
        <w:t xml:space="preserve">базы данных, </w:t>
      </w:r>
      <w:r w:rsidRPr="00941A7C">
        <w:t>веб</w:t>
      </w:r>
      <w:r>
        <w:t>-интерфейса</w:t>
      </w:r>
      <w:r w:rsidRPr="00941A7C">
        <w:t xml:space="preserve"> и сервисов,</w:t>
      </w:r>
      <w:r>
        <w:t xml:space="preserve"> </w:t>
      </w:r>
      <w:r w:rsidRPr="00941A7C">
        <w:t>в конечном итоге образовавших новую геоинформационн</w:t>
      </w:r>
      <w:r>
        <w:t>ую систему Негорельского опытно-</w:t>
      </w:r>
      <w:r w:rsidRPr="00941A7C">
        <w:t>учебного лесхоза.</w:t>
      </w:r>
    </w:p>
    <w:p w14:paraId="7AB0986C" w14:textId="77777777" w:rsidR="00F51AF3" w:rsidRDefault="00F51AF3">
      <w:pPr>
        <w:spacing w:after="160" w:line="259" w:lineRule="auto"/>
        <w:ind w:firstLine="0"/>
        <w:jc w:val="left"/>
      </w:pPr>
      <w:r>
        <w:br w:type="page"/>
      </w:r>
    </w:p>
    <w:p w14:paraId="76EF4F2A" w14:textId="116672F2" w:rsidR="00F51AF3" w:rsidRDefault="00F51AF3" w:rsidP="00F51AF3">
      <w:pPr>
        <w:pStyle w:val="af7"/>
        <w:outlineLvl w:val="0"/>
      </w:pPr>
      <w:r w:rsidRPr="0013781E">
        <w:rPr>
          <w:noProof/>
          <w:lang w:eastAsia="ru-RU"/>
        </w:rPr>
        <w:lastRenderedPageBreak/>
        <mc:AlternateContent>
          <mc:Choice Requires="wpg">
            <w:drawing>
              <wp:anchor distT="0" distB="0" distL="114300" distR="114300" simplePos="0" relativeHeight="251741184" behindDoc="1" locked="0" layoutInCell="1" allowOverlap="1" wp14:anchorId="358570A8" wp14:editId="5B3FBBBD">
                <wp:simplePos x="0" y="0"/>
                <wp:positionH relativeFrom="page">
                  <wp:posOffset>720090</wp:posOffset>
                </wp:positionH>
                <wp:positionV relativeFrom="page">
                  <wp:posOffset>180340</wp:posOffset>
                </wp:positionV>
                <wp:extent cx="6663600" cy="10335600"/>
                <wp:effectExtent l="0" t="0" r="23495" b="27940"/>
                <wp:wrapNone/>
                <wp:docPr id="2033" name="Группа 2033"/>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2048" name="Прямая соединительная линия 2048"/>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0" name="Прямая соединительная линия 2050"/>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1" name="Прямая соединительная линия 2051"/>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2" name="Прямая соединительная линия 2052"/>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3" name="Прямая соединительная линия 2053"/>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4" name="Прямая соединительная линия 2054"/>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5" name="Прямая соединительная линия 2055"/>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6" name="Прямая соединительная линия 2056"/>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 name="Прямая соединительная линия 2057"/>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8" name="Прямая соединительная линия 2058"/>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9" name="Прямая соединительная линия 2059"/>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0" name="Прямая соединительная линия 2060"/>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1" name="Прямая соединительная линия 2061"/>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2" name="Прямая соединительная линия 2062"/>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3" name="Прямая соединительная линия 2063"/>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4" name="Прямая соединительная линия 2064"/>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5" name="Прямая соединительная линия 2065"/>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6" name="Прямая соединительная линия 2066"/>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7" name="Прямая соединительная линия 2067"/>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8" name="Прямая соединительная линия 2068"/>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9" name="Прямоугольник 2069"/>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0" name="Надпись 2070"/>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69AF" w14:textId="77777777" w:rsidR="00F51AF3" w:rsidRPr="002D0CDF" w:rsidRDefault="00F51AF3" w:rsidP="00F51AF3">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2071" name="Надпись 2071"/>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ABC67" w14:textId="77777777" w:rsidR="00F51AF3" w:rsidRPr="002D0CDF" w:rsidRDefault="00F51AF3" w:rsidP="00F51AF3">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2072" name="Надпись 2072"/>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05E69" w14:textId="77777777" w:rsidR="00F51AF3" w:rsidRPr="002D0CDF" w:rsidRDefault="00F51AF3" w:rsidP="00F51AF3">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2073" name="Надпись 2073"/>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0E9B9" w14:textId="77777777" w:rsidR="00F51AF3" w:rsidRPr="002D0CDF" w:rsidRDefault="00F51AF3" w:rsidP="00F51AF3">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2074" name="Надпись 2074"/>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8ECB9" w14:textId="77777777" w:rsidR="00F51AF3" w:rsidRPr="001A63C2" w:rsidRDefault="00F51AF3" w:rsidP="00F51AF3">
                              <w:pPr>
                                <w:ind w:firstLine="0"/>
                                <w:rPr>
                                  <w:rFonts w:ascii="Arial" w:hAnsi="Arial" w:cs="Arial"/>
                                  <w:sz w:val="20"/>
                                  <w:szCs w:val="20"/>
                                </w:rPr>
                              </w:pPr>
                              <w:r w:rsidRPr="0066310D">
                                <w:rPr>
                                  <w:sz w:val="20"/>
                                  <w:szCs w:val="20"/>
                                </w:rPr>
                                <w:t>Иванов</w:t>
                              </w:r>
                            </w:p>
                            <w:p w14:paraId="4C2E326C" w14:textId="77777777" w:rsidR="00F51AF3" w:rsidRPr="002D0CDF" w:rsidRDefault="00F51AF3" w:rsidP="00F51AF3"/>
                          </w:txbxContent>
                        </wps:txbx>
                        <wps:bodyPr rot="0" vert="horz" wrap="square" lIns="18000" tIns="0" rIns="18000" bIns="0" anchor="t" anchorCtr="0" upright="1">
                          <a:noAutofit/>
                        </wps:bodyPr>
                      </wps:wsp>
                      <wps:wsp>
                        <wps:cNvPr id="2075" name="Надпись 2075"/>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E770F" w14:textId="77777777" w:rsidR="00F51AF3" w:rsidRPr="002D0CDF" w:rsidRDefault="00F51AF3" w:rsidP="00F51AF3">
                              <w:pPr>
                                <w:ind w:firstLine="0"/>
                                <w:rPr>
                                  <w:rFonts w:ascii="Arial" w:hAnsi="Arial" w:cs="Arial"/>
                                  <w:spacing w:val="-6"/>
                                  <w:sz w:val="20"/>
                                  <w:szCs w:val="20"/>
                                </w:rPr>
                              </w:pPr>
                              <w:r w:rsidRPr="0066310D">
                                <w:rPr>
                                  <w:spacing w:val="-6"/>
                                  <w:sz w:val="20"/>
                                  <w:szCs w:val="20"/>
                                </w:rPr>
                                <w:t>Брусенцова</w:t>
                              </w:r>
                            </w:p>
                            <w:p w14:paraId="4BDA7961" w14:textId="77777777" w:rsidR="00F51AF3" w:rsidRPr="002D0CDF" w:rsidRDefault="00F51AF3" w:rsidP="00F51AF3">
                              <w:pPr>
                                <w:ind w:firstLine="0"/>
                                <w:rPr>
                                  <w:rFonts w:ascii="Arial" w:hAnsi="Arial" w:cs="Arial"/>
                                  <w:sz w:val="20"/>
                                  <w:szCs w:val="20"/>
                                </w:rPr>
                              </w:pPr>
                            </w:p>
                            <w:p w14:paraId="176F4CB1" w14:textId="77777777" w:rsidR="00F51AF3" w:rsidRDefault="00F51AF3" w:rsidP="00F51AF3">
                              <w:pPr>
                                <w:ind w:firstLine="0"/>
                              </w:pPr>
                            </w:p>
                          </w:txbxContent>
                        </wps:txbx>
                        <wps:bodyPr rot="0" vert="horz" wrap="square" lIns="18000" tIns="0" rIns="18000" bIns="0" anchor="t" anchorCtr="0" upright="1">
                          <a:noAutofit/>
                        </wps:bodyPr>
                      </wps:wsp>
                      <wps:wsp>
                        <wps:cNvPr id="2076" name="Надпись 2076"/>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49933" w14:textId="77777777" w:rsidR="00F51AF3" w:rsidRPr="002D0CDF" w:rsidRDefault="00F51AF3" w:rsidP="00F51AF3">
                              <w:pPr>
                                <w:ind w:firstLine="0"/>
                                <w:rPr>
                                  <w:rFonts w:ascii="Arial" w:hAnsi="Arial" w:cs="Arial"/>
                                  <w:spacing w:val="-6"/>
                                  <w:sz w:val="20"/>
                                  <w:szCs w:val="20"/>
                                </w:rPr>
                              </w:pPr>
                              <w:r w:rsidRPr="0066310D">
                                <w:rPr>
                                  <w:spacing w:val="-6"/>
                                  <w:sz w:val="20"/>
                                  <w:szCs w:val="20"/>
                                </w:rPr>
                                <w:t>Романенко</w:t>
                              </w:r>
                            </w:p>
                            <w:p w14:paraId="5B55F52B" w14:textId="77777777" w:rsidR="00F51AF3" w:rsidRPr="002D0CDF" w:rsidRDefault="00F51AF3" w:rsidP="00F51AF3">
                              <w:pPr>
                                <w:rPr>
                                  <w:rFonts w:ascii="Arial" w:hAnsi="Arial" w:cs="Arial"/>
                                  <w:sz w:val="20"/>
                                  <w:szCs w:val="20"/>
                                </w:rPr>
                              </w:pPr>
                            </w:p>
                          </w:txbxContent>
                        </wps:txbx>
                        <wps:bodyPr rot="0" vert="horz" wrap="square" lIns="18000" tIns="0" rIns="18000" bIns="0" anchor="t" anchorCtr="0" upright="1">
                          <a:noAutofit/>
                        </wps:bodyPr>
                      </wps:wsp>
                      <wps:wsp>
                        <wps:cNvPr id="2077" name="Надпись 2077"/>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F75BE" w14:textId="77777777" w:rsidR="00F51AF3" w:rsidRPr="002D0CDF" w:rsidRDefault="00F51AF3" w:rsidP="00F51AF3">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2078" name="Надпись 2078"/>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E6BC" w14:textId="77777777" w:rsidR="00F51AF3" w:rsidRPr="002D0CDF" w:rsidRDefault="00F51AF3" w:rsidP="00F51AF3">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2079" name="Надпись 2079"/>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2CE2E" w14:textId="77777777" w:rsidR="00F51AF3" w:rsidRPr="002D0CDF" w:rsidRDefault="00F51AF3" w:rsidP="00F51AF3">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225" name="Надпись 225"/>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48204" w14:textId="77777777" w:rsidR="00F51AF3" w:rsidRPr="002D0CDF" w:rsidRDefault="00F51AF3" w:rsidP="00F51AF3">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226" name="Надпись 226"/>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58EC" w14:textId="77777777" w:rsidR="00F51AF3" w:rsidRPr="00AD2DCB" w:rsidRDefault="00F51AF3" w:rsidP="00F51AF3">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227" name="Надпись 227"/>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48D97" w14:textId="77777777" w:rsidR="00F51AF3" w:rsidRPr="002D0CDF" w:rsidRDefault="00F51AF3" w:rsidP="00F51AF3">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228" name="Надпись 228"/>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20C1" w14:textId="77777777" w:rsidR="00F51AF3" w:rsidRPr="002D0CDF" w:rsidRDefault="00F51AF3" w:rsidP="00F51AF3">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229" name="Надпись 229"/>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F6316" w14:textId="77777777" w:rsidR="00F51AF3" w:rsidRPr="0066310D" w:rsidRDefault="00F51AF3" w:rsidP="00F51AF3">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230" name="Надпись 230"/>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DA0B5" w14:textId="77777777" w:rsidR="00F51AF3" w:rsidRPr="0066310D" w:rsidRDefault="00F51AF3" w:rsidP="00F51AF3">
                              <w:pPr>
                                <w:ind w:firstLine="0"/>
                                <w:jc w:val="center"/>
                                <w:rPr>
                                  <w:sz w:val="36"/>
                                  <w:szCs w:val="36"/>
                                </w:rPr>
                              </w:pPr>
                              <w:r w:rsidRPr="0066310D">
                                <w:rPr>
                                  <w:sz w:val="36"/>
                                  <w:szCs w:val="36"/>
                                </w:rPr>
                                <w:t>БГТУ</w:t>
                              </w:r>
                            </w:p>
                            <w:p w14:paraId="123AF3D5" w14:textId="77777777" w:rsidR="00F51AF3" w:rsidRPr="0066310D" w:rsidRDefault="00F51AF3" w:rsidP="00F51AF3">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231" name="Надпись 231"/>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86453" w14:textId="6BD59210" w:rsidR="00F51AF3" w:rsidRPr="00AD2DCB" w:rsidRDefault="00842C73" w:rsidP="00F51AF3">
                              <w:pPr>
                                <w:suppressAutoHyphens/>
                                <w:spacing w:before="240"/>
                                <w:ind w:firstLine="0"/>
                                <w:jc w:val="center"/>
                                <w:rPr>
                                  <w:rFonts w:ascii="Arial" w:hAnsi="Arial" w:cs="Arial"/>
                                  <w:sz w:val="24"/>
                                  <w:szCs w:val="24"/>
                                </w:rPr>
                              </w:pPr>
                              <w:r>
                                <w:rPr>
                                  <w:sz w:val="24"/>
                                  <w:szCs w:val="24"/>
                                </w:rPr>
                                <w:t>Тестирование</w:t>
                              </w:r>
                            </w:p>
                          </w:txbxContent>
                        </wps:txbx>
                        <wps:bodyPr rot="0" vert="horz" wrap="square" lIns="18000" tIns="0" rIns="18000" bIns="0" anchor="t" anchorCtr="0" upright="1">
                          <a:noAutofit/>
                        </wps:bodyPr>
                      </wps:wsp>
                      <wps:wsp>
                        <wps:cNvPr id="232" name="Надпись 232"/>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B39AF" w14:textId="77777777" w:rsidR="00F51AF3" w:rsidRPr="002D0CDF" w:rsidRDefault="00F51AF3" w:rsidP="00F51AF3">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233" name="Надпись 233"/>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E0A86" w14:textId="77777777" w:rsidR="00F51AF3" w:rsidRPr="002D0CDF" w:rsidRDefault="00F51AF3" w:rsidP="00F51AF3">
                              <w:pPr>
                                <w:ind w:firstLine="0"/>
                                <w:rPr>
                                  <w:rFonts w:ascii="Arial" w:hAnsi="Arial" w:cs="Arial"/>
                                  <w:spacing w:val="-6"/>
                                  <w:sz w:val="20"/>
                                  <w:szCs w:val="20"/>
                                </w:rPr>
                              </w:pPr>
                              <w:r w:rsidRPr="0066310D">
                                <w:rPr>
                                  <w:spacing w:val="-6"/>
                                  <w:sz w:val="20"/>
                                  <w:szCs w:val="20"/>
                                </w:rPr>
                                <w:t>Новосельская</w:t>
                              </w:r>
                            </w:p>
                            <w:p w14:paraId="797674DE" w14:textId="77777777" w:rsidR="00F51AF3" w:rsidRPr="002D0CDF" w:rsidRDefault="00F51AF3" w:rsidP="00F51AF3">
                              <w:pPr>
                                <w:rPr>
                                  <w:rFonts w:ascii="Arial" w:hAnsi="Arial" w:cs="Arial"/>
                                  <w:sz w:val="20"/>
                                  <w:szCs w:val="20"/>
                                </w:rPr>
                              </w:pPr>
                            </w:p>
                            <w:p w14:paraId="506E5FB5" w14:textId="77777777" w:rsidR="00F51AF3" w:rsidRPr="002D0CDF" w:rsidRDefault="00F51AF3" w:rsidP="00F51AF3">
                              <w:pPr>
                                <w:rPr>
                                  <w:rFonts w:ascii="Arial" w:hAnsi="Arial" w:cs="Arial"/>
                                  <w:sz w:val="20"/>
                                  <w:szCs w:val="20"/>
                                </w:rPr>
                              </w:pPr>
                            </w:p>
                          </w:txbxContent>
                        </wps:txbx>
                        <wps:bodyPr rot="0" vert="horz" wrap="square" lIns="18000" tIns="0" rIns="18000" bIns="0" anchor="t" anchorCtr="0" upright="1">
                          <a:noAutofit/>
                        </wps:bodyPr>
                      </wps:wsp>
                      <wps:wsp>
                        <wps:cNvPr id="234" name="Надпись 234"/>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83B3F" w14:textId="77777777" w:rsidR="00F51AF3" w:rsidRPr="00AD2DCB" w:rsidRDefault="00F51AF3" w:rsidP="00F51AF3">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235" name="Надпись 235"/>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D4BF0" w14:textId="77777777" w:rsidR="00F51AF3" w:rsidRPr="00AD2DCB" w:rsidRDefault="00F51AF3" w:rsidP="00F51AF3">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36" name="Надпись 236"/>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77F7C" w14:textId="77777777" w:rsidR="00F51AF3" w:rsidRPr="00AD2DCB" w:rsidRDefault="00F51AF3" w:rsidP="00F51AF3">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237" name="Надпись 237"/>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7A67C" w14:textId="77777777" w:rsidR="00F51AF3" w:rsidRPr="0066310D" w:rsidRDefault="00F51AF3" w:rsidP="00F51AF3">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238" name="Надпись 238"/>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B5C22" w14:textId="77777777" w:rsidR="00F51AF3" w:rsidRPr="002D0CDF" w:rsidRDefault="00F51AF3" w:rsidP="00F51AF3">
                              <w:pPr>
                                <w:ind w:firstLine="0"/>
                                <w:rPr>
                                  <w:rFonts w:ascii="Arial" w:hAnsi="Arial" w:cs="Arial"/>
                                  <w:spacing w:val="-6"/>
                                  <w:sz w:val="20"/>
                                  <w:szCs w:val="20"/>
                                </w:rPr>
                              </w:pPr>
                            </w:p>
                            <w:p w14:paraId="5EEA4E28" w14:textId="77777777" w:rsidR="00F51AF3" w:rsidRPr="002D0CDF" w:rsidRDefault="00F51AF3" w:rsidP="00F51AF3">
                              <w:pPr>
                                <w:rPr>
                                  <w:rFonts w:ascii="Arial" w:hAnsi="Arial" w:cs="Arial"/>
                                  <w:sz w:val="20"/>
                                  <w:szCs w:val="20"/>
                                </w:rPr>
                              </w:pPr>
                            </w:p>
                            <w:p w14:paraId="5DC52B26" w14:textId="77777777" w:rsidR="00F51AF3" w:rsidRPr="002D0CDF" w:rsidRDefault="00F51AF3" w:rsidP="00F51AF3">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58570A8" id="Группа 2033" o:spid="_x0000_s1348" style="position:absolute;left:0;text-align:left;margin-left:56.7pt;margin-top:14.2pt;width:524.7pt;height:813.85pt;z-index:-251575296;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">
                <v:line id="Прямая соединительная линия 2048" o:spid="_x0000_s1349"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4H74AAADdAAAADwAAAGRycy9kb3ducmV2LnhtbERPvQrCMBDeBd8hnOCmqaIi1SgiVNzE&#10;2sXtbM622FxKE7W+vRkEx4/vf73tTC1e1LrKsoLJOAJBnFtdcaEguySjJQjnkTXWlknBhxxsN/3e&#10;GmNt33ymV+oLEULYxaig9L6JpXR5SQbd2DbEgbvb1qAPsC2kbvEdwk0tp1G0kAYrDg0lNrQvKX+k&#10;T6Pgcc3myeG015c63elbkfjr7a6VGg663QqEp87/xT/3USuYRrMwN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b/gfvgAAAN0AAAAPAAAAAAAAAAAAAAAAAKEC&#10;AABkcnMvZG93bnJldi54bWxQSwUGAAAAAAQABAD5AAAAjAMAAAAA&#10;" strokeweight="2pt"/>
                <v:line id="Прямая соединительная линия 2050" o:spid="_x0000_s1350"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bl8QAAADdAAAADwAAAGRycy9kb3ducmV2LnhtbERPz2vCMBS+C/4P4Qm7aTrHinRGkY2B&#10;ehizCnp8Nm9tt+alJLHt/vvlMPD48f1ergfTiI6cry0reJwlIIgLq2suFZyO79MFCB+QNTaWScEv&#10;eVivxqMlZtr2fKAuD6WIIewzVFCF0GZS+qIig35mW+LIfVlnMEToSqkd9jHcNHKeJKk0WHNsqLCl&#10;14qKn/xmFHw8fabdZrffDuddei3eDtfLd++UepgMmxcQgYZwF/+7t1rBPHmO++Ob+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d9uXxAAAAN0AAAAPAAAAAAAAAAAA&#10;AAAAAKECAABkcnMvZG93bnJldi54bWxQSwUGAAAAAAQABAD5AAAAkgMAAAAA&#10;"/>
                <v:line id="Прямая соединительная линия 2051" o:spid="_x0000_s1351"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zHX8AAAADdAAAADwAAAGRycy9kb3ducmV2LnhtbESPwQrCMBBE74L/EFbwpqmCItUoIlS8&#10;idVLb2uztsVmU5qo9e+NIHgcZuYNs9p0phZPal1lWcFkHIEgzq2uuFBwOSejBQjnkTXWlknBmxxs&#10;1v3eCmNtX3yiZ+oLESDsYlRQet/EUrq8JINubBvi4N1sa9AH2RZSt/gKcFPLaRTNpcGKw0KJDe1K&#10;yu/pwyi4Z5dZsj/u9LlOt/paJD673rRSw0G3XYLw1Pl/+Nc+aAXTaDaB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SMx1/AAAAA3QAAAA8AAAAAAAAAAAAAAAAA&#10;oQIAAGRycy9kb3ducmV2LnhtbFBLBQYAAAAABAAEAPkAAACOAwAAAAA=&#10;" strokeweight="2pt"/>
                <v:line id="Прямая соединительная линия 2052" o:spid="_x0000_s1352"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nge8cAAADdAAAADwAAAGRycy9kb3ducmV2LnhtbESPQWvCQBSE7wX/w/KE3urGlAZJXUUs&#10;Be2hVFvQ4zP7mkSzb8PuNkn/fbcgeBxm5htmvhxMIzpyvrasYDpJQBAXVtdcKvj6fH2YgfABWWNj&#10;mRT8koflYnQ3x1zbnnfU7UMpIoR9jgqqENpcSl9UZNBPbEscvW/rDIYoXSm1wz7CTSPTJMmkwZrj&#10;QoUtrSsqLvsfo+D98SPrVtu3zXDYZqfiZXc6nnun1P14WD2DCDSEW/ja3mgFafKUwv+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6eB7xwAAAN0AAAAPAAAAAAAA&#10;AAAAAAAAAKECAABkcnMvZG93bnJldi54bWxQSwUGAAAAAAQABAD5AAAAlQMAAAAA&#10;"/>
                <v:line id="Прямая соединительная линия 2053" o:spid="_x0000_s1353"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VF4MgAAADdAAAADwAAAGRycy9kb3ducmV2LnhtbESPT2vCQBTE70K/w/IKvemmSoOkriIt&#10;BfVQ/FNoj8/sM4nNvg27a5J+e7cgeBxm5jfMbNGbWrTkfGVZwfMoAUGcW11xoeDr8DGcgvABWWNt&#10;mRT8kYfF/GEww0zbjnfU7kMhIoR9hgrKEJpMSp+XZNCPbEMcvZN1BkOUrpDaYRfhppbjJEmlwYrj&#10;QokNvZWU/+4vRsHnZJu2y/Vm1X+v02P+vjv+nDun1NNjv3wFEagP9/CtvdIKxsnLBP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aVF4MgAAADdAAAADwAAAAAA&#10;AAAAAAAAAAChAgAAZHJzL2Rvd25yZXYueG1sUEsFBgAAAAAEAAQA+QAAAJYDAAAAAA==&#10;"/>
                <v:line id="Прямая соединительная линия 2054" o:spid="_x0000_s1354"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zdlMgAAADdAAAADwAAAGRycy9kb3ducmV2LnhtbESPQWvCQBSE7wX/w/IKvdVNbRskuopY&#10;CtpDqVbQ4zP7TKLZt2F3m6T/3hUKPQ4z8w0znfemFi05X1lW8DRMQBDnVldcKNh9vz+OQfiArLG2&#10;TAp+ycN8NribYqZtxxtqt6EQEcI+QwVlCE0mpc9LMuiHtiGO3sk6gyFKV0jtsItwU8tRkqTSYMVx&#10;ocSGliXll+2PUfD5/JW2i/XHqt+v02P+tjkezp1T6uG+X0xABOrDf/ivvdIKRsnrC9zexCc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kzdlMgAAADdAAAADwAAAAAA&#10;AAAAAAAAAAChAgAAZHJzL2Rvd25yZXYueG1sUEsFBgAAAAAEAAQA+QAAAJYDAAAAAA==&#10;"/>
                <v:line id="Прямая соединительная линия 2055" o:spid="_x0000_s1355"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B4D8gAAADdAAAADwAAAGRycy9kb3ducmV2LnhtbESPT2vCQBTE74V+h+UJvdWNFoNEV5GW&#10;gvYg9Q/o8Zl9TdJm34bdbZJ++64geBxm5jfMfNmbWrTkfGVZwWiYgCDOra64UHA8vD9PQfiArLG2&#10;TAr+yMNy8fgwx0zbjnfU7kMhIoR9hgrKEJpMSp+XZNAPbUMcvS/rDIYoXSG1wy7CTS3HSZJKgxXH&#10;hRIbei0p/9n/GgXbl8+0XW0+1v1pk17yt93l/N05pZ4G/WoGIlAf7uFbe60VjJPJBK5v4hO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QB4D8gAAADdAAAADwAAAAAA&#10;AAAAAAAAAAChAgAAZHJzL2Rvd25yZXYueG1sUEsFBgAAAAAEAAQA+QAAAJYDAAAAAA==&#10;"/>
                <v:line id="Прямая соединительная линия 2056" o:spid="_x0000_s1356"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fK8AAAADdAAAADwAAAGRycy9kb3ducmV2LnhtbESPwQrCMBBE74L/EFbwpqmCItUoIlS8&#10;idVLb2uztsVmU5qo9e+NIHgcZuYNs9p0phZPal1lWcFkHIEgzq2uuFBwOSejBQjnkTXWlknBmxxs&#10;1v3eCmNtX3yiZ+oLESDsYlRQet/EUrq8JINubBvi4N1sa9AH2RZSt/gKcFPLaRTNpcGKw0KJDe1K&#10;yu/pwyi4Z5dZsj/u9LlOt/paJD673rRSw0G3XYLw1Pl/+Nc+aAXTaDaH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tlXyvAAAAA3QAAAA8AAAAAAAAAAAAAAAAA&#10;oQIAAGRycy9kb3ducmV2LnhtbFBLBQYAAAAABAAEAPkAAACOAwAAAAA=&#10;" strokeweight="2pt"/>
                <v:line id="Прямая соединительная линия 2057" o:spid="_x0000_s1357"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n6sMEAAADdAAAADwAAAGRycy9kb3ducmV2LnhtbESPzQrCMBCE74LvEFbwpqmCP1SjiFDx&#10;JlYv3tZmbYvNpjRR69sbQfA4zMw3zHLdmko8qXGlZQWjYQSCOLO65FzB+ZQM5iCcR9ZYWSYFb3Kw&#10;XnU7S4y1ffGRnqnPRYCwi1FB4X0dS+myggy6oa2Jg3ezjUEfZJNL3eArwE0lx1E0lQZLDgsF1rQt&#10;KLunD6PgfjlPkt1hq09VutHXPPGX600r1e+1mwUIT63/h3/tvVYwjiYz+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KfqwwQAAAN0AAAAPAAAAAAAAAAAAAAAA&#10;AKECAABkcnMvZG93bnJldi54bWxQSwUGAAAAAAQABAD5AAAAjwMAAAAA&#10;" strokeweight="2pt"/>
                <v:line id="Прямая соединительная линия 2058" o:spid="_x0000_s1358"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Zuwr4AAADdAAAADwAAAGRycy9kb3ducmV2LnhtbERPuwrCMBTdBf8hXMFNUwVFqqmIUHET&#10;q4vbtbl9YHNTmqj1780gOB7Oe7PtTSNe1LnasoLZNAJBnFtdc6ngekknKxDOI2tsLJOCDznYJsPB&#10;BmNt33ymV+ZLEULYxaig8r6NpXR5RQbd1LbEgStsZ9AH2JVSd/gO4aaR8yhaSoM1h4YKW9pXlD+y&#10;p1HwuF0X6eG015cm2+l7mfrbvdBKjUf9bg3CU+//4p/7qBXMo0WYG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tm7CvgAAAN0AAAAPAAAAAAAAAAAAAAAAAKEC&#10;AABkcnMvZG93bnJldi54bWxQSwUGAAAAAAQABAD5AAAAjAMAAAAA&#10;" strokeweight="2pt"/>
                <v:line id="Прямая соединительная линия 2059" o:spid="_x0000_s1359"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rLWcAAAADdAAAADwAAAGRycy9kb3ducmV2LnhtbESPwQrCMBBE74L/EFbwpqmCotUoIlS8&#10;idWLt7VZ22KzKU3U+vdGEDwOM/OGWa5bU4knNa60rGA0jEAQZ1aXnCs4n5LBDITzyBory6TgTQ7W&#10;q25nibG2Lz7SM/W5CBB2MSoovK9jKV1WkEE3tDVx8G62MeiDbHKpG3wFuKnkOIqm0mDJYaHAmrYF&#10;Zff0YRTcL+dJsjts9alKN/qaJ/5yvWml+r12swDhqfX/8K+91wrG0WQO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6y1nAAAAA3QAAAA8AAAAAAAAAAAAAAAAA&#10;oQIAAGRycy9kb3ducmV2LnhtbFBLBQYAAAAABAAEAPkAAACOAwAAAAA=&#10;" strokeweight="2pt"/>
                <v:line id="Прямая соединительная линия 2060" o:spid="_x0000_s1360"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yoeb4AAADdAAAADwAAAGRycy9kb3ducmV2LnhtbERPuwrCMBTdBf8hXMFNUwVFqqmIUHET&#10;q4vbtbl9YHNTmqj1780gOB7Oe7PtTSNe1LnasoLZNAJBnFtdc6ngekknKxDOI2tsLJOCDznYJsPB&#10;BmNt33ymV+ZLEULYxaig8r6NpXR5RQbd1LbEgStsZ9AH2JVSd/gO4aaR8yhaSoM1h4YKW9pXlD+y&#10;p1HwuF0X6eG015cm2+l7mfrbvdBKjUf9bg3CU+//4p/7qBXMo2XYH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rKh5vgAAAN0AAAAPAAAAAAAAAAAAAAAAAKEC&#10;AABkcnMvZG93bnJldi54bWxQSwUGAAAAAAQABAD5AAAAjAMAAAAA&#10;" strokeweight="2pt"/>
                <v:line id="Прямая соединительная линия 2061" o:spid="_x0000_s1361"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AN4sAAAADdAAAADwAAAGRycy9kb3ducmV2LnhtbESPwQrCMBBE74L/EFbwpqmCItUoIlS8&#10;idVLb2uztsVmU5qo9e+NIHgcZuYNs9p0phZPal1lWcFkHIEgzq2uuFBwOSejBQjnkTXWlknBmxxs&#10;1v3eCmNtX3yiZ+oLESDsYlRQet/EUrq8JINubBvi4N1sa9AH2RZSt/gKcFPLaRTNpcGKw0KJDe1K&#10;yu/pwyi4Z5dZsj/u9LlOt/paJD673rRSw0G3XYLw1Pl/+Nc+aAXTaD6B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gDeLAAAAA3QAAAA8AAAAAAAAAAAAAAAAA&#10;oQIAAGRycy9kb3ducmV2LnhtbFBLBQYAAAAABAAEAPkAAACOAwAAAAA=&#10;" strokeweight="2pt"/>
                <v:line id="Прямая соединительная линия 2062" o:spid="_x0000_s1362"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TlcAAAADdAAAADwAAAGRycy9kb3ducmV2LnhtbESPwQrCMBBE74L/EFbwpqkFRapRRKh4&#10;E6sXb2uztsVmU5qo9e+NIHgcZuYNs1x3phZPal1lWcFkHIEgzq2uuFBwPqWjOQjnkTXWlknBmxys&#10;V/3eEhNtX3ykZ+YLESDsElRQet8kUrq8JINubBvi4N1sa9AH2RZSt/gKcFPLOIpm0mDFYaHEhrYl&#10;5ffsYRTcL+dpujts9anONvpapP5yvWmlhoNuswDhqfP/8K+91wriaBb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yk5XAAAAA3QAAAA8AAAAAAAAAAAAAAAAA&#10;oQIAAGRycy9kb3ducmV2LnhtbFBLBQYAAAAABAAEAPkAAACOAwAAAAA=&#10;" strokeweight="2pt"/>
                <v:line id="Прямая соединительная линия 2063" o:spid="_x0000_s1363"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42DsAAAADdAAAADwAAAGRycy9kb3ducmV2LnhtbESPwQrCMBBE74L/EFbwpqmKItUoIlS8&#10;idWLt7VZ22KzKU3U+vdGEDwOM/OGWa5bU4knNa60rGA0jEAQZ1aXnCs4n5LBHITzyBory6TgTQ7W&#10;q25nibG2Lz7SM/W5CBB2MSoovK9jKV1WkEE3tDVx8G62MeiDbHKpG3wFuKnkOIpm0mDJYaHAmrYF&#10;Zff0YRTcL+dpsjts9alKN/qaJ/5yvWml+r12swDhqfX/8K+91wrG0Ww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Ng7AAAAA3QAAAA8AAAAAAAAAAAAAAAAA&#10;oQIAAGRycy9kb3ducmV2LnhtbFBLBQYAAAAABAAEAPkAAACOAwAAAAA=&#10;" strokeweight="2pt"/>
                <v:line id="Прямая соединительная линия 2064" o:spid="_x0000_s1364"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AXKccAAADdAAAADwAAAGRycy9kb3ducmV2LnhtbESPQWvCQBSE7wX/w/IEb3VTLaFEVxFL&#10;QT2Uagt6fGafSWr2bdhdk/TfdwtCj8PMfMPMl72pRUvOV5YVPI0TEMS51RUXCr4+3x5fQPiArLG2&#10;TAp+yMNyMXiYY6Ztx3tqD6EQEcI+QwVlCE0mpc9LMujHtiGO3sU6gyFKV0jtsItwU8tJkqTSYMVx&#10;ocSG1iXl18PNKHiffqTtarvb9Mdtes5f9+fTd+eUGg371QxEoD78h+/tjVYwSdJn+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IBcpxwAAAN0AAAAPAAAAAAAA&#10;AAAAAAAAAKECAABkcnMvZG93bnJldi54bWxQSwUGAAAAAAQABAD5AAAAlQMAAAAA&#10;"/>
                <v:line id="Прямая соединительная линия 2065" o:spid="_x0000_s1365"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yysscAAADdAAAADwAAAGRycy9kb3ducmV2LnhtbESPQWvCQBSE7wX/w/IEb3VTpaFEVxFL&#10;QT2Uagt6fGafSWr2bdhdk/TfdwtCj8PMfMPMl72pRUvOV5YVPI0TEMS51RUXCr4+3x5fQPiArLG2&#10;TAp+yMNyMXiYY6Ztx3tqD6EQEcI+QwVlCE0mpc9LMujHtiGO3sU6gyFKV0jtsItwU8tJkqTSYMVx&#10;ocSG1iXl18PNKHiffqTtarvb9Mdtes5f9+fTd+eUGg371QxEoD78h+/tjVYwSdJn+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bLKyxwAAAN0AAAAPAAAAAAAA&#10;AAAAAAAAAKECAABkcnMvZG93bnJldi54bWxQSwUGAAAAAAQABAD5AAAAlQMAAAAA&#10;"/>
                <v:line id="Прямая соединительная линия 2066" o:spid="_x0000_s1366"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mVlsAAAADdAAAADwAAAGRycy9kb3ducmV2LnhtbESPwQrCMBBE74L/EFbwpqmCRapRRKh4&#10;E6sXb2uztsVmU5qo9e+NIHgcZuYNs1x3phZPal1lWcFkHIEgzq2uuFBwPqWjOQjnkTXWlknBmxys&#10;V/3eEhNtX3ykZ+YLESDsElRQet8kUrq8JINubBvi4N1sa9AH2RZSt/gKcFPLaRTF0mDFYaHEhrYl&#10;5ffsYRTcL+dZujts9anONvpapP5yvWmlhoNuswDhqfP/8K+91wqmURz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JlZbAAAAA3QAAAA8AAAAAAAAAAAAAAAAA&#10;oQIAAGRycy9kb3ducmV2LnhtbFBLBQYAAAAABAAEAPkAAACOAwAAAAA=&#10;" strokeweight="2pt"/>
                <v:line id="Прямая соединительная линия 2067" o:spid="_x0000_s1367"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UwDcEAAADdAAAADwAAAGRycy9kb3ducmV2LnhtbESPzQrCMBCE74LvEFbwpqmCP1SjiFDx&#10;JlYv3tZmbYvNpjRR69sbQfA4zMw3zHLdmko8qXGlZQWjYQSCOLO65FzB+ZQM5iCcR9ZYWSYFb3Kw&#10;XnU7S4y1ffGRnqnPRYCwi1FB4X0dS+myggy6oa2Jg3ezjUEfZJNL3eArwE0lx1E0lQZLDgsF1rQt&#10;KLunD6PgfjlPkt1hq09VutHXPPGX600r1e+1mwUIT63/h3/tvVYwjqYz+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RTANwQAAAN0AAAAPAAAAAAAAAAAAAAAA&#10;AKECAABkcnMvZG93bnJldi54bWxQSwUGAAAAAAQABAD5AAAAjwMAAAAA&#10;" strokeweight="2pt"/>
                <v:line id="Прямая соединительная линия 2068" o:spid="_x0000_s1368"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qkf74AAADdAAAADwAAAGRycy9kb3ducmV2LnhtbERPuwrCMBTdBf8hXMFNUwVFqqmIUHET&#10;q4vbtbl9YHNTmqj1780gOB7Oe7PtTSNe1LnasoLZNAJBnFtdc6ngekknKxDOI2tsLJOCDznYJsPB&#10;BmNt33ymV+ZLEULYxaig8r6NpXR5RQbd1LbEgStsZ9AH2JVSd/gO4aaR8yhaSoM1h4YKW9pXlD+y&#10;p1HwuF0X6eG015cm2+l7mfrbvdBKjUf9bg3CU+//4p/7qBXMo2WYG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2qR/vgAAAN0AAAAPAAAAAAAAAAAAAAAAAKEC&#10;AABkcnMvZG93bnJldi54bWxQSwUGAAAAAAQABAD5AAAAjAMAAAAA&#10;" strokeweight="2pt"/>
                <v:rect id="Прямоугольник 2069" o:spid="_x0000_s1369"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SnTMQA&#10;AADdAAAADwAAAGRycy9kb3ducmV2LnhtbESPQYvCMBSE78L+h/AWvGmqB9l2jVIFwdOitT/g0bxt&#10;i81LbWLb9dcbYcHjMDPfMOvtaBrRU+dqywoW8wgEcWF1zaWC/HKYfYFwHlljY5kU/JGD7eZjssZE&#10;24HP1Ge+FAHCLkEFlfdtIqUrKjLo5rYlDt6v7Qz6ILtS6g6HADeNXEbRShqsOSxU2NK+ouKa3Y2C&#10;qx/7n7TMHoc438XFaZcO91uq1PRzTL9BeBr9O/zfPmoFy2gVw+tNe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p0zEAAAA3QAAAA8AAAAAAAAAAAAAAAAAmAIAAGRycy9k&#10;b3ducmV2LnhtbFBLBQYAAAAABAAEAPUAAACJAwAAAAA=&#10;" filled="f" strokeweight="2pt"/>
                <v:shape id="Надпись 2070" o:spid="_x0000_s1370"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CqMIA&#10;AADdAAAADwAAAGRycy9kb3ducmV2LnhtbERPy2oCMRTdF/oP4Ra6KZo4SJWpUcQH2F19ri/J7czg&#10;5GaYZHT6981CcHk479mid7W4URsqzxpGQwWC2HhbcaHhdNwOpiBCRLZYeyYNfxRgMX99mWFu/Z33&#10;dDvEQqQQDjlqKGNscimDKclhGPqGOHG/vnUYE2wLaVu8p3BXy0ypT+mw4tRQYkOrksz10DkN626a&#10;mc34Z/KhrqNvMt3W95ez1u9v/fILRKQ+PsUP985qyNQk7U9v0hO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0KowgAAAN0AAAAPAAAAAAAAAAAAAAAAAJgCAABkcnMvZG93&#10;bnJldi54bWxQSwUGAAAAAAQABAD1AAAAhwMAAAAA&#10;" filled="f" stroked="f">
                  <v:textbox inset=".5mm,.5mm,.5mm,0">
                    <w:txbxContent>
                      <w:p w14:paraId="63D469AF" w14:textId="77777777" w:rsidR="00F51AF3" w:rsidRPr="002D0CDF" w:rsidRDefault="00F51AF3" w:rsidP="00F51AF3">
                        <w:pPr>
                          <w:ind w:firstLine="0"/>
                          <w:jc w:val="center"/>
                          <w:rPr>
                            <w:rFonts w:ascii="Arial" w:hAnsi="Arial" w:cs="Arial"/>
                            <w:sz w:val="18"/>
                            <w:szCs w:val="18"/>
                          </w:rPr>
                        </w:pPr>
                        <w:r w:rsidRPr="0066310D">
                          <w:rPr>
                            <w:sz w:val="18"/>
                            <w:szCs w:val="18"/>
                          </w:rPr>
                          <w:t>Листов</w:t>
                        </w:r>
                      </w:p>
                    </w:txbxContent>
                  </v:textbox>
                </v:shape>
                <v:shape id="Надпись 2071" o:spid="_x0000_s1371"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nM8UA&#10;AADdAAAADwAAAGRycy9kb3ducmV2LnhtbESPQWsCMRSE74X+h/AKXoomu0iV1SilrWBvrVXPj+S5&#10;u7h5WTZZXf99Uyh4HGbmG2a5HlwjLtSF2rOGbKJAEBtvay417H824zmIEJEtNp5Jw40CrFePD0ss&#10;rL/yN112sRQJwqFADVWMbSFlMBU5DBPfEifv5DuHMcmulLbDa4K7RuZKvUiHNaeFClt6q8icd73T&#10;8N7Pc/Mx/Zo9q3P2Sabf+OF40Hr0NLwuQEQa4j38395aDbmaZfD3Jj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U+czxQAAAN0AAAAPAAAAAAAAAAAAAAAAAJgCAABkcnMv&#10;ZG93bnJldi54bWxQSwUGAAAAAAQABAD1AAAAigMAAAAA&#10;" filled="f" stroked="f">
                  <v:textbox inset=".5mm,.5mm,.5mm,0">
                    <w:txbxContent>
                      <w:p w14:paraId="50CABC67" w14:textId="77777777" w:rsidR="00F51AF3" w:rsidRPr="002D0CDF" w:rsidRDefault="00F51AF3" w:rsidP="00F51AF3">
                        <w:pPr>
                          <w:ind w:firstLine="0"/>
                          <w:jc w:val="center"/>
                          <w:rPr>
                            <w:rFonts w:ascii="Arial" w:hAnsi="Arial" w:cs="Arial"/>
                            <w:sz w:val="18"/>
                            <w:szCs w:val="18"/>
                          </w:rPr>
                        </w:pPr>
                        <w:r w:rsidRPr="0066310D">
                          <w:rPr>
                            <w:sz w:val="18"/>
                            <w:szCs w:val="18"/>
                          </w:rPr>
                          <w:t>Изм</w:t>
                        </w:r>
                      </w:p>
                    </w:txbxContent>
                  </v:textbox>
                </v:shape>
                <v:shape id="Надпись 2072" o:spid="_x0000_s1372"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F5RMYA&#10;AADdAAAADwAAAGRycy9kb3ducmV2LnhtbESPS2vDMBCE74X+B7GFXkojxYQkuFFCyAPSWx5tz4u0&#10;tU2slbHkxP33VSCQ4zAz3zCzRe9qcaE2VJ41DAcKBLHxtuJCw9dp+z4FESKyxdozafijAIv589MM&#10;c+uvfKDLMRYiQTjkqKGMscmlDKYkh2HgG+Lk/frWYUyyLaRt8ZrgrpaZUmPpsOK0UGJDq5LM+dg5&#10;DetumpnNaD95U+fhJ5lu6/ufb61fX/rlB4hIfXyE7+2d1ZCpSQa3N+k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F5RMYAAADdAAAADwAAAAAAAAAAAAAAAACYAgAAZHJz&#10;L2Rvd25yZXYueG1sUEsFBgAAAAAEAAQA9QAAAIsDAAAAAA==&#10;" filled="f" stroked="f">
                  <v:textbox inset=".5mm,.5mm,.5mm,0">
                    <w:txbxContent>
                      <w:p w14:paraId="06805E69" w14:textId="77777777" w:rsidR="00F51AF3" w:rsidRPr="002D0CDF" w:rsidRDefault="00F51AF3" w:rsidP="00F51AF3">
                        <w:pPr>
                          <w:ind w:firstLine="0"/>
                          <w:jc w:val="center"/>
                        </w:pPr>
                        <w:r w:rsidRPr="0066310D">
                          <w:rPr>
                            <w:sz w:val="18"/>
                            <w:szCs w:val="18"/>
                          </w:rPr>
                          <w:t>Лист</w:t>
                        </w:r>
                      </w:p>
                    </w:txbxContent>
                  </v:textbox>
                </v:shape>
                <v:shape id="Надпись 2073" o:spid="_x0000_s1373"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3c38UA&#10;AADdAAAADwAAAGRycy9kb3ducmV2LnhtbESPT2sCMRTE70K/Q3iFXqQmrlJlaxSxCnpr7Z/zI3nd&#10;Xdy8LJusbr99Iwgeh5n5DbNY9a4WZ2pD5VnDeKRAEBtvKy40fH3unucgQkS2WHsmDX8UYLV8GCww&#10;t/7CH3Q+xkIkCIccNZQxNrmUwZTkMIx8Q5y8X986jEm2hbQtXhLc1TJT6kU6rDgtlNjQpiRzOnZO&#10;w1s3z8x2+j4bqtP4QKbb+f7nW+unx379CiJSH+/hW3tvNWRqNoHrm/Q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dzfxQAAAN0AAAAPAAAAAAAAAAAAAAAAAJgCAABkcnMv&#10;ZG93bnJldi54bWxQSwUGAAAAAAQABAD1AAAAigMAAAAA&#10;" filled="f" stroked="f">
                  <v:textbox inset=".5mm,.5mm,.5mm,0">
                    <w:txbxContent>
                      <w:p w14:paraId="31A0E9B9" w14:textId="77777777" w:rsidR="00F51AF3" w:rsidRPr="002D0CDF" w:rsidRDefault="00F51AF3" w:rsidP="00F51AF3">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2074" o:spid="_x0000_s1374"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FPMYA&#10;AADdAAAADwAAAGRycy9kb3ducmV2LnhtbESPT2sCMRTE7wW/Q3iCt5pVbJXVKCIIhfbS1Yu35+bt&#10;H928LEm6u+2nbwoFj8PM/IbZ7AbTiI6cry0rmE0TEMS51TWXCs6n4/MKhA/IGhvLpOCbPOy2o6cN&#10;ptr2/EldFkoRIexTVFCF0KZS+rwig35qW+LoFdYZDFG6UmqHfYSbRs6T5FUarDkuVNjSoaL8nn0Z&#10;BcNLdr4Ux8I5Sx/7n1v53nfLq1KT8bBfgwg0hEf4v/2mFcyT5QL+3s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XFPMYAAADdAAAADwAAAAAAAAAAAAAAAACYAgAAZHJz&#10;L2Rvd25yZXYueG1sUEsFBgAAAAAEAAQA9QAAAIsDAAAAAA==&#10;" filled="f" stroked="f">
                  <v:textbox inset=".5mm,0,.5mm,0">
                    <w:txbxContent>
                      <w:p w14:paraId="19C8ECB9" w14:textId="77777777" w:rsidR="00F51AF3" w:rsidRPr="001A63C2" w:rsidRDefault="00F51AF3" w:rsidP="00F51AF3">
                        <w:pPr>
                          <w:ind w:firstLine="0"/>
                          <w:rPr>
                            <w:rFonts w:ascii="Arial" w:hAnsi="Arial" w:cs="Arial"/>
                            <w:sz w:val="20"/>
                            <w:szCs w:val="20"/>
                          </w:rPr>
                        </w:pPr>
                        <w:r w:rsidRPr="0066310D">
                          <w:rPr>
                            <w:sz w:val="20"/>
                            <w:szCs w:val="20"/>
                          </w:rPr>
                          <w:t>Иванов</w:t>
                        </w:r>
                      </w:p>
                      <w:p w14:paraId="4C2E326C" w14:textId="77777777" w:rsidR="00F51AF3" w:rsidRPr="002D0CDF" w:rsidRDefault="00F51AF3" w:rsidP="00F51AF3"/>
                    </w:txbxContent>
                  </v:textbox>
                </v:shape>
                <v:shape id="Надпись 2075" o:spid="_x0000_s1375"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gp8YA&#10;AADdAAAADwAAAGRycy9kb3ducmV2LnhtbESPzWsCMRTE7wX/h/CE3mpWwQ9Wo4ggFNqLWy/enpu3&#10;H7p5WZJ0d9u/vhGEHoeZ+Q2z2Q2mER05X1tWMJ0kIIhzq2suFZy/jm8rED4ga2wsk4If8rDbjl42&#10;mGrb84m6LJQiQtinqKAKoU2l9HlFBv3EtsTRK6wzGKJ0pdQO+wg3jZwlyUIarDkuVNjSoaL8nn0b&#10;BcM8O1+KY+Gcpc/976386LvlVanX8bBfgwg0hP/ws/2uFcyS5Rweb+IT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lgp8YAAADdAAAADwAAAAAAAAAAAAAAAACYAgAAZHJz&#10;L2Rvd25yZXYueG1sUEsFBgAAAAAEAAQA9QAAAIsDAAAAAA==&#10;" filled="f" stroked="f">
                  <v:textbox inset=".5mm,0,.5mm,0">
                    <w:txbxContent>
                      <w:p w14:paraId="7F6E770F" w14:textId="77777777" w:rsidR="00F51AF3" w:rsidRPr="002D0CDF" w:rsidRDefault="00F51AF3" w:rsidP="00F51AF3">
                        <w:pPr>
                          <w:ind w:firstLine="0"/>
                          <w:rPr>
                            <w:rFonts w:ascii="Arial" w:hAnsi="Arial" w:cs="Arial"/>
                            <w:spacing w:val="-6"/>
                            <w:sz w:val="20"/>
                            <w:szCs w:val="20"/>
                          </w:rPr>
                        </w:pPr>
                        <w:r w:rsidRPr="0066310D">
                          <w:rPr>
                            <w:spacing w:val="-6"/>
                            <w:sz w:val="20"/>
                            <w:szCs w:val="20"/>
                          </w:rPr>
                          <w:t>Брусенцова</w:t>
                        </w:r>
                      </w:p>
                      <w:p w14:paraId="4BDA7961" w14:textId="77777777" w:rsidR="00F51AF3" w:rsidRPr="002D0CDF" w:rsidRDefault="00F51AF3" w:rsidP="00F51AF3">
                        <w:pPr>
                          <w:ind w:firstLine="0"/>
                          <w:rPr>
                            <w:rFonts w:ascii="Arial" w:hAnsi="Arial" w:cs="Arial"/>
                            <w:sz w:val="20"/>
                            <w:szCs w:val="20"/>
                          </w:rPr>
                        </w:pPr>
                      </w:p>
                      <w:p w14:paraId="176F4CB1" w14:textId="77777777" w:rsidR="00F51AF3" w:rsidRDefault="00F51AF3" w:rsidP="00F51AF3">
                        <w:pPr>
                          <w:ind w:firstLine="0"/>
                        </w:pPr>
                      </w:p>
                    </w:txbxContent>
                  </v:textbox>
                </v:shape>
                <v:shape id="Надпись 2076" o:spid="_x0000_s1376"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v+0MUA&#10;AADdAAAADwAAAGRycy9kb3ducmV2LnhtbESPT2sCMRTE7wW/Q3hCbzWrUC1bo4ggCPXi1ktvr5u3&#10;f3TzsiRxd+unN4LQ4zAzv2GW68E0oiPna8sKppMEBHFudc2lgtP37u0DhA/IGhvLpOCPPKxXo5cl&#10;ptr2fKQuC6WIEPYpKqhCaFMpfV6RQT+xLXH0CusMhihdKbXDPsJNI2dJMpcGa44LFba0rSi/ZFej&#10;YHjPTj/FrnDO0mFzO5dffbf4Vep1PGw+QQQawn/42d5rBbNkMYfHm/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7QxQAAAN0AAAAPAAAAAAAAAAAAAAAAAJgCAABkcnMv&#10;ZG93bnJldi54bWxQSwUGAAAAAAQABAD1AAAAigMAAAAA&#10;" filled="f" stroked="f">
                  <v:textbox inset=".5mm,0,.5mm,0">
                    <w:txbxContent>
                      <w:p w14:paraId="11649933" w14:textId="77777777" w:rsidR="00F51AF3" w:rsidRPr="002D0CDF" w:rsidRDefault="00F51AF3" w:rsidP="00F51AF3">
                        <w:pPr>
                          <w:ind w:firstLine="0"/>
                          <w:rPr>
                            <w:rFonts w:ascii="Arial" w:hAnsi="Arial" w:cs="Arial"/>
                            <w:spacing w:val="-6"/>
                            <w:sz w:val="20"/>
                            <w:szCs w:val="20"/>
                          </w:rPr>
                        </w:pPr>
                        <w:r w:rsidRPr="0066310D">
                          <w:rPr>
                            <w:spacing w:val="-6"/>
                            <w:sz w:val="20"/>
                            <w:szCs w:val="20"/>
                          </w:rPr>
                          <w:t>Романенко</w:t>
                        </w:r>
                      </w:p>
                      <w:p w14:paraId="5B55F52B" w14:textId="77777777" w:rsidR="00F51AF3" w:rsidRPr="002D0CDF" w:rsidRDefault="00F51AF3" w:rsidP="00F51AF3">
                        <w:pPr>
                          <w:rPr>
                            <w:rFonts w:ascii="Arial" w:hAnsi="Arial" w:cs="Arial"/>
                            <w:sz w:val="20"/>
                            <w:szCs w:val="20"/>
                          </w:rPr>
                        </w:pPr>
                      </w:p>
                    </w:txbxContent>
                  </v:textbox>
                </v:shape>
                <v:shape id="Надпись 2077" o:spid="_x0000_s1377"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3MUA&#10;AADdAAAADwAAAGRycy9kb3ducmV2LnhtbESPQWsCMRSE74X+h/AKvRRNXEpXVqOUtkK9tVY9P5Ln&#10;7uLmZdlkdfvvjSB4HGbmG2a+HFwjTtSF2rOGyViBIDbe1lxq2P6tRlMQISJbbDyThn8KsFw8Psyx&#10;sP7Mv3TaxFIkCIcCNVQxtoWUwVTkMIx9S5y8g+8cxiS7UtoOzwnuGpkp9SYd1pwWKmzpoyJz3PRO&#10;w2c/zczX60/+oo6TNZl+5Yf9Tuvnp+F9BiLSEO/hW/vbashUnsP1TXo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9trcxQAAAN0AAAAPAAAAAAAAAAAAAAAAAJgCAABkcnMv&#10;ZG93bnJldi54bWxQSwUGAAAAAAQABAD1AAAAigMAAAAA&#10;" filled="f" stroked="f">
                  <v:textbox inset=".5mm,.5mm,.5mm,0">
                    <w:txbxContent>
                      <w:p w14:paraId="48FF75BE" w14:textId="77777777" w:rsidR="00F51AF3" w:rsidRPr="002D0CDF" w:rsidRDefault="00F51AF3" w:rsidP="00F51AF3">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2078" o:spid="_x0000_s1378"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lOrsIA&#10;AADdAAAADwAAAGRycy9kb3ducmV2LnhtbERPy2oCMRTdF/oP4Ra6KZo4SJWpUcQH2F19ri/J7czg&#10;5GaYZHT6981CcHk479mid7W4URsqzxpGQwWC2HhbcaHhdNwOpiBCRLZYeyYNfxRgMX99mWFu/Z33&#10;dDvEQqQQDjlqKGNscimDKclhGPqGOHG/vnUYE2wLaVu8p3BXy0ypT+mw4tRQYkOrksz10DkN626a&#10;mc34Z/KhrqNvMt3W95ez1u9v/fILRKQ+PsUP985qyNQkzU1v0hO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aU6uwgAAAN0AAAAPAAAAAAAAAAAAAAAAAJgCAABkcnMvZG93&#10;bnJldi54bWxQSwUGAAAAAAQABAD1AAAAhwMAAAAA&#10;" filled="f" stroked="f">
                  <v:textbox inset=".5mm,.5mm,.5mm,0">
                    <w:txbxContent>
                      <w:p w14:paraId="4EF1E6BC" w14:textId="77777777" w:rsidR="00F51AF3" w:rsidRPr="002D0CDF" w:rsidRDefault="00F51AF3" w:rsidP="00F51AF3">
                        <w:pPr>
                          <w:ind w:firstLine="0"/>
                          <w:jc w:val="center"/>
                          <w:rPr>
                            <w:rFonts w:ascii="Arial" w:hAnsi="Arial" w:cs="Arial"/>
                            <w:sz w:val="18"/>
                            <w:szCs w:val="18"/>
                          </w:rPr>
                        </w:pPr>
                        <w:r w:rsidRPr="0066310D">
                          <w:rPr>
                            <w:sz w:val="18"/>
                            <w:szCs w:val="18"/>
                          </w:rPr>
                          <w:t>Дата</w:t>
                        </w:r>
                      </w:p>
                    </w:txbxContent>
                  </v:textbox>
                </v:shape>
                <v:shape id="Надпись 2079" o:spid="_x0000_s1379"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qosYA&#10;AADdAAAADwAAAGRycy9kb3ducmV2LnhtbESPT2sCMRTE7wW/Q3iCt5pVsOpqFBGEQnvp6sXbc/P2&#10;j25eliTd3fbTN4VCj8PM/IbZ7gfTiI6cry0rmE0TEMS51TWXCi7n0/MKhA/IGhvLpOCLPOx3o6ct&#10;ptr2/EFdFkoRIexTVFCF0KZS+rwig35qW+LoFdYZDFG6UmqHfYSbRs6T5EUarDkuVNjSsaL8kX0a&#10;BcMiu1yLU+GcpffD971867vlTanJeDhsQAQawn/4r/2qFcyT5Rp+38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RqosYAAADdAAAADwAAAAAAAAAAAAAAAACYAgAAZHJz&#10;L2Rvd25yZXYueG1sUEsFBgAAAAAEAAQA9QAAAIsDAAAAAA==&#10;" filled="f" stroked="f">
                  <v:textbox inset=".5mm,0,.5mm,0">
                    <w:txbxContent>
                      <w:p w14:paraId="3D22CE2E" w14:textId="77777777" w:rsidR="00F51AF3" w:rsidRPr="002D0CDF" w:rsidRDefault="00F51AF3" w:rsidP="00F51AF3">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225" o:spid="_x0000_s1380"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jycUA&#10;AADcAAAADwAAAGRycy9kb3ducmV2LnhtbESPT2vCQBTE7wW/w/KE3urGgK1EVxFBKNRLUy/entmX&#10;P5p9G3bXJPXTdwuFHoeZ+Q2z3o6mFT0531hWMJ8lIIgLqxuuFJy+Di9LED4ga2wtk4Jv8rDdTJ7W&#10;mGk78Cf1eahEhLDPUEEdQpdJ6YuaDPqZ7YijV1pnMETpKqkdDhFuWpkmyas02HBcqLGjfU3FLb8b&#10;BeMiP53LQ+mcpePuca0+hv7totTzdNytQAQaw3/4r/2uFaTpAn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82PJxQAAANwAAAAPAAAAAAAAAAAAAAAAAJgCAABkcnMv&#10;ZG93bnJldi54bWxQSwUGAAAAAAQABAD1AAAAigMAAAAA&#10;" filled="f" stroked="f">
                  <v:textbox inset=".5mm,0,.5mm,0">
                    <w:txbxContent>
                      <w:p w14:paraId="42F48204" w14:textId="77777777" w:rsidR="00F51AF3" w:rsidRPr="002D0CDF" w:rsidRDefault="00F51AF3" w:rsidP="00F51AF3">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226" o:spid="_x0000_s1381"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9vsUA&#10;AADcAAAADwAAAGRycy9kb3ducmV2LnhtbESPT2vCQBTE7wW/w/KE3uqmgVpJXUUEQbAXUy/entmX&#10;P232bdhdk7SfvisIHoeZ+Q2zXI+mFT0531hW8DpLQBAXVjdcKTh97V4WIHxA1thaJgW/5GG9mjwt&#10;MdN24CP1eahEhLDPUEEdQpdJ6YuaDPqZ7YijV1pnMETpKqkdDhFuWpkmyVwabDgu1NjRtqbiJ78a&#10;BeNbfjqXu9I5S5+bv+/qMPTvF6Wep+PmA0SgMTzC9/ZeK0jTOdzO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f2+xQAAANwAAAAPAAAAAAAAAAAAAAAAAJgCAABkcnMv&#10;ZG93bnJldi54bWxQSwUGAAAAAAQABAD1AAAAigMAAAAA&#10;" filled="f" stroked="f">
                  <v:textbox inset=".5mm,0,.5mm,0">
                    <w:txbxContent>
                      <w:p w14:paraId="034E58EC" w14:textId="77777777" w:rsidR="00F51AF3" w:rsidRPr="00AD2DCB" w:rsidRDefault="00F51AF3" w:rsidP="00F51AF3">
                        <w:pPr>
                          <w:ind w:firstLine="0"/>
                          <w:rPr>
                            <w:sz w:val="20"/>
                            <w:szCs w:val="20"/>
                          </w:rPr>
                        </w:pPr>
                        <w:r w:rsidRPr="00AD2DCB">
                          <w:rPr>
                            <w:sz w:val="20"/>
                            <w:szCs w:val="20"/>
                          </w:rPr>
                          <w:t>Утв.</w:t>
                        </w:r>
                      </w:p>
                    </w:txbxContent>
                  </v:textbox>
                </v:shape>
                <v:shape id="Надпись 227" o:spid="_x0000_s1382"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wdsQA&#10;AADcAAAADwAAAGRycy9kb3ducmV2LnhtbESPW4vCMBSE3xf8D+EIviyaWmSVrlHEC+jbetl9PiRn&#10;22JzUppU6783Cws+DjPzDTNfdrYSN2p86VjBeJSAINbOlJwruJx3wxkIH5ANVo5JwYM8LBe9tzlm&#10;xt35SLdTyEWEsM9QQRFCnUnpdUEW/cjVxNH7dY3FEGWTS9PgPcJtJdMk+ZAWS44LBda0LkhfT61V&#10;sGlnqd5OvqbvyXV8IN3uXPfzrdSg360+QQTqwiv8394bBWk6hb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E8HbEAAAA3AAAAA8AAAAAAAAAAAAAAAAAmAIAAGRycy9k&#10;b3ducmV2LnhtbFBLBQYAAAAABAAEAPUAAACJAwAAAAA=&#10;" filled="f" stroked="f">
                  <v:textbox inset=".5mm,.5mm,.5mm,0">
                    <w:txbxContent>
                      <w:p w14:paraId="32D48D97" w14:textId="77777777" w:rsidR="00F51AF3" w:rsidRPr="002D0CDF" w:rsidRDefault="00F51AF3" w:rsidP="00F51AF3">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228" o:spid="_x0000_s1383"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kBMIA&#10;AADcAAAADwAAAGRycy9kb3ducmV2LnhtbERPz2vCMBS+D/wfwhN2GZq2jK1UYxE3YbvNTj0/kmdb&#10;bF5Kk2r33y+HwY4f3+91OdlO3GjwrWMF6TIBQaydablWcPzeL3IQPiAb7ByTgh/yUG5mD2ssjLvz&#10;gW5VqEUMYV+ggiaEvpDS64Ys+qXriSN3cYPFEOFQSzPgPYbbTmZJ8iItthwbGuxp15C+VqNV8Dbm&#10;mX5//np9Sq7pJ+lx76bzSanH+bRdgQg0hX/xn/vDKMiyuDaei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2QEwgAAANwAAAAPAAAAAAAAAAAAAAAAAJgCAABkcnMvZG93&#10;bnJldi54bWxQSwUGAAAAAAQABAD1AAAAhwMAAAAA&#10;" filled="f" stroked="f">
                  <v:textbox inset=".5mm,.5mm,.5mm,0">
                    <w:txbxContent>
                      <w:p w14:paraId="40C120C1" w14:textId="77777777" w:rsidR="00F51AF3" w:rsidRPr="002D0CDF" w:rsidRDefault="00F51AF3" w:rsidP="00F51AF3">
                        <w:pPr>
                          <w:ind w:firstLine="0"/>
                          <w:jc w:val="center"/>
                          <w:rPr>
                            <w:rFonts w:ascii="Arial" w:hAnsi="Arial" w:cs="Arial"/>
                            <w:sz w:val="18"/>
                            <w:szCs w:val="18"/>
                          </w:rPr>
                        </w:pPr>
                        <w:r w:rsidRPr="0066310D">
                          <w:rPr>
                            <w:sz w:val="18"/>
                            <w:szCs w:val="18"/>
                          </w:rPr>
                          <w:t>Лист</w:t>
                        </w:r>
                      </w:p>
                    </w:txbxContent>
                  </v:textbox>
                </v:shape>
                <v:shape id="Надпись 229" o:spid="_x0000_s1384"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5pzMUA&#10;AADcAAAADwAAAGRycy9kb3ducmV2LnhtbESPT2vCQBTE7wW/w/IEb3VjoK1NXUUEoWAvjV68vWZf&#10;/tTs27C7JtFP3y0Uehxm5jfMajOaVvTkfGNZwWKegCAurG64UnA67h+XIHxA1thaJgU38rBZTx5W&#10;mGk78Cf1eahEhLDPUEEdQpdJ6YuaDPq57YijV1pnMETpKqkdDhFuWpkmybM02HBcqLGjXU3FJb8a&#10;BeNTfjqX+9I5Sx/b+3d1GPqXL6Vm03H7BiLQGP7Df+13rSBNX+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vmnMxQAAANwAAAAPAAAAAAAAAAAAAAAAAJgCAABkcnMv&#10;ZG93bnJldi54bWxQSwUGAAAAAAQABAD1AAAAigMAAAAA&#10;" filled="f" stroked="f">
                  <v:textbox inset=".5mm,0,.5mm,0">
                    <w:txbxContent>
                      <w:p w14:paraId="777F6316" w14:textId="77777777" w:rsidR="00F51AF3" w:rsidRPr="0066310D" w:rsidRDefault="00F51AF3" w:rsidP="00F51AF3">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v:textbox>
                </v:shape>
                <v:shape id="Надпись 230" o:spid="_x0000_s1385"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1WjMMA&#10;AADcAAAADwAAAGRycy9kb3ducmV2LnhtbERPy2rCQBTdF/yH4Qru6kSltaSZiAiC0G4a3XR3m7l5&#10;aOZOmBmTtF/fWRS6PJx3tptMJwZyvrWsYLVMQBCXVrdcK7icj48vIHxA1thZJgXf5GGXzx4yTLUd&#10;+YOGItQihrBPUUETQp9K6cuGDPql7YkjV1lnMEToaqkdjjHcdHKdJM/SYMuxocGeDg2Vt+JuFExP&#10;xeWzOlbOWXrf/1zrt3HYfim1mE/7VxCBpvAv/nOftIL1Js6P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1WjMMAAADcAAAADwAAAAAAAAAAAAAAAACYAgAAZHJzL2Rv&#10;d25yZXYueG1sUEsFBgAAAAAEAAQA9QAAAIgDAAAAAA==&#10;" filled="f" stroked="f">
                  <v:textbox inset=".5mm,0,.5mm,0">
                    <w:txbxContent>
                      <w:p w14:paraId="17EDA0B5" w14:textId="77777777" w:rsidR="00F51AF3" w:rsidRPr="0066310D" w:rsidRDefault="00F51AF3" w:rsidP="00F51AF3">
                        <w:pPr>
                          <w:ind w:firstLine="0"/>
                          <w:jc w:val="center"/>
                          <w:rPr>
                            <w:sz w:val="36"/>
                            <w:szCs w:val="36"/>
                          </w:rPr>
                        </w:pPr>
                        <w:r w:rsidRPr="0066310D">
                          <w:rPr>
                            <w:sz w:val="36"/>
                            <w:szCs w:val="36"/>
                          </w:rPr>
                          <w:t>БГТУ</w:t>
                        </w:r>
                      </w:p>
                      <w:p w14:paraId="123AF3D5" w14:textId="77777777" w:rsidR="00F51AF3" w:rsidRPr="0066310D" w:rsidRDefault="00F51AF3" w:rsidP="00F51AF3">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231" o:spid="_x0000_s1386"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HzF8UA&#10;AADcAAAADwAAAGRycy9kb3ducmV2LnhtbESPT2sCMRTE7wW/Q3iCt5rV0iqrUUQQCvbS1Yu35+bt&#10;H928LEnc3fbTN4VCj8PM/IZZbwfTiI6cry0rmE0TEMS51TWXCs6nw/MShA/IGhvLpOCLPGw3o6c1&#10;ptr2/EldFkoRIexTVFCF0KZS+rwig35qW+LoFdYZDFG6UmqHfYSbRs6T5E0arDkuVNjSvqL8nj2M&#10;guE1O1+KQ+GcpY/d96089t3iqtRkPOxWIAIN4T/8137XCuYvM/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fMXxQAAANwAAAAPAAAAAAAAAAAAAAAAAJgCAABkcnMv&#10;ZG93bnJldi54bWxQSwUGAAAAAAQABAD1AAAAigMAAAAA&#10;" filled="f" stroked="f">
                  <v:textbox inset=".5mm,0,.5mm,0">
                    <w:txbxContent>
                      <w:p w14:paraId="3DE86453" w14:textId="6BD59210" w:rsidR="00F51AF3" w:rsidRPr="00AD2DCB" w:rsidRDefault="00842C73" w:rsidP="00F51AF3">
                        <w:pPr>
                          <w:suppressAutoHyphens/>
                          <w:spacing w:before="240"/>
                          <w:ind w:firstLine="0"/>
                          <w:jc w:val="center"/>
                          <w:rPr>
                            <w:rFonts w:ascii="Arial" w:hAnsi="Arial" w:cs="Arial"/>
                            <w:sz w:val="24"/>
                            <w:szCs w:val="24"/>
                          </w:rPr>
                        </w:pPr>
                        <w:r>
                          <w:rPr>
                            <w:sz w:val="24"/>
                            <w:szCs w:val="24"/>
                          </w:rPr>
                          <w:t>Тестирование</w:t>
                        </w:r>
                      </w:p>
                    </w:txbxContent>
                  </v:textbox>
                </v:shape>
                <v:shape id="Надпись 232" o:spid="_x0000_s1387"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tYMUA&#10;AADcAAAADwAAAGRycy9kb3ducmV2LnhtbESPT2vCQBTE7wW/w/IEb3VjSmtJXUUEoWAvjV68vWZf&#10;/tTs27C7JtFP3y0Uehxm5jfMajOaVvTkfGNZwWKegCAurG64UnA67h9fQfiArLG1TApu5GGznjys&#10;MNN24E/q81CJCGGfoYI6hC6T0hc1GfRz2xFHr7TOYIjSVVI7HCLctDJNkhdpsOG4UGNHu5qKS341&#10;Csbn/HQu96Vzlj629+/qMPTLL6Vm03H7BiLQGP7Df+13rSB9Su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21gxQAAANwAAAAPAAAAAAAAAAAAAAAAAJgCAABkcnMv&#10;ZG93bnJldi54bWxQSwUGAAAAAAQABAD1AAAAigMAAAAA&#10;" filled="f" stroked="f">
                  <v:textbox inset=".5mm,0,.5mm,0">
                    <w:txbxContent>
                      <w:p w14:paraId="7C3B39AF" w14:textId="77777777" w:rsidR="00F51AF3" w:rsidRPr="002D0CDF" w:rsidRDefault="00F51AF3" w:rsidP="00F51AF3">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233" o:spid="_x0000_s1388"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8UA&#10;AADcAAAADwAAAGRycy9kb3ducmV2LnhtbESPT2sCMRTE7wW/Q3iCt5pVaZXVKCIIBXvp6sXbc/P2&#10;j25eliTd3fbTN4VCj8PM/IbZ7AbTiI6cry0rmE0TEMS51TWXCi7n4/MKhA/IGhvLpOCLPOy2o6cN&#10;ptr2/EFdFkoRIexTVFCF0KZS+rwig35qW+LoFdYZDFG6UmqHfYSbRs6T5FUarDkuVNjSoaL8kX0a&#10;BcNLdrkWx8I5S+/773t56rvlTanJeNivQQQawn/4r/2mFcwX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8j7xQAAANwAAAAPAAAAAAAAAAAAAAAAAJgCAABkcnMv&#10;ZG93bnJldi54bWxQSwUGAAAAAAQABAD1AAAAigMAAAAA&#10;" filled="f" stroked="f">
                  <v:textbox inset=".5mm,0,.5mm,0">
                    <w:txbxContent>
                      <w:p w14:paraId="16CE0A86" w14:textId="77777777" w:rsidR="00F51AF3" w:rsidRPr="002D0CDF" w:rsidRDefault="00F51AF3" w:rsidP="00F51AF3">
                        <w:pPr>
                          <w:ind w:firstLine="0"/>
                          <w:rPr>
                            <w:rFonts w:ascii="Arial" w:hAnsi="Arial" w:cs="Arial"/>
                            <w:spacing w:val="-6"/>
                            <w:sz w:val="20"/>
                            <w:szCs w:val="20"/>
                          </w:rPr>
                        </w:pPr>
                        <w:r w:rsidRPr="0066310D">
                          <w:rPr>
                            <w:spacing w:val="-6"/>
                            <w:sz w:val="20"/>
                            <w:szCs w:val="20"/>
                          </w:rPr>
                          <w:t>Новосельская</w:t>
                        </w:r>
                      </w:p>
                      <w:p w14:paraId="797674DE" w14:textId="77777777" w:rsidR="00F51AF3" w:rsidRPr="002D0CDF" w:rsidRDefault="00F51AF3" w:rsidP="00F51AF3">
                        <w:pPr>
                          <w:rPr>
                            <w:rFonts w:ascii="Arial" w:hAnsi="Arial" w:cs="Arial"/>
                            <w:sz w:val="20"/>
                            <w:szCs w:val="20"/>
                          </w:rPr>
                        </w:pPr>
                      </w:p>
                      <w:p w14:paraId="506E5FB5" w14:textId="77777777" w:rsidR="00F51AF3" w:rsidRPr="002D0CDF" w:rsidRDefault="00F51AF3" w:rsidP="00F51AF3">
                        <w:pPr>
                          <w:rPr>
                            <w:rFonts w:ascii="Arial" w:hAnsi="Arial" w:cs="Arial"/>
                            <w:sz w:val="20"/>
                            <w:szCs w:val="20"/>
                          </w:rPr>
                        </w:pPr>
                      </w:p>
                    </w:txbxContent>
                  </v:textbox>
                </v:shape>
                <v:shape id="Надпись 234" o:spid="_x0000_s1389"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43MQA&#10;AADcAAAADwAAAGRycy9kb3ducmV2LnhtbESPQWvCQBSE70L/w/IKvYhujFIldZWiFepNrfb82H1N&#10;gtm3IbvR+O+7guBxmJlvmPmys5W4UONLxwpGwwQEsXam5FzB8WczmIHwAdlg5ZgU3MjDcvHSm2Nm&#10;3JX3dDmEXEQI+wwVFCHUmZReF2TRD11NHL0/11gMUTa5NA1eI9xWMk2Sd2mx5LhQYE2rgvT50FoF&#10;63aW6q/JbtpPzqMt6Xbjut+TUm+v3ecHiEBdeIYf7W+jIB1P4H4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P+NzEAAAA3AAAAA8AAAAAAAAAAAAAAAAAmAIAAGRycy9k&#10;b3ducmV2LnhtbFBLBQYAAAAABAAEAPUAAACJAwAAAAA=&#10;" filled="f" stroked="f">
                  <v:textbox inset=".5mm,.5mm,.5mm,0">
                    <w:txbxContent>
                      <w:p w14:paraId="6F083B3F" w14:textId="77777777" w:rsidR="00F51AF3" w:rsidRPr="00AD2DCB" w:rsidRDefault="00F51AF3" w:rsidP="00F51AF3">
                        <w:pPr>
                          <w:ind w:firstLine="0"/>
                          <w:jc w:val="center"/>
                          <w:rPr>
                            <w:sz w:val="18"/>
                            <w:szCs w:val="18"/>
                          </w:rPr>
                        </w:pPr>
                        <w:r w:rsidRPr="00AD2DCB">
                          <w:rPr>
                            <w:sz w:val="18"/>
                            <w:szCs w:val="18"/>
                          </w:rPr>
                          <w:t>у</w:t>
                        </w:r>
                      </w:p>
                    </w:txbxContent>
                  </v:textbox>
                </v:shape>
                <v:shape id="Надпись 235" o:spid="_x0000_s1390"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dR8UA&#10;AADcAAAADwAAAGRycy9kb3ducmV2LnhtbESPS2vDMBCE74X8B7GBXkIix20eOFFCaBtob83zvEgb&#10;28RaGUtO3H9fFQI9DjPzDbNcd7YSN2p86VjBeJSAINbOlJwrOB62wzkIH5ANVo5JwQ95WK96T0vM&#10;jLvzjm77kIsIYZ+hgiKEOpPS64Is+pGriaN3cY3FEGWTS9PgPcJtJdMkmUqLJceFAmt6K0hf961V&#10;8N7OU/3x+j0bJNfxF+l267rzSannfrdZgAjUhf/wo/1pFKQvE/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11HxQAAANwAAAAPAAAAAAAAAAAAAAAAAJgCAABkcnMv&#10;ZG93bnJldi54bWxQSwUGAAAAAAQABAD1AAAAigMAAAAA&#10;" filled="f" stroked="f">
                  <v:textbox inset=".5mm,.5mm,.5mm,0">
                    <w:txbxContent>
                      <w:p w14:paraId="098D4BF0" w14:textId="77777777" w:rsidR="00F51AF3" w:rsidRPr="00AD2DCB" w:rsidRDefault="00F51AF3" w:rsidP="00F51AF3">
                        <w:pPr>
                          <w:ind w:firstLine="0"/>
                          <w:jc w:val="center"/>
                          <w:rPr>
                            <w:sz w:val="18"/>
                            <w:szCs w:val="18"/>
                          </w:rPr>
                        </w:pPr>
                        <w:r w:rsidRPr="00AD2DCB">
                          <w:rPr>
                            <w:sz w:val="18"/>
                            <w:szCs w:val="18"/>
                          </w:rPr>
                          <w:t>1</w:t>
                        </w:r>
                      </w:p>
                    </w:txbxContent>
                  </v:textbox>
                </v:shape>
                <v:shape id="Надпись 236" o:spid="_x0000_s1391"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DMMQA&#10;AADcAAAADwAAAGRycy9kb3ducmV2LnhtbESPT2vCQBTE7wW/w/IEL0U3pkUlukqpFdqb/8+P3WcS&#10;zL4N2Y3Gb+8WCj0OM/MbZrHqbCVu1PjSsYLxKAFBrJ0pOVdwPGyGMxA+IBusHJOCB3lYLXsvC8yM&#10;u/OObvuQiwhhn6GCIoQ6k9Lrgiz6kauJo3dxjcUQZZNL0+A9wm0l0ySZSIslx4UCa/osSF/3rVWw&#10;bmep/nrfTl+T6/iHdLtx3fmk1KDffcxBBOrCf/iv/W0UpG8T+D0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RwzDEAAAA3AAAAA8AAAAAAAAAAAAAAAAAmAIAAGRycy9k&#10;b3ducmV2LnhtbFBLBQYAAAAABAAEAPUAAACJAwAAAAA=&#10;" filled="f" stroked="f">
                  <v:textbox inset=".5mm,.5mm,.5mm,0">
                    <w:txbxContent>
                      <w:p w14:paraId="7BD77F7C" w14:textId="77777777" w:rsidR="00F51AF3" w:rsidRPr="00AD2DCB" w:rsidRDefault="00F51AF3" w:rsidP="00F51AF3">
                        <w:pPr>
                          <w:ind w:firstLine="0"/>
                          <w:jc w:val="center"/>
                          <w:rPr>
                            <w:sz w:val="18"/>
                            <w:szCs w:val="18"/>
                          </w:rPr>
                        </w:pPr>
                        <w:r w:rsidRPr="00AD2DCB">
                          <w:rPr>
                            <w:sz w:val="18"/>
                            <w:szCs w:val="18"/>
                          </w:rPr>
                          <w:t>1</w:t>
                        </w:r>
                        <w:r>
                          <w:rPr>
                            <w:sz w:val="18"/>
                            <w:szCs w:val="18"/>
                          </w:rPr>
                          <w:t>5</w:t>
                        </w:r>
                      </w:p>
                    </w:txbxContent>
                  </v:textbox>
                </v:shape>
                <v:shape id="Надпись 237" o:spid="_x0000_s1392"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TO+MUA&#10;AADcAAAADwAAAGRycy9kb3ducmV2LnhtbESPT2sCMRTE7wW/Q3iCt5pVaZXVKCIIhfbS1Yu35+bt&#10;H928LEm6u+2nbwoFj8PM/IbZ7AbTiI6cry0rmE0TEMS51TWXCs6n4/MKhA/IGhvLpOCbPOy2o6cN&#10;ptr2/EldFkoRIexTVFCF0KZS+rwig35qW+LoFdYZDFG6UmqHfYSbRs6T5FUarDkuVNjSoaL8nn0Z&#10;BcNLdr4Ux8I5Sx/7n1v53nfLq1KT8bBfgwg0hEf4v/2mFcwXS/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74xQAAANwAAAAPAAAAAAAAAAAAAAAAAJgCAABkcnMv&#10;ZG93bnJldi54bWxQSwUGAAAAAAQABAD1AAAAigMAAAAA&#10;" filled="f" stroked="f">
                  <v:textbox inset=".5mm,0,.5mm,0">
                    <w:txbxContent>
                      <w:p w14:paraId="3B27A67C" w14:textId="77777777" w:rsidR="00F51AF3" w:rsidRPr="0066310D" w:rsidRDefault="00F51AF3" w:rsidP="00F51AF3">
                        <w:pPr>
                          <w:ind w:firstLine="0"/>
                          <w:rPr>
                            <w:sz w:val="20"/>
                            <w:szCs w:val="20"/>
                          </w:rPr>
                        </w:pPr>
                        <w:r w:rsidRPr="0066310D">
                          <w:rPr>
                            <w:sz w:val="20"/>
                            <w:szCs w:val="20"/>
                          </w:rPr>
                          <w:t>Консульт.</w:t>
                        </w:r>
                      </w:p>
                    </w:txbxContent>
                  </v:textbox>
                </v:shape>
                <v:shape id="Надпись 238" o:spid="_x0000_s1393"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aisMA&#10;AADcAAAADwAAAGRycy9kb3ducmV2LnhtbERPy2rCQBTdF/yH4Qru6kSltaSZiAiC0G4a3XR3m7l5&#10;aOZOmBmTtF/fWRS6PJx3tptMJwZyvrWsYLVMQBCXVrdcK7icj48vIHxA1thZJgXf5GGXzx4yTLUd&#10;+YOGItQihrBPUUETQp9K6cuGDPql7YkjV1lnMEToaqkdjjHcdHKdJM/SYMuxocGeDg2Vt+JuFExP&#10;xeWzOlbOWXrf/1zrt3HYfim1mE/7VxCBpvAv/nOftIL1Jq6N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taisMAAADcAAAADwAAAAAAAAAAAAAAAACYAgAAZHJzL2Rv&#10;d25yZXYueG1sUEsFBgAAAAAEAAQA9QAAAIgDAAAAAA==&#10;" filled="f" stroked="f">
                  <v:textbox inset=".5mm,0,.5mm,0">
                    <w:txbxContent>
                      <w:p w14:paraId="2F5B5C22" w14:textId="77777777" w:rsidR="00F51AF3" w:rsidRPr="002D0CDF" w:rsidRDefault="00F51AF3" w:rsidP="00F51AF3">
                        <w:pPr>
                          <w:ind w:firstLine="0"/>
                          <w:rPr>
                            <w:rFonts w:ascii="Arial" w:hAnsi="Arial" w:cs="Arial"/>
                            <w:spacing w:val="-6"/>
                            <w:sz w:val="20"/>
                            <w:szCs w:val="20"/>
                          </w:rPr>
                        </w:pPr>
                      </w:p>
                      <w:p w14:paraId="5EEA4E28" w14:textId="77777777" w:rsidR="00F51AF3" w:rsidRPr="002D0CDF" w:rsidRDefault="00F51AF3" w:rsidP="00F51AF3">
                        <w:pPr>
                          <w:rPr>
                            <w:rFonts w:ascii="Arial" w:hAnsi="Arial" w:cs="Arial"/>
                            <w:sz w:val="20"/>
                            <w:szCs w:val="20"/>
                          </w:rPr>
                        </w:pPr>
                      </w:p>
                      <w:p w14:paraId="5DC52B26" w14:textId="77777777" w:rsidR="00F51AF3" w:rsidRPr="002D0CDF" w:rsidRDefault="00F51AF3" w:rsidP="00F51AF3">
                        <w:pPr>
                          <w:rPr>
                            <w:rFonts w:ascii="Arial" w:hAnsi="Arial" w:cs="Arial"/>
                            <w:sz w:val="20"/>
                            <w:szCs w:val="20"/>
                          </w:rPr>
                        </w:pPr>
                      </w:p>
                    </w:txbxContent>
                  </v:textbox>
                </v:shape>
                <w10:wrap anchorx="page" anchory="page"/>
              </v:group>
            </w:pict>
          </mc:Fallback>
        </mc:AlternateContent>
      </w:r>
      <w:r>
        <w:rPr>
          <w:noProof/>
          <w:lang w:eastAsia="ru-RU"/>
        </w:rPr>
        <mc:AlternateContent>
          <mc:Choice Requires="wps">
            <w:drawing>
              <wp:anchor distT="0" distB="0" distL="114300" distR="114300" simplePos="0" relativeHeight="251740160" behindDoc="1" locked="0" layoutInCell="1" allowOverlap="1" wp14:anchorId="37123247" wp14:editId="501FA7DB">
                <wp:simplePos x="0" y="0"/>
                <wp:positionH relativeFrom="page">
                  <wp:posOffset>648335</wp:posOffset>
                </wp:positionH>
                <wp:positionV relativeFrom="page">
                  <wp:posOffset>9613265</wp:posOffset>
                </wp:positionV>
                <wp:extent cx="6659880" cy="0"/>
                <wp:effectExtent l="635" t="2540" r="0" b="0"/>
                <wp:wrapNone/>
                <wp:docPr id="239"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1902C4" id="Прямая соединительная линия 23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" stroked="f">
                <w10:wrap anchorx="page" anchory="page"/>
              </v:line>
            </w:pict>
          </mc:Fallback>
        </mc:AlternateContent>
      </w:r>
      <w:r>
        <w:t>4</w:t>
      </w:r>
      <w:r>
        <w:t> </w:t>
      </w:r>
      <w:r>
        <w:t>Тестирование</w:t>
      </w:r>
    </w:p>
    <w:p w14:paraId="55BCE2E3" w14:textId="2F307738" w:rsidR="00F51AF3" w:rsidRDefault="00F51AF3" w:rsidP="00F51AF3">
      <w:pPr>
        <w:pStyle w:val="af8"/>
        <w:outlineLvl w:val="1"/>
      </w:pPr>
      <w:r>
        <w:t>4</w:t>
      </w:r>
      <w:r>
        <w:t>.1 </w:t>
      </w:r>
      <w:r>
        <w:t>Тестирование приложения</w:t>
      </w:r>
    </w:p>
    <w:p w14:paraId="754EC40F" w14:textId="77777777" w:rsidR="00E12980" w:rsidRPr="00CC5C25" w:rsidRDefault="00E12980" w:rsidP="00E12980">
      <w:r>
        <w:t>На данный момент веб завоевал огромную нишу на рынке приложений. Количество веб-приложений давно превышает количество настольных или мобильных.</w:t>
      </w:r>
    </w:p>
    <w:p w14:paraId="69C461AB" w14:textId="77777777" w:rsidR="00E12980" w:rsidRPr="00CC5C25" w:rsidRDefault="00E12980" w:rsidP="00E12980">
      <w:r>
        <w:t>П</w:t>
      </w:r>
      <w:r w:rsidRPr="00CC5C25">
        <w:t xml:space="preserve">ользователь ожидает, что </w:t>
      </w:r>
      <w:r>
        <w:t>используемые</w:t>
      </w:r>
      <w:r w:rsidRPr="00CC5C25">
        <w:t xml:space="preserve"> им приложения просты, интуитивно понятны и работают без сбоев. Поэтому качество приложения играет очень большую роль в его популярности.</w:t>
      </w:r>
    </w:p>
    <w:p w14:paraId="2DE3BE74" w14:textId="77777777" w:rsidR="00E12980" w:rsidRPr="00CC5C25" w:rsidRDefault="00E12980" w:rsidP="00E12980">
      <w:r w:rsidRPr="00CC5C25">
        <w:t>Качество приложения – это совокупность характеристик данного приложения, относящихся к его способности удовлетворять установленные и предполагаемые потребности пользователей. Оценить уровень качества приложения и выявить различные ошибки в его работе можно с помощью тестирования.</w:t>
      </w:r>
    </w:p>
    <w:p w14:paraId="150E401C" w14:textId="77777777" w:rsidR="00E12980" w:rsidRPr="00CC5C25" w:rsidRDefault="00E12980" w:rsidP="00E12980">
      <w:r w:rsidRPr="00CC5C25">
        <w:t xml:space="preserve">Тестирование – это поиск дефектов или багов в приложении. Термин «баг» используют для обозначения ошибки, из-за которой приложение выдает неожиданное поведение. </w:t>
      </w:r>
    </w:p>
    <w:p w14:paraId="5EBE2F16" w14:textId="77777777" w:rsidR="00E12980" w:rsidRPr="00CC5C25" w:rsidRDefault="00E12980" w:rsidP="00E12980">
      <w:r w:rsidRPr="00CC5C25">
        <w:t>Планируя процесс тестирования, тестировщик часто составляет тест-кейсы. В самом простом случае тест-кейс включает в себя:</w:t>
      </w:r>
    </w:p>
    <w:p w14:paraId="412152AF" w14:textId="77777777" w:rsidR="00E12980" w:rsidRPr="00CC5C25" w:rsidRDefault="00E12980" w:rsidP="00E12980">
      <w:r w:rsidRPr="00CC5C25">
        <w:t xml:space="preserve"> краткое описание (то, что тестируем);</w:t>
      </w:r>
    </w:p>
    <w:p w14:paraId="2CAF2164" w14:textId="3C6660E0" w:rsidR="00E12980" w:rsidRPr="00CC5C25" w:rsidRDefault="00E12980" w:rsidP="00F757F9">
      <w:pPr>
        <w:pStyle w:val="a4"/>
      </w:pPr>
      <w:r w:rsidRPr="00CC5C25">
        <w:t>последовательность действий (шаги, которые выполняет тестировщик,чтобы проверить какую-либо функциональность);</w:t>
      </w:r>
    </w:p>
    <w:p w14:paraId="55A0D5B7" w14:textId="102CBD74" w:rsidR="00E12980" w:rsidRPr="00CC5C25" w:rsidRDefault="00E12980" w:rsidP="00F757F9">
      <w:pPr>
        <w:pStyle w:val="a4"/>
      </w:pPr>
      <w:r w:rsidRPr="00CC5C25">
        <w:t>ожидаемый результат (то, что должно получиться после выполнения действий).</w:t>
      </w:r>
    </w:p>
    <w:p w14:paraId="5C759B23" w14:textId="0C103A50" w:rsidR="00F51AF3" w:rsidRDefault="00E12980" w:rsidP="00F757F9">
      <w:r w:rsidRPr="00CC5C25">
        <w:t>В дальнейшем по данным тест-кейсам тестируется приложение. Выполняя последовательность действий из тест-кейса, тестировщик получает фактический результат, который сравнивает с ожидаемым. Если данные результаты не совпадают, то это означает, что тестировщик нашел баг.</w:t>
      </w:r>
    </w:p>
    <w:p w14:paraId="2FD9F996" w14:textId="77777777" w:rsidR="00A54216" w:rsidRPr="00AF17EB" w:rsidRDefault="00A54216" w:rsidP="00A54216">
      <w:r>
        <w:t>Для тестирования был выбран тест-кейс план, представленный в таблице 4.1.</w:t>
      </w:r>
    </w:p>
    <w:p w14:paraId="5848CE46" w14:textId="77777777" w:rsidR="00A54216" w:rsidRDefault="00A54216" w:rsidP="00BE260D">
      <w:pPr>
        <w:pStyle w:val="af3"/>
      </w:pPr>
      <w:r>
        <w:t>Таблица 4.1</w:t>
      </w:r>
    </w:p>
    <w:tbl>
      <w:tblPr>
        <w:tblStyle w:val="ae"/>
        <w:tblW w:w="0" w:type="auto"/>
        <w:tblLook w:val="04A0" w:firstRow="1" w:lastRow="0" w:firstColumn="1" w:lastColumn="0" w:noHBand="0" w:noVBand="1"/>
      </w:tblPr>
      <w:tblGrid>
        <w:gridCol w:w="1000"/>
        <w:gridCol w:w="2775"/>
        <w:gridCol w:w="2998"/>
        <w:gridCol w:w="2942"/>
      </w:tblGrid>
      <w:tr w:rsidR="00A54216" w14:paraId="12026E6A" w14:textId="77777777" w:rsidTr="004A2FD1">
        <w:tc>
          <w:tcPr>
            <w:tcW w:w="1000" w:type="dxa"/>
          </w:tcPr>
          <w:p w14:paraId="7C1E4B03" w14:textId="77777777" w:rsidR="00A54216" w:rsidRDefault="00A54216" w:rsidP="004A2FD1">
            <w:pPr>
              <w:ind w:firstLine="0"/>
            </w:pPr>
            <w:r>
              <w:t>Номер тест-кейса</w:t>
            </w:r>
          </w:p>
        </w:tc>
        <w:tc>
          <w:tcPr>
            <w:tcW w:w="2775" w:type="dxa"/>
          </w:tcPr>
          <w:p w14:paraId="3130AE66" w14:textId="77777777" w:rsidR="00A54216" w:rsidRDefault="00A54216" w:rsidP="004A2FD1">
            <w:pPr>
              <w:ind w:firstLine="0"/>
            </w:pPr>
            <w:r>
              <w:t>Описание тест-кейса</w:t>
            </w:r>
          </w:p>
        </w:tc>
        <w:tc>
          <w:tcPr>
            <w:tcW w:w="2998" w:type="dxa"/>
          </w:tcPr>
          <w:p w14:paraId="339F3FB8" w14:textId="77777777" w:rsidR="00A54216" w:rsidRDefault="00A54216" w:rsidP="004A2FD1">
            <w:pPr>
              <w:ind w:firstLine="0"/>
            </w:pPr>
            <w:r>
              <w:t>Ожидаемый результат</w:t>
            </w:r>
          </w:p>
        </w:tc>
        <w:tc>
          <w:tcPr>
            <w:tcW w:w="2942" w:type="dxa"/>
          </w:tcPr>
          <w:p w14:paraId="7F5C4650" w14:textId="77777777" w:rsidR="00A54216" w:rsidRDefault="00A54216" w:rsidP="004A2FD1">
            <w:pPr>
              <w:ind w:firstLine="0"/>
            </w:pPr>
            <w:r>
              <w:t>Полученный результат</w:t>
            </w:r>
          </w:p>
        </w:tc>
      </w:tr>
      <w:tr w:rsidR="00A54216" w14:paraId="67717CB1" w14:textId="77777777" w:rsidTr="004A2FD1">
        <w:tc>
          <w:tcPr>
            <w:tcW w:w="1000" w:type="dxa"/>
          </w:tcPr>
          <w:p w14:paraId="02529C06" w14:textId="77777777" w:rsidR="00A54216" w:rsidRDefault="00A54216" w:rsidP="004A2FD1">
            <w:pPr>
              <w:ind w:firstLine="0"/>
            </w:pPr>
            <w:r>
              <w:t>1</w:t>
            </w:r>
          </w:p>
        </w:tc>
        <w:tc>
          <w:tcPr>
            <w:tcW w:w="2775" w:type="dxa"/>
          </w:tcPr>
          <w:p w14:paraId="3638388B" w14:textId="0B16C3DE" w:rsidR="00A54216" w:rsidRPr="00BE70B3" w:rsidRDefault="00A54216" w:rsidP="004A2FD1">
            <w:pPr>
              <w:ind w:firstLine="0"/>
            </w:pPr>
            <w:r>
              <w:t>Зайти в приложение и выбрать слой для отображения</w:t>
            </w:r>
          </w:p>
        </w:tc>
        <w:tc>
          <w:tcPr>
            <w:tcW w:w="2998" w:type="dxa"/>
          </w:tcPr>
          <w:p w14:paraId="25DE0657" w14:textId="4BF2413D" w:rsidR="00A54216" w:rsidRPr="000E0C8C" w:rsidRDefault="00A54216" w:rsidP="004A2FD1">
            <w:pPr>
              <w:ind w:firstLine="0"/>
            </w:pPr>
            <w:r>
              <w:t>Должен отобразиться выбранный слой поверх карты</w:t>
            </w:r>
            <w:r>
              <w:t>.</w:t>
            </w:r>
          </w:p>
        </w:tc>
        <w:tc>
          <w:tcPr>
            <w:tcW w:w="2942" w:type="dxa"/>
          </w:tcPr>
          <w:p w14:paraId="51A5F9EB" w14:textId="4EE654BF" w:rsidR="00A54216" w:rsidRPr="00432863" w:rsidRDefault="001F39B7" w:rsidP="004A2FD1">
            <w:pPr>
              <w:ind w:firstLine="0"/>
            </w:pPr>
            <w:r>
              <w:t>Приложение открылось успешно,</w:t>
            </w:r>
            <w:r w:rsidR="0019242A">
              <w:t xml:space="preserve"> </w:t>
            </w:r>
            <w:r>
              <w:t>после выбора слоя для отображения,</w:t>
            </w:r>
            <w:r w:rsidR="0019242A">
              <w:t xml:space="preserve"> </w:t>
            </w:r>
            <w:r>
              <w:t>слой отобразился поверх карты</w:t>
            </w:r>
          </w:p>
        </w:tc>
      </w:tr>
    </w:tbl>
    <w:p w14:paraId="28E29528" w14:textId="77777777" w:rsidR="005E0426" w:rsidRDefault="005E0426" w:rsidP="005E0426">
      <w:bookmarkStart w:id="41" w:name="_Toc8901748"/>
      <w:r>
        <w:br w:type="page"/>
      </w:r>
    </w:p>
    <w:p w14:paraId="0F041C1D" w14:textId="2FB8B395" w:rsidR="005E0426" w:rsidRDefault="005E0426" w:rsidP="005E0426">
      <w:pPr>
        <w:pStyle w:val="af3"/>
      </w:pPr>
      <w:r>
        <w:lastRenderedPageBreak/>
        <w:t>Продолж</w:t>
      </w:r>
      <w:r>
        <w:t>ение таблицы 4.1</w:t>
      </w:r>
    </w:p>
    <w:tbl>
      <w:tblPr>
        <w:tblStyle w:val="ae"/>
        <w:tblW w:w="0" w:type="auto"/>
        <w:tblLook w:val="04A0" w:firstRow="1" w:lastRow="0" w:firstColumn="1" w:lastColumn="0" w:noHBand="0" w:noVBand="1"/>
      </w:tblPr>
      <w:tblGrid>
        <w:gridCol w:w="1000"/>
        <w:gridCol w:w="2775"/>
        <w:gridCol w:w="2998"/>
        <w:gridCol w:w="2942"/>
      </w:tblGrid>
      <w:tr w:rsidR="005E0426" w:rsidRPr="000F415E" w14:paraId="69DB3EA2" w14:textId="77777777" w:rsidTr="004A2FD1">
        <w:tc>
          <w:tcPr>
            <w:tcW w:w="1000" w:type="dxa"/>
          </w:tcPr>
          <w:p w14:paraId="1E37BFAA" w14:textId="77777777" w:rsidR="005E0426" w:rsidRPr="000E0C8C" w:rsidRDefault="005E0426" w:rsidP="004A2FD1">
            <w:pPr>
              <w:ind w:firstLine="0"/>
              <w:rPr>
                <w:lang w:val="en-US"/>
              </w:rPr>
            </w:pPr>
            <w:r>
              <w:rPr>
                <w:lang w:val="en-US"/>
              </w:rPr>
              <w:t>2</w:t>
            </w:r>
          </w:p>
        </w:tc>
        <w:tc>
          <w:tcPr>
            <w:tcW w:w="2775" w:type="dxa"/>
          </w:tcPr>
          <w:p w14:paraId="5BC09CBF" w14:textId="77777777" w:rsidR="005E0426" w:rsidRPr="000E0C8C" w:rsidRDefault="005E0426" w:rsidP="004A2FD1">
            <w:pPr>
              <w:ind w:firstLine="0"/>
            </w:pPr>
            <w:r>
              <w:t>Выбрать для отображаемого слоя другой стиль.</w:t>
            </w:r>
          </w:p>
        </w:tc>
        <w:tc>
          <w:tcPr>
            <w:tcW w:w="2998" w:type="dxa"/>
          </w:tcPr>
          <w:p w14:paraId="074A29E0" w14:textId="77777777" w:rsidR="005E0426" w:rsidRPr="000F415E" w:rsidRDefault="005E0426" w:rsidP="004A2FD1">
            <w:pPr>
              <w:ind w:firstLine="0"/>
            </w:pPr>
            <w:r>
              <w:t>Стилизация выбранного слоя должна поменяться</w:t>
            </w:r>
          </w:p>
        </w:tc>
        <w:tc>
          <w:tcPr>
            <w:tcW w:w="2942" w:type="dxa"/>
          </w:tcPr>
          <w:p w14:paraId="43352BB9" w14:textId="77777777" w:rsidR="005E0426" w:rsidRPr="000F415E" w:rsidRDefault="005E0426" w:rsidP="004A2FD1">
            <w:pPr>
              <w:ind w:firstLine="0"/>
            </w:pPr>
            <w:r>
              <w:t>При выборе другого стиля для слоя, поменялась стилизация</w:t>
            </w:r>
          </w:p>
        </w:tc>
      </w:tr>
      <w:tr w:rsidR="005E0426" w:rsidRPr="00B13D10" w14:paraId="694E0265" w14:textId="77777777" w:rsidTr="004A2FD1">
        <w:tc>
          <w:tcPr>
            <w:tcW w:w="1000" w:type="dxa"/>
          </w:tcPr>
          <w:p w14:paraId="1AFEB24F" w14:textId="77777777" w:rsidR="005E0426" w:rsidRPr="00842C73" w:rsidRDefault="005E0426" w:rsidP="004A2FD1">
            <w:pPr>
              <w:ind w:firstLine="0"/>
            </w:pPr>
            <w:r>
              <w:t>3</w:t>
            </w:r>
          </w:p>
        </w:tc>
        <w:tc>
          <w:tcPr>
            <w:tcW w:w="2775" w:type="dxa"/>
          </w:tcPr>
          <w:p w14:paraId="380B31EE" w14:textId="77777777" w:rsidR="005E0426" w:rsidRDefault="005E0426" w:rsidP="004A2FD1">
            <w:pPr>
              <w:ind w:firstLine="0"/>
            </w:pPr>
            <w:r>
              <w:t xml:space="preserve">Выбрать файл для загрузки в базу данных через утилиту </w:t>
            </w:r>
            <w:r>
              <w:rPr>
                <w:lang w:val="en-US"/>
              </w:rPr>
              <w:t>PostGis</w:t>
            </w:r>
            <w:r>
              <w:t xml:space="preserve"> </w:t>
            </w:r>
          </w:p>
        </w:tc>
        <w:tc>
          <w:tcPr>
            <w:tcW w:w="2998" w:type="dxa"/>
          </w:tcPr>
          <w:p w14:paraId="208737E7" w14:textId="77777777" w:rsidR="005E0426" w:rsidRPr="00B13D10" w:rsidRDefault="005E0426" w:rsidP="004A2FD1">
            <w:pPr>
              <w:ind w:firstLine="0"/>
            </w:pPr>
            <w:r>
              <w:t xml:space="preserve">Файл должен загрузиться в базу данных в кодировке </w:t>
            </w:r>
            <w:r>
              <w:rPr>
                <w:lang w:val="en-US"/>
              </w:rPr>
              <w:t>UTF</w:t>
            </w:r>
            <w:r w:rsidRPr="00B13D10">
              <w:t>-8</w:t>
            </w:r>
            <w:r>
              <w:t xml:space="preserve"> и стать доступным для публикации на геосервере</w:t>
            </w:r>
          </w:p>
        </w:tc>
        <w:tc>
          <w:tcPr>
            <w:tcW w:w="2942" w:type="dxa"/>
          </w:tcPr>
          <w:p w14:paraId="7E78547C" w14:textId="77777777" w:rsidR="005E0426" w:rsidRPr="00B13D10" w:rsidRDefault="005E0426" w:rsidP="004A2FD1">
            <w:pPr>
              <w:ind w:firstLine="0"/>
            </w:pPr>
            <w:r>
              <w:t xml:space="preserve">При загрузке файла в базу данных через утилиту, он появляется в базе данных в кодировке </w:t>
            </w:r>
            <w:r>
              <w:rPr>
                <w:lang w:val="en-US"/>
              </w:rPr>
              <w:t>UTF</w:t>
            </w:r>
            <w:r w:rsidRPr="00B13D10">
              <w:t>-8</w:t>
            </w:r>
            <w:r>
              <w:t xml:space="preserve"> и появляется в числе доступных для публикации слоёв на геосервере</w:t>
            </w:r>
          </w:p>
        </w:tc>
      </w:tr>
      <w:tr w:rsidR="005E0426" w14:paraId="46AD214F" w14:textId="77777777" w:rsidTr="004A2FD1">
        <w:tc>
          <w:tcPr>
            <w:tcW w:w="1000" w:type="dxa"/>
          </w:tcPr>
          <w:p w14:paraId="70BEC583" w14:textId="77777777" w:rsidR="005E0426" w:rsidRPr="00842C73" w:rsidRDefault="005E0426" w:rsidP="004A2FD1">
            <w:pPr>
              <w:ind w:firstLine="0"/>
            </w:pPr>
            <w:r>
              <w:t>4</w:t>
            </w:r>
          </w:p>
        </w:tc>
        <w:tc>
          <w:tcPr>
            <w:tcW w:w="2775" w:type="dxa"/>
          </w:tcPr>
          <w:p w14:paraId="61AC3736" w14:textId="77777777" w:rsidR="005E0426" w:rsidRDefault="005E0426" w:rsidP="004A2FD1">
            <w:pPr>
              <w:ind w:firstLine="0"/>
            </w:pPr>
            <w:r>
              <w:t>Опубликовать файл на геосервере</w:t>
            </w:r>
          </w:p>
        </w:tc>
        <w:tc>
          <w:tcPr>
            <w:tcW w:w="2998" w:type="dxa"/>
          </w:tcPr>
          <w:p w14:paraId="26CEFFF0" w14:textId="77777777" w:rsidR="005E0426" w:rsidRDefault="005E0426" w:rsidP="004A2FD1">
            <w:pPr>
              <w:ind w:firstLine="0"/>
            </w:pPr>
            <w:r>
              <w:t>Файл должен опубликоваться на геосервере, должен появиться слой, доступный для просмотра, этот слой должен стать доступен в веб-приложении для отображения</w:t>
            </w:r>
          </w:p>
        </w:tc>
        <w:tc>
          <w:tcPr>
            <w:tcW w:w="2942" w:type="dxa"/>
          </w:tcPr>
          <w:p w14:paraId="6E3D748C" w14:textId="77777777" w:rsidR="005E0426" w:rsidRDefault="005E0426" w:rsidP="004A2FD1">
            <w:pPr>
              <w:ind w:firstLine="0"/>
            </w:pPr>
            <w:r>
              <w:t>Файл опубликовался на геосервере, появился слой, который стал доступен для выбора в качестве отображаемого в веб-приложении</w:t>
            </w:r>
          </w:p>
        </w:tc>
      </w:tr>
      <w:tr w:rsidR="005E0426" w:rsidRPr="00EB0627" w14:paraId="1DEE2562" w14:textId="77777777" w:rsidTr="004A2FD1">
        <w:tc>
          <w:tcPr>
            <w:tcW w:w="1000" w:type="dxa"/>
          </w:tcPr>
          <w:p w14:paraId="7AE3B6AD" w14:textId="77777777" w:rsidR="005E0426" w:rsidRPr="00842C73" w:rsidRDefault="005E0426" w:rsidP="004A2FD1">
            <w:pPr>
              <w:ind w:firstLine="0"/>
            </w:pPr>
            <w:r>
              <w:t>5</w:t>
            </w:r>
          </w:p>
        </w:tc>
        <w:tc>
          <w:tcPr>
            <w:tcW w:w="2775" w:type="dxa"/>
          </w:tcPr>
          <w:p w14:paraId="0CE40908" w14:textId="77777777" w:rsidR="005E0426" w:rsidRPr="00EB0627" w:rsidRDefault="005E0426" w:rsidP="004A2FD1">
            <w:pPr>
              <w:ind w:firstLine="0"/>
            </w:pPr>
            <w:r>
              <w:t xml:space="preserve">Подключиться к базе данных при помощи приложения </w:t>
            </w:r>
            <w:r>
              <w:rPr>
                <w:lang w:val="en-US"/>
              </w:rPr>
              <w:t>QGIS</w:t>
            </w:r>
            <w:r>
              <w:t xml:space="preserve"> и изменить один из слоёв, который опубликован на геосервере.</w:t>
            </w:r>
          </w:p>
        </w:tc>
        <w:tc>
          <w:tcPr>
            <w:tcW w:w="2998" w:type="dxa"/>
          </w:tcPr>
          <w:p w14:paraId="233B26E3" w14:textId="77777777" w:rsidR="005E0426" w:rsidRDefault="005E0426" w:rsidP="004A2FD1">
            <w:pPr>
              <w:ind w:firstLine="0"/>
            </w:pPr>
            <w:r>
              <w:t>Слой должен автоматически обновиться и загружаться в веб-приложении будет уже новый</w:t>
            </w:r>
          </w:p>
        </w:tc>
        <w:tc>
          <w:tcPr>
            <w:tcW w:w="2942" w:type="dxa"/>
          </w:tcPr>
          <w:p w14:paraId="2F4FA809" w14:textId="77777777" w:rsidR="005E0426" w:rsidRPr="00EB0627" w:rsidRDefault="005E0426" w:rsidP="004A2FD1">
            <w:pPr>
              <w:ind w:firstLine="0"/>
            </w:pPr>
            <w:r>
              <w:t xml:space="preserve">Слой обновлённый при помощи приложения </w:t>
            </w:r>
            <w:r>
              <w:rPr>
                <w:lang w:val="en-US"/>
              </w:rPr>
              <w:t>QGIS</w:t>
            </w:r>
            <w:r>
              <w:t xml:space="preserve"> в базе данных, обновился и в веб-приложении</w:t>
            </w:r>
          </w:p>
        </w:tc>
      </w:tr>
      <w:tr w:rsidR="005E0426" w14:paraId="4B8732CD" w14:textId="77777777" w:rsidTr="004A2FD1">
        <w:tc>
          <w:tcPr>
            <w:tcW w:w="1000" w:type="dxa"/>
          </w:tcPr>
          <w:p w14:paraId="541CD859" w14:textId="77777777" w:rsidR="005E0426" w:rsidRPr="00842C73" w:rsidRDefault="005E0426" w:rsidP="004A2FD1">
            <w:pPr>
              <w:ind w:firstLine="0"/>
            </w:pPr>
            <w:r>
              <w:t>6</w:t>
            </w:r>
          </w:p>
        </w:tc>
        <w:tc>
          <w:tcPr>
            <w:tcW w:w="2775" w:type="dxa"/>
          </w:tcPr>
          <w:p w14:paraId="71A4AD90" w14:textId="77777777" w:rsidR="005E0426" w:rsidRDefault="005E0426" w:rsidP="004A2FD1">
            <w:pPr>
              <w:ind w:firstLine="0"/>
            </w:pPr>
            <w:r>
              <w:t xml:space="preserve">Привязать стиль к опубликованному слою </w:t>
            </w:r>
          </w:p>
        </w:tc>
        <w:tc>
          <w:tcPr>
            <w:tcW w:w="2998" w:type="dxa"/>
          </w:tcPr>
          <w:p w14:paraId="55A36858" w14:textId="77777777" w:rsidR="005E0426" w:rsidRDefault="005E0426" w:rsidP="004A2FD1">
            <w:pPr>
              <w:ind w:firstLine="0"/>
            </w:pPr>
            <w:r>
              <w:t>Новый стиль должен появиться в списке выбора стилей для отображаемых на карте</w:t>
            </w:r>
          </w:p>
        </w:tc>
        <w:tc>
          <w:tcPr>
            <w:tcW w:w="2942" w:type="dxa"/>
          </w:tcPr>
          <w:p w14:paraId="78E6DBB2" w14:textId="77777777" w:rsidR="005E0426" w:rsidRDefault="005E0426" w:rsidP="004A2FD1">
            <w:pPr>
              <w:ind w:firstLine="0"/>
            </w:pPr>
            <w:r>
              <w:t>После привязки нового стиля к опубликованному слою, этот стиль стал доступен для выбора в списке стилей для отображаемого слоя</w:t>
            </w:r>
          </w:p>
        </w:tc>
      </w:tr>
      <w:tr w:rsidR="005E0426" w14:paraId="7D557895" w14:textId="77777777" w:rsidTr="004A2FD1">
        <w:tc>
          <w:tcPr>
            <w:tcW w:w="1000" w:type="dxa"/>
          </w:tcPr>
          <w:p w14:paraId="1CB4B51F" w14:textId="77777777" w:rsidR="005E0426" w:rsidRPr="00842C73" w:rsidRDefault="005E0426" w:rsidP="004A2FD1">
            <w:pPr>
              <w:ind w:firstLine="0"/>
            </w:pPr>
            <w:r>
              <w:t>7</w:t>
            </w:r>
          </w:p>
        </w:tc>
        <w:tc>
          <w:tcPr>
            <w:tcW w:w="2775" w:type="dxa"/>
          </w:tcPr>
          <w:p w14:paraId="5B952726" w14:textId="77777777" w:rsidR="005E0426" w:rsidRDefault="005E0426" w:rsidP="004A2FD1">
            <w:pPr>
              <w:ind w:firstLine="0"/>
            </w:pPr>
            <w:r>
              <w:t>Выбрать слой с выделами и после отображения данного слоя выбрать один из выделов</w:t>
            </w:r>
          </w:p>
        </w:tc>
        <w:tc>
          <w:tcPr>
            <w:tcW w:w="2998" w:type="dxa"/>
          </w:tcPr>
          <w:p w14:paraId="040BC230" w14:textId="77777777" w:rsidR="005E0426" w:rsidRDefault="005E0426" w:rsidP="004A2FD1">
            <w:pPr>
              <w:ind w:firstLine="0"/>
            </w:pPr>
            <w:r>
              <w:t>После щелчка по выбранному выделу, должен осуществиться переход к указанному выделу в приложении Дреко А.</w:t>
            </w:r>
          </w:p>
        </w:tc>
        <w:tc>
          <w:tcPr>
            <w:tcW w:w="2942" w:type="dxa"/>
          </w:tcPr>
          <w:p w14:paraId="522555B2" w14:textId="77777777" w:rsidR="005E0426" w:rsidRDefault="005E0426" w:rsidP="004A2FD1">
            <w:pPr>
              <w:ind w:firstLine="0"/>
            </w:pPr>
            <w:r>
              <w:t>После выбора выдела и щелчка по нему, произошёл переход к выбранному выделу в приложение Дреко А.</w:t>
            </w:r>
          </w:p>
        </w:tc>
      </w:tr>
      <w:tr w:rsidR="005E0426" w14:paraId="39C9BA81" w14:textId="77777777" w:rsidTr="004A2FD1">
        <w:tc>
          <w:tcPr>
            <w:tcW w:w="1000" w:type="dxa"/>
          </w:tcPr>
          <w:p w14:paraId="52FFF40C" w14:textId="77777777" w:rsidR="005E0426" w:rsidRPr="00842C73" w:rsidRDefault="005E0426" w:rsidP="004A2FD1">
            <w:pPr>
              <w:ind w:firstLine="0"/>
            </w:pPr>
            <w:r>
              <w:t>8</w:t>
            </w:r>
          </w:p>
        </w:tc>
        <w:tc>
          <w:tcPr>
            <w:tcW w:w="2775" w:type="dxa"/>
          </w:tcPr>
          <w:p w14:paraId="40425D61" w14:textId="77777777" w:rsidR="005E0426" w:rsidRDefault="005E0426" w:rsidP="004A2FD1">
            <w:pPr>
              <w:ind w:firstLine="0"/>
            </w:pPr>
            <w:r>
              <w:t>Выбрать точечный слой из списка и после отображения, щёлкнуть по одной из точек</w:t>
            </w:r>
          </w:p>
        </w:tc>
        <w:tc>
          <w:tcPr>
            <w:tcW w:w="2998" w:type="dxa"/>
          </w:tcPr>
          <w:p w14:paraId="4D053717" w14:textId="77777777" w:rsidR="005E0426" w:rsidRDefault="005E0426" w:rsidP="004A2FD1">
            <w:pPr>
              <w:ind w:firstLine="0"/>
            </w:pPr>
            <w:r>
              <w:t>После щелчка по выбранной точке, должен загрузиться список фотографий принадлежащих к этому месту</w:t>
            </w:r>
          </w:p>
        </w:tc>
        <w:tc>
          <w:tcPr>
            <w:tcW w:w="2942" w:type="dxa"/>
          </w:tcPr>
          <w:p w14:paraId="5C1F59ED" w14:textId="77777777" w:rsidR="005E0426" w:rsidRDefault="005E0426" w:rsidP="004A2FD1">
            <w:pPr>
              <w:ind w:firstLine="0"/>
            </w:pPr>
            <w:r>
              <w:t>После выбора точки, загрузился список фотографий, принадлежащих к этому месту</w:t>
            </w:r>
          </w:p>
        </w:tc>
      </w:tr>
      <w:tr w:rsidR="005E0426" w14:paraId="1BF742BF" w14:textId="77777777" w:rsidTr="004A2FD1">
        <w:tc>
          <w:tcPr>
            <w:tcW w:w="1000" w:type="dxa"/>
          </w:tcPr>
          <w:p w14:paraId="0B04C5CD" w14:textId="77777777" w:rsidR="005E0426" w:rsidRPr="00842C73" w:rsidRDefault="005E0426" w:rsidP="004A2FD1">
            <w:pPr>
              <w:ind w:firstLine="0"/>
            </w:pPr>
            <w:r>
              <w:lastRenderedPageBreak/>
              <w:t>9</w:t>
            </w:r>
          </w:p>
        </w:tc>
        <w:tc>
          <w:tcPr>
            <w:tcW w:w="2775" w:type="dxa"/>
          </w:tcPr>
          <w:p w14:paraId="51250245" w14:textId="77777777" w:rsidR="005E0426" w:rsidRDefault="005E0426" w:rsidP="004A2FD1">
            <w:pPr>
              <w:ind w:firstLine="0"/>
            </w:pPr>
            <w:r>
              <w:t>Переместить ползунок в верхней части экрана, на котором отображается карта</w:t>
            </w:r>
          </w:p>
        </w:tc>
        <w:tc>
          <w:tcPr>
            <w:tcW w:w="2998" w:type="dxa"/>
          </w:tcPr>
          <w:p w14:paraId="13D4DEC5" w14:textId="77777777" w:rsidR="005E0426" w:rsidRDefault="005E0426" w:rsidP="004A2FD1">
            <w:pPr>
              <w:ind w:firstLine="0"/>
            </w:pPr>
            <w:r>
              <w:t>После смещения ползунка, должны поменяться пропорции подложек, одна из них должна занимать большую часть подложки</w:t>
            </w:r>
          </w:p>
        </w:tc>
        <w:tc>
          <w:tcPr>
            <w:tcW w:w="2942" w:type="dxa"/>
          </w:tcPr>
          <w:p w14:paraId="6872ECE7" w14:textId="77777777" w:rsidR="005E0426" w:rsidRDefault="005E0426" w:rsidP="004A2FD1">
            <w:pPr>
              <w:ind w:firstLine="0"/>
            </w:pPr>
            <w:r>
              <w:t xml:space="preserve">После смещения ползунка, одна из карт стала занимать на подложке больше места </w:t>
            </w:r>
          </w:p>
        </w:tc>
      </w:tr>
      <w:tr w:rsidR="005E0426" w14:paraId="394006C9" w14:textId="77777777" w:rsidTr="004A2FD1">
        <w:tc>
          <w:tcPr>
            <w:tcW w:w="1000" w:type="dxa"/>
          </w:tcPr>
          <w:p w14:paraId="77C85148" w14:textId="77777777" w:rsidR="005E0426" w:rsidRPr="00842C73" w:rsidRDefault="005E0426" w:rsidP="004A2FD1">
            <w:pPr>
              <w:ind w:firstLine="0"/>
            </w:pPr>
            <w:r>
              <w:t>10</w:t>
            </w:r>
          </w:p>
        </w:tc>
        <w:tc>
          <w:tcPr>
            <w:tcW w:w="2775" w:type="dxa"/>
          </w:tcPr>
          <w:p w14:paraId="5AE32453" w14:textId="77777777" w:rsidR="005E0426" w:rsidRDefault="005E0426" w:rsidP="004A2FD1">
            <w:pPr>
              <w:ind w:firstLine="0"/>
            </w:pPr>
            <w:r>
              <w:t>Попытаться загрузить слои при отключенном интернете</w:t>
            </w:r>
          </w:p>
        </w:tc>
        <w:tc>
          <w:tcPr>
            <w:tcW w:w="2998" w:type="dxa"/>
          </w:tcPr>
          <w:p w14:paraId="56F57704" w14:textId="77777777" w:rsidR="005E0426" w:rsidRDefault="005E0426" w:rsidP="004A2FD1">
            <w:pPr>
              <w:ind w:firstLine="0"/>
            </w:pPr>
            <w:r>
              <w:t>Должно появиться оповещение о том, что невозможно связаться с геосервером и предложение попробовать заново, при подключении к интернету, слои должны загрузиться</w:t>
            </w:r>
          </w:p>
        </w:tc>
        <w:tc>
          <w:tcPr>
            <w:tcW w:w="2942" w:type="dxa"/>
          </w:tcPr>
          <w:p w14:paraId="21E3BFC1" w14:textId="77777777" w:rsidR="005E0426" w:rsidRDefault="005E0426" w:rsidP="004A2FD1">
            <w:pPr>
              <w:ind w:firstLine="0"/>
            </w:pPr>
            <w:r>
              <w:t>При отключении интернета, появляется оповещение о невозможности подключения к геосерверу и предложение о рестарте загрузки, после возобновления соединения, слои загружаются</w:t>
            </w:r>
          </w:p>
        </w:tc>
      </w:tr>
    </w:tbl>
    <w:p w14:paraId="4C839224" w14:textId="77777777" w:rsidR="005E0426" w:rsidRDefault="005E0426">
      <w:pPr>
        <w:spacing w:after="160" w:line="259" w:lineRule="auto"/>
        <w:ind w:firstLine="0"/>
        <w:jc w:val="left"/>
        <w:rPr>
          <w:b/>
        </w:rPr>
      </w:pPr>
      <w:r>
        <w:br w:type="page"/>
      </w:r>
    </w:p>
    <w:p w14:paraId="540F1E8A" w14:textId="28EDF959" w:rsidR="003E7D19" w:rsidRDefault="003E7D19" w:rsidP="003E7D19">
      <w:pPr>
        <w:pStyle w:val="af9"/>
      </w:pPr>
      <w:r>
        <w:lastRenderedPageBreak/>
        <w:t>4.2 Вывод</w:t>
      </w:r>
      <w:bookmarkEnd w:id="41"/>
    </w:p>
    <w:p w14:paraId="6313711E" w14:textId="77777777" w:rsidR="003E7D19" w:rsidRDefault="003E7D19" w:rsidP="00821BA3">
      <w:r>
        <w:t>Для тестирования был выбран метод прохождения тест-кейсов, так как это наиболее понятный, визуализировнный и удобный способ.</w:t>
      </w:r>
    </w:p>
    <w:p w14:paraId="7BE775B2" w14:textId="77777777" w:rsidR="003E7D19" w:rsidRPr="00BF5B44" w:rsidRDefault="003E7D19" w:rsidP="00821BA3">
      <w:r w:rsidRPr="00BF5B44">
        <w:t>Тест-кейс</w:t>
      </w:r>
      <w:r>
        <w:t xml:space="preserve"> – </w:t>
      </w:r>
      <w:r w:rsidRPr="00BF5B44">
        <w:t>это такое описание проверки работы системы, которое может выполнить любой человек из команды, будь то тестировщик, разработчик, аналитик или даже бизнес-заказчик.</w:t>
      </w:r>
    </w:p>
    <w:p w14:paraId="799B19C8" w14:textId="6F5F06BA" w:rsidR="003E7D19" w:rsidRDefault="003E7D19" w:rsidP="00821BA3">
      <w:r w:rsidRPr="00BF5B44">
        <w:t>Набор тест-кейсов называетс</w:t>
      </w:r>
      <w:r>
        <w:t xml:space="preserve">я тестовым набором (test suite). </w:t>
      </w:r>
      <w:r w:rsidRPr="00BF5B44">
        <w:t>Иногда этот набор некорректно наз</w:t>
      </w:r>
      <w:r w:rsidR="00821BA3">
        <w:t>ывают тест-планом. Тест-план — </w:t>
      </w:r>
      <w:r w:rsidRPr="00BF5B44">
        <w:t>это именно план: когда, что, зачем, какими ресурсами</w:t>
      </w:r>
    </w:p>
    <w:p w14:paraId="4E39120E" w14:textId="77777777" w:rsidR="003E7D19" w:rsidRDefault="003E7D19" w:rsidP="00821BA3">
      <w:r w:rsidRPr="00BF5B44">
        <w:t>Стандартные атрибуты тест-кейса</w:t>
      </w:r>
      <w:r>
        <w:t xml:space="preserve"> :</w:t>
      </w:r>
    </w:p>
    <w:p w14:paraId="7E767B6C" w14:textId="77777777" w:rsidR="003E7D19" w:rsidRPr="00BF5B44" w:rsidRDefault="003E7D19" w:rsidP="00821BA3">
      <w:pPr>
        <w:pStyle w:val="a4"/>
      </w:pPr>
      <w:r>
        <w:t xml:space="preserve">номер – </w:t>
      </w:r>
      <w:r w:rsidRPr="00BF5B44">
        <w:t>уникальный идентификатор тест-кейса. Его удобно использовать для одинакового понимания, о какой проверке идет речь </w:t>
      </w:r>
      <w:r>
        <w:t>(например, дать ссылку в баге);</w:t>
      </w:r>
    </w:p>
    <w:p w14:paraId="2269E45C" w14:textId="77777777" w:rsidR="003E7D19" w:rsidRPr="00BF5B44" w:rsidRDefault="003E7D19" w:rsidP="00821BA3">
      <w:pPr>
        <w:pStyle w:val="a4"/>
      </w:pPr>
      <w:r>
        <w:t xml:space="preserve">описание – </w:t>
      </w:r>
      <w:r w:rsidRPr="00BF5B44">
        <w:t>описание действий, которые необходимо выполнить, но прямого отношения к проверке они не имеют (например, зарегистрироваться в системе для проверки создания элемента). Если предварительных шаго</w:t>
      </w:r>
      <w:r>
        <w:t>в нет, то секция не заполняется;</w:t>
      </w:r>
    </w:p>
    <w:p w14:paraId="536A564B" w14:textId="77777777" w:rsidR="003E7D19" w:rsidRPr="00BF5B44" w:rsidRDefault="003E7D19" w:rsidP="00821BA3">
      <w:pPr>
        <w:pStyle w:val="a4"/>
      </w:pPr>
      <w:r>
        <w:t xml:space="preserve">ожидаемый результат – </w:t>
      </w:r>
      <w:r w:rsidRPr="00BF5B44">
        <w:t>описание действий, необходимых для проверк</w:t>
      </w:r>
      <w:r>
        <w:t>и (например, создание элемента);</w:t>
      </w:r>
    </w:p>
    <w:p w14:paraId="317D4FEB" w14:textId="77777777" w:rsidR="003E7D19" w:rsidRPr="00BF5B44" w:rsidRDefault="003E7D19" w:rsidP="00821BA3">
      <w:pPr>
        <w:pStyle w:val="a4"/>
      </w:pPr>
      <w:r>
        <w:t xml:space="preserve">Полученный результат – </w:t>
      </w:r>
      <w:r w:rsidRPr="00BF5B44">
        <w:t>сама проверка: что мы ожидаем получить после выполнения шагов ("Элемент создан").</w:t>
      </w:r>
    </w:p>
    <w:p w14:paraId="2F6FA797" w14:textId="77777777" w:rsidR="003E7D19" w:rsidRDefault="003E7D19" w:rsidP="00821BA3">
      <w:r>
        <w:t>В результате пройденных тест-кейсов можно убедится, что основной функционал выполняется и все функции работают.</w:t>
      </w:r>
    </w:p>
    <w:p w14:paraId="2DEAAC17" w14:textId="35B7AFE7" w:rsidR="00A01AC9" w:rsidRPr="00CC5C25" w:rsidRDefault="00A01AC9" w:rsidP="00F51AF3"/>
    <w:sectPr w:rsidR="00A01AC9" w:rsidRPr="00CC5C25" w:rsidSect="0096426C">
      <w:pgSz w:w="11906" w:h="16838" w:code="9"/>
      <w:pgMar w:top="1134" w:right="567" w:bottom="851" w:left="1304" w:header="567" w:footer="709" w:gutter="0"/>
      <w:cols w:space="708"/>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Пользователь Windows" w:date="2019-05-06T20:38:00Z" w:initials="ПW">
    <w:p w14:paraId="6C73C9C0" w14:textId="77777777" w:rsidR="002B6328" w:rsidRPr="00C74515" w:rsidRDefault="002B6328" w:rsidP="007C08CE">
      <w:pPr>
        <w:pStyle w:val="affe"/>
      </w:pPr>
      <w:r>
        <w:rPr>
          <w:rStyle w:val="affd"/>
        </w:rPr>
        <w:annotationRef/>
      </w:r>
      <w:hyperlink r:id="rId1" w:history="1">
        <w:r w:rsidRPr="005155F9">
          <w:rPr>
            <w:rStyle w:val="aff4"/>
          </w:rPr>
          <w:t>https://yandex.ru/patents/doc/RU124788U1_20130210</w:t>
        </w:r>
      </w:hyperlink>
    </w:p>
  </w:comment>
  <w:comment w:id="9" w:author="name Ux" w:date="2017-04-04T22:44:00Z" w:initials="nU">
    <w:p w14:paraId="310FC69C" w14:textId="77777777" w:rsidR="002B6328" w:rsidRDefault="002B6328" w:rsidP="007C08CE">
      <w:r>
        <w:rPr>
          <w:rStyle w:val="affd"/>
        </w:rPr>
        <w:annotationRef/>
      </w:r>
      <w:r>
        <w:t>Описать цель программного средства (зачем оно нужно)</w:t>
      </w:r>
    </w:p>
    <w:p w14:paraId="4543176D" w14:textId="77777777" w:rsidR="002B6328" w:rsidRDefault="002B6328" w:rsidP="007C08CE">
      <w:r>
        <w:tab/>
      </w:r>
      <w:r>
        <w:tab/>
        <w:t>Описать задачи, которые нужно изучить для создания ПС</w:t>
      </w:r>
    </w:p>
    <w:p w14:paraId="39E698C0" w14:textId="77777777" w:rsidR="002B6328" w:rsidRDefault="002B6328" w:rsidP="007C08CE">
      <w:r>
        <w:tab/>
      </w:r>
      <w:r>
        <w:tab/>
      </w:r>
      <w:r>
        <w:tab/>
        <w:t>Изучить системы-аналоги</w:t>
      </w:r>
    </w:p>
    <w:p w14:paraId="5E7EC3A8" w14:textId="77777777" w:rsidR="002B6328" w:rsidRDefault="002B6328" w:rsidP="007C08CE">
      <w:r>
        <w:tab/>
      </w:r>
      <w:r>
        <w:tab/>
      </w:r>
      <w:r>
        <w:tab/>
        <w:t>Изучить неточные методы сравнения текстовой информации</w:t>
      </w:r>
    </w:p>
    <w:p w14:paraId="4024EFEE" w14:textId="77777777" w:rsidR="002B6328" w:rsidRDefault="002B6328" w:rsidP="007C08CE">
      <w:r>
        <w:tab/>
      </w:r>
      <w:r>
        <w:tab/>
      </w:r>
      <w:r>
        <w:tab/>
        <w:t>Спроектировать общую структуру приложения (UML диаграммы)</w:t>
      </w:r>
    </w:p>
    <w:p w14:paraId="64154684" w14:textId="77777777" w:rsidR="002B6328" w:rsidRDefault="002B6328" w:rsidP="007C08CE">
      <w:r>
        <w:tab/>
      </w:r>
      <w:r>
        <w:tab/>
      </w:r>
      <w:r>
        <w:tab/>
        <w:t>Описать программную реализацию</w:t>
      </w:r>
    </w:p>
    <w:p w14:paraId="1F3F139E" w14:textId="77777777" w:rsidR="002B6328" w:rsidRDefault="002B6328" w:rsidP="007C08CE">
      <w:pPr>
        <w:pStyle w:val="affe"/>
      </w:pPr>
    </w:p>
  </w:comment>
  <w:comment w:id="23" w:author="name Ux" w:date="2017-04-04T22:44:00Z" w:initials="nU">
    <w:p w14:paraId="1F64051C" w14:textId="77777777" w:rsidR="002B6328" w:rsidRDefault="002B6328" w:rsidP="00325386">
      <w:r>
        <w:rPr>
          <w:rStyle w:val="affd"/>
        </w:rPr>
        <w:annotationRef/>
      </w:r>
      <w:r>
        <w:t>Описать для чего система предназначена</w:t>
      </w:r>
    </w:p>
    <w:p w14:paraId="5B24C02A" w14:textId="77777777" w:rsidR="002B6328" w:rsidRDefault="002B6328" w:rsidP="00325386">
      <w:r>
        <w:tab/>
        <w:t>На кого ориентированно ПС</w:t>
      </w:r>
    </w:p>
    <w:p w14:paraId="2BECDF8E" w14:textId="77777777" w:rsidR="002B6328" w:rsidRDefault="002B6328" w:rsidP="00325386">
      <w:r>
        <w:tab/>
        <w:t>Описать структуру ПС</w:t>
      </w:r>
    </w:p>
    <w:p w14:paraId="39490B53" w14:textId="77777777" w:rsidR="002B6328" w:rsidRDefault="002B6328" w:rsidP="00325386">
      <w:r>
        <w:tab/>
        <w:t>Проектирование базы данных</w:t>
      </w:r>
    </w:p>
    <w:p w14:paraId="42444698" w14:textId="77777777" w:rsidR="002B6328" w:rsidRDefault="002B6328" w:rsidP="00325386">
      <w:r>
        <w:tab/>
        <w:t>Алгоритмическое обеспечение</w:t>
      </w:r>
    </w:p>
  </w:comment>
  <w:comment w:id="27" w:author="name Ux" w:date="2017-04-18T19:29:00Z" w:initials="nU">
    <w:p w14:paraId="04EF7A94" w14:textId="77777777" w:rsidR="002B6328" w:rsidRPr="00BF34EF" w:rsidRDefault="002B6328" w:rsidP="00096AC5">
      <w:pPr>
        <w:pStyle w:val="affe"/>
      </w:pPr>
      <w:r>
        <w:rPr>
          <w:rStyle w:val="affd"/>
        </w:rPr>
        <w:annotationRef/>
      </w:r>
      <w:r>
        <w:t>Тут можно добавить воды про выбор СУБД и сделать сравнительный анализ.</w:t>
      </w:r>
      <w:r w:rsidRPr="00BF34EF">
        <w:t xml:space="preserve"> </w:t>
      </w:r>
    </w:p>
  </w:comment>
  <w:comment w:id="28" w:author="name Ux" w:date="2017-04-18T20:44:00Z" w:initials="nU">
    <w:p w14:paraId="493AF863" w14:textId="77777777" w:rsidR="002B6328" w:rsidRPr="00C84D78" w:rsidRDefault="002B6328" w:rsidP="00816436">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7657B704" w14:textId="77777777" w:rsidR="002B6328" w:rsidRPr="00C84D78" w:rsidRDefault="002B6328" w:rsidP="00816436">
      <w:pPr>
        <w:pStyle w:val="aff5"/>
        <w:rPr>
          <w:lang w:val="en-US"/>
        </w:rPr>
      </w:pPr>
      <w:r w:rsidRPr="00C84D78">
        <w:rPr>
          <w:lang w:val="en-US"/>
        </w:rPr>
        <w:tab/>
        <w:t>entity_id integer PRIMARY KEY AUTOINCREMENT,</w:t>
      </w:r>
    </w:p>
    <w:p w14:paraId="1E15187B" w14:textId="77777777" w:rsidR="002B6328" w:rsidRPr="00C84D78" w:rsidRDefault="002B6328" w:rsidP="00816436">
      <w:pPr>
        <w:pStyle w:val="aff5"/>
        <w:rPr>
          <w:lang w:val="en-US"/>
        </w:rPr>
      </w:pPr>
      <w:r w:rsidRPr="00C84D78">
        <w:rPr>
          <w:lang w:val="en-US"/>
        </w:rPr>
        <w:tab/>
        <w:t>text_src string,</w:t>
      </w:r>
    </w:p>
    <w:p w14:paraId="2A58DC42" w14:textId="77777777" w:rsidR="002B6328" w:rsidRPr="00C84D78" w:rsidRDefault="002B6328" w:rsidP="00816436">
      <w:pPr>
        <w:pStyle w:val="aff5"/>
        <w:rPr>
          <w:lang w:val="en-US"/>
        </w:rPr>
      </w:pPr>
      <w:r w:rsidRPr="00C84D78">
        <w:rPr>
          <w:lang w:val="en-US"/>
        </w:rPr>
        <w:tab/>
        <w:t>text_dst string,</w:t>
      </w:r>
    </w:p>
    <w:p w14:paraId="2E06A4F2" w14:textId="77777777" w:rsidR="002B6328" w:rsidRPr="00C84D78" w:rsidRDefault="002B6328" w:rsidP="00816436">
      <w:pPr>
        <w:pStyle w:val="aff5"/>
        <w:rPr>
          <w:lang w:val="en-US"/>
        </w:rPr>
      </w:pPr>
      <w:r w:rsidRPr="00C84D78">
        <w:rPr>
          <w:lang w:val="en-US"/>
        </w:rPr>
        <w:tab/>
        <w:t>lang_src string,</w:t>
      </w:r>
    </w:p>
    <w:p w14:paraId="4FF2B101" w14:textId="77777777" w:rsidR="002B6328" w:rsidRPr="00C84D78" w:rsidRDefault="002B6328" w:rsidP="00816436">
      <w:pPr>
        <w:pStyle w:val="aff5"/>
        <w:rPr>
          <w:lang w:val="en-US"/>
        </w:rPr>
      </w:pPr>
      <w:r w:rsidRPr="00C84D78">
        <w:rPr>
          <w:lang w:val="en-US"/>
        </w:rPr>
        <w:tab/>
        <w:t>lang_dst string,</w:t>
      </w:r>
    </w:p>
    <w:p w14:paraId="2C7D4C14" w14:textId="77777777" w:rsidR="002B6328" w:rsidRPr="00C84D78" w:rsidRDefault="002B6328" w:rsidP="00816436">
      <w:pPr>
        <w:pStyle w:val="aff5"/>
        <w:rPr>
          <w:lang w:val="en-US"/>
        </w:rPr>
      </w:pPr>
      <w:r w:rsidRPr="00C84D78">
        <w:rPr>
          <w:lang w:val="en-US"/>
        </w:rPr>
        <w:tab/>
        <w:t>translation_date date,</w:t>
      </w:r>
    </w:p>
    <w:p w14:paraId="5DDC7780" w14:textId="77777777" w:rsidR="002B6328" w:rsidRPr="00C84D78" w:rsidRDefault="002B6328" w:rsidP="00816436">
      <w:pPr>
        <w:pStyle w:val="aff5"/>
        <w:rPr>
          <w:lang w:val="en-US"/>
        </w:rPr>
      </w:pPr>
      <w:r w:rsidRPr="00C84D78">
        <w:rPr>
          <w:lang w:val="en-US"/>
        </w:rPr>
        <w:tab/>
        <w:t>translator string,</w:t>
      </w:r>
    </w:p>
    <w:p w14:paraId="6DE15A57" w14:textId="77777777" w:rsidR="002B6328" w:rsidRPr="00F224C5" w:rsidRDefault="002B6328" w:rsidP="00816436">
      <w:pPr>
        <w:pStyle w:val="aff5"/>
        <w:rPr>
          <w:lang w:val="en-US"/>
        </w:rPr>
      </w:pPr>
      <w:r w:rsidRPr="00C84D78">
        <w:rPr>
          <w:lang w:val="en-US"/>
        </w:rPr>
        <w:tab/>
      </w:r>
      <w:r w:rsidRPr="00F224C5">
        <w:rPr>
          <w:lang w:val="en-US"/>
        </w:rPr>
        <w:t>favorite boolean</w:t>
      </w:r>
    </w:p>
    <w:p w14:paraId="7953AA92" w14:textId="77777777" w:rsidR="002B6328" w:rsidRPr="00F224C5" w:rsidRDefault="002B6328" w:rsidP="00816436">
      <w:pPr>
        <w:pStyle w:val="aff5"/>
        <w:rPr>
          <w:lang w:val="en-US"/>
        </w:rPr>
      </w:pPr>
      <w:r w:rsidRPr="00F224C5">
        <w:rPr>
          <w:lang w:val="en-US"/>
        </w:rPr>
        <w:t>);</w:t>
      </w:r>
    </w:p>
    <w:p w14:paraId="19C3A3B2" w14:textId="77777777" w:rsidR="002B6328" w:rsidRPr="00F224C5" w:rsidRDefault="002B6328" w:rsidP="00816436">
      <w:pPr>
        <w:pStyle w:val="affe"/>
        <w:rPr>
          <w:lang w:val="en-US"/>
        </w:rPr>
      </w:pPr>
    </w:p>
  </w:comment>
  <w:comment w:id="29" w:author="name Ux" w:date="2017-04-18T20:44:00Z" w:initials="nU">
    <w:p w14:paraId="016B9280" w14:textId="77777777" w:rsidR="002B6328" w:rsidRPr="00C84D78" w:rsidRDefault="002B6328" w:rsidP="00816436">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16DFD9C5" w14:textId="77777777" w:rsidR="002B6328" w:rsidRPr="00C84D78" w:rsidRDefault="002B6328" w:rsidP="00816436">
      <w:pPr>
        <w:pStyle w:val="aff5"/>
        <w:rPr>
          <w:lang w:val="en-US"/>
        </w:rPr>
      </w:pPr>
      <w:r w:rsidRPr="00C84D78">
        <w:rPr>
          <w:lang w:val="en-US"/>
        </w:rPr>
        <w:tab/>
        <w:t>entity_id integer PRIMARY KEY AUTOINCREMENT,</w:t>
      </w:r>
    </w:p>
    <w:p w14:paraId="24B226EC" w14:textId="77777777" w:rsidR="002B6328" w:rsidRPr="00C84D78" w:rsidRDefault="002B6328" w:rsidP="00816436">
      <w:pPr>
        <w:pStyle w:val="aff5"/>
        <w:rPr>
          <w:lang w:val="en-US"/>
        </w:rPr>
      </w:pPr>
      <w:r w:rsidRPr="00C84D78">
        <w:rPr>
          <w:lang w:val="en-US"/>
        </w:rPr>
        <w:tab/>
        <w:t>text_src string,</w:t>
      </w:r>
    </w:p>
    <w:p w14:paraId="618BEE3B" w14:textId="77777777" w:rsidR="002B6328" w:rsidRPr="00C84D78" w:rsidRDefault="002B6328" w:rsidP="00816436">
      <w:pPr>
        <w:pStyle w:val="aff5"/>
        <w:rPr>
          <w:lang w:val="en-US"/>
        </w:rPr>
      </w:pPr>
      <w:r w:rsidRPr="00C84D78">
        <w:rPr>
          <w:lang w:val="en-US"/>
        </w:rPr>
        <w:tab/>
        <w:t>text_dst string,</w:t>
      </w:r>
    </w:p>
    <w:p w14:paraId="503F425C" w14:textId="77777777" w:rsidR="002B6328" w:rsidRPr="00C84D78" w:rsidRDefault="002B6328" w:rsidP="00816436">
      <w:pPr>
        <w:pStyle w:val="aff5"/>
        <w:rPr>
          <w:lang w:val="en-US"/>
        </w:rPr>
      </w:pPr>
      <w:r w:rsidRPr="00C84D78">
        <w:rPr>
          <w:lang w:val="en-US"/>
        </w:rPr>
        <w:tab/>
        <w:t>lang_src string,</w:t>
      </w:r>
    </w:p>
    <w:p w14:paraId="25E19B64" w14:textId="77777777" w:rsidR="002B6328" w:rsidRPr="00C84D78" w:rsidRDefault="002B6328" w:rsidP="00816436">
      <w:pPr>
        <w:pStyle w:val="aff5"/>
        <w:rPr>
          <w:lang w:val="en-US"/>
        </w:rPr>
      </w:pPr>
      <w:r w:rsidRPr="00C84D78">
        <w:rPr>
          <w:lang w:val="en-US"/>
        </w:rPr>
        <w:tab/>
        <w:t>lang_dst string,</w:t>
      </w:r>
    </w:p>
    <w:p w14:paraId="5B13083E" w14:textId="77777777" w:rsidR="002B6328" w:rsidRPr="00C84D78" w:rsidRDefault="002B6328" w:rsidP="00816436">
      <w:pPr>
        <w:pStyle w:val="aff5"/>
        <w:rPr>
          <w:lang w:val="en-US"/>
        </w:rPr>
      </w:pPr>
      <w:r w:rsidRPr="00C84D78">
        <w:rPr>
          <w:lang w:val="en-US"/>
        </w:rPr>
        <w:tab/>
        <w:t>translation_date date,</w:t>
      </w:r>
    </w:p>
    <w:p w14:paraId="04302637" w14:textId="77777777" w:rsidR="002B6328" w:rsidRPr="00C84D78" w:rsidRDefault="002B6328" w:rsidP="00816436">
      <w:pPr>
        <w:pStyle w:val="aff5"/>
        <w:rPr>
          <w:lang w:val="en-US"/>
        </w:rPr>
      </w:pPr>
      <w:r w:rsidRPr="00C84D78">
        <w:rPr>
          <w:lang w:val="en-US"/>
        </w:rPr>
        <w:tab/>
        <w:t>translator string,</w:t>
      </w:r>
    </w:p>
    <w:p w14:paraId="4636D0D7" w14:textId="77777777" w:rsidR="002B6328" w:rsidRPr="00F224C5" w:rsidRDefault="002B6328" w:rsidP="00816436">
      <w:pPr>
        <w:pStyle w:val="aff5"/>
        <w:rPr>
          <w:lang w:val="en-US"/>
        </w:rPr>
      </w:pPr>
      <w:r w:rsidRPr="00C84D78">
        <w:rPr>
          <w:lang w:val="en-US"/>
        </w:rPr>
        <w:tab/>
      </w:r>
      <w:r w:rsidRPr="00F224C5">
        <w:rPr>
          <w:lang w:val="en-US"/>
        </w:rPr>
        <w:t>favorite boolean</w:t>
      </w:r>
    </w:p>
    <w:p w14:paraId="3FF69F2C" w14:textId="77777777" w:rsidR="002B6328" w:rsidRPr="00F224C5" w:rsidRDefault="002B6328" w:rsidP="00816436">
      <w:pPr>
        <w:pStyle w:val="aff5"/>
        <w:rPr>
          <w:lang w:val="en-US"/>
        </w:rPr>
      </w:pPr>
      <w:r w:rsidRPr="00F224C5">
        <w:rPr>
          <w:lang w:val="en-US"/>
        </w:rPr>
        <w:t>);</w:t>
      </w:r>
    </w:p>
    <w:p w14:paraId="7345375E" w14:textId="77777777" w:rsidR="002B6328" w:rsidRPr="00F224C5" w:rsidRDefault="002B6328" w:rsidP="00816436">
      <w:pPr>
        <w:pStyle w:val="affe"/>
        <w:rPr>
          <w:lang w:val="en-US"/>
        </w:rPr>
      </w:pPr>
    </w:p>
  </w:comment>
  <w:comment w:id="30" w:author="name Ux" w:date="2017-04-18T20:44:00Z" w:initials="nU">
    <w:p w14:paraId="416A0FED" w14:textId="77777777" w:rsidR="002B6328" w:rsidRPr="00C84D78" w:rsidRDefault="002B6328" w:rsidP="00816436">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1CF1DDD4" w14:textId="77777777" w:rsidR="002B6328" w:rsidRPr="00C84D78" w:rsidRDefault="002B6328" w:rsidP="00816436">
      <w:pPr>
        <w:pStyle w:val="aff5"/>
        <w:rPr>
          <w:lang w:val="en-US"/>
        </w:rPr>
      </w:pPr>
      <w:r w:rsidRPr="00C84D78">
        <w:rPr>
          <w:lang w:val="en-US"/>
        </w:rPr>
        <w:tab/>
        <w:t>entity_id integer PRIMARY KEY AUTOINCREMENT,</w:t>
      </w:r>
    </w:p>
    <w:p w14:paraId="05D7C29F" w14:textId="77777777" w:rsidR="002B6328" w:rsidRPr="00C84D78" w:rsidRDefault="002B6328" w:rsidP="00816436">
      <w:pPr>
        <w:pStyle w:val="aff5"/>
        <w:rPr>
          <w:lang w:val="en-US"/>
        </w:rPr>
      </w:pPr>
      <w:r w:rsidRPr="00C84D78">
        <w:rPr>
          <w:lang w:val="en-US"/>
        </w:rPr>
        <w:tab/>
        <w:t>text_src string,</w:t>
      </w:r>
    </w:p>
    <w:p w14:paraId="4151EE81" w14:textId="77777777" w:rsidR="002B6328" w:rsidRPr="00C84D78" w:rsidRDefault="002B6328" w:rsidP="00816436">
      <w:pPr>
        <w:pStyle w:val="aff5"/>
        <w:rPr>
          <w:lang w:val="en-US"/>
        </w:rPr>
      </w:pPr>
      <w:r w:rsidRPr="00C84D78">
        <w:rPr>
          <w:lang w:val="en-US"/>
        </w:rPr>
        <w:tab/>
        <w:t>text_dst string,</w:t>
      </w:r>
    </w:p>
    <w:p w14:paraId="7F37B329" w14:textId="77777777" w:rsidR="002B6328" w:rsidRPr="00C84D78" w:rsidRDefault="002B6328" w:rsidP="00816436">
      <w:pPr>
        <w:pStyle w:val="aff5"/>
        <w:rPr>
          <w:lang w:val="en-US"/>
        </w:rPr>
      </w:pPr>
      <w:r w:rsidRPr="00C84D78">
        <w:rPr>
          <w:lang w:val="en-US"/>
        </w:rPr>
        <w:tab/>
        <w:t>lang_src string,</w:t>
      </w:r>
    </w:p>
    <w:p w14:paraId="16E1261B" w14:textId="77777777" w:rsidR="002B6328" w:rsidRPr="00C84D78" w:rsidRDefault="002B6328" w:rsidP="00816436">
      <w:pPr>
        <w:pStyle w:val="aff5"/>
        <w:rPr>
          <w:lang w:val="en-US"/>
        </w:rPr>
      </w:pPr>
      <w:r w:rsidRPr="00C84D78">
        <w:rPr>
          <w:lang w:val="en-US"/>
        </w:rPr>
        <w:tab/>
        <w:t>lang_dst string,</w:t>
      </w:r>
    </w:p>
    <w:p w14:paraId="567F972C" w14:textId="77777777" w:rsidR="002B6328" w:rsidRPr="00C84D78" w:rsidRDefault="002B6328" w:rsidP="00816436">
      <w:pPr>
        <w:pStyle w:val="aff5"/>
        <w:rPr>
          <w:lang w:val="en-US"/>
        </w:rPr>
      </w:pPr>
      <w:r w:rsidRPr="00C84D78">
        <w:rPr>
          <w:lang w:val="en-US"/>
        </w:rPr>
        <w:tab/>
        <w:t>translation_date date,</w:t>
      </w:r>
    </w:p>
    <w:p w14:paraId="77D76A1E" w14:textId="77777777" w:rsidR="002B6328" w:rsidRPr="00C84D78" w:rsidRDefault="002B6328" w:rsidP="00816436">
      <w:pPr>
        <w:pStyle w:val="aff5"/>
        <w:rPr>
          <w:lang w:val="en-US"/>
        </w:rPr>
      </w:pPr>
      <w:r w:rsidRPr="00C84D78">
        <w:rPr>
          <w:lang w:val="en-US"/>
        </w:rPr>
        <w:tab/>
        <w:t>translator string,</w:t>
      </w:r>
    </w:p>
    <w:p w14:paraId="1E0EF9C3" w14:textId="77777777" w:rsidR="002B6328" w:rsidRPr="00F224C5" w:rsidRDefault="002B6328" w:rsidP="00816436">
      <w:pPr>
        <w:pStyle w:val="aff5"/>
        <w:rPr>
          <w:lang w:val="en-US"/>
        </w:rPr>
      </w:pPr>
      <w:r w:rsidRPr="00C84D78">
        <w:rPr>
          <w:lang w:val="en-US"/>
        </w:rPr>
        <w:tab/>
      </w:r>
      <w:r w:rsidRPr="00F224C5">
        <w:rPr>
          <w:lang w:val="en-US"/>
        </w:rPr>
        <w:t>favorite boolean</w:t>
      </w:r>
    </w:p>
    <w:p w14:paraId="3F9060DE" w14:textId="77777777" w:rsidR="002B6328" w:rsidRPr="00F224C5" w:rsidRDefault="002B6328" w:rsidP="00816436">
      <w:pPr>
        <w:pStyle w:val="aff5"/>
        <w:rPr>
          <w:lang w:val="en-US"/>
        </w:rPr>
      </w:pPr>
      <w:r w:rsidRPr="00F224C5">
        <w:rPr>
          <w:lang w:val="en-US"/>
        </w:rPr>
        <w:t>);</w:t>
      </w:r>
    </w:p>
    <w:p w14:paraId="20E0F2E0" w14:textId="77777777" w:rsidR="002B6328" w:rsidRPr="00F224C5" w:rsidRDefault="002B6328" w:rsidP="00816436">
      <w:pPr>
        <w:pStyle w:val="affe"/>
        <w:rPr>
          <w:lang w:val="en-US"/>
        </w:rPr>
      </w:pPr>
    </w:p>
  </w:comment>
  <w:comment w:id="31" w:author="name Ux" w:date="2017-04-18T20:44:00Z" w:initials="nU">
    <w:p w14:paraId="70D24720" w14:textId="77777777" w:rsidR="002B6328" w:rsidRPr="00C84D78" w:rsidRDefault="002B6328" w:rsidP="00816436">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4DFF88F7" w14:textId="77777777" w:rsidR="002B6328" w:rsidRPr="00C84D78" w:rsidRDefault="002B6328" w:rsidP="00816436">
      <w:pPr>
        <w:pStyle w:val="aff5"/>
        <w:rPr>
          <w:lang w:val="en-US"/>
        </w:rPr>
      </w:pPr>
      <w:r w:rsidRPr="00C84D78">
        <w:rPr>
          <w:lang w:val="en-US"/>
        </w:rPr>
        <w:tab/>
        <w:t>entity_id integer PRIMARY KEY AUTOINCREMENT,</w:t>
      </w:r>
    </w:p>
    <w:p w14:paraId="5F364CC3" w14:textId="77777777" w:rsidR="002B6328" w:rsidRPr="00C84D78" w:rsidRDefault="002B6328" w:rsidP="00816436">
      <w:pPr>
        <w:pStyle w:val="aff5"/>
        <w:rPr>
          <w:lang w:val="en-US"/>
        </w:rPr>
      </w:pPr>
      <w:r w:rsidRPr="00C84D78">
        <w:rPr>
          <w:lang w:val="en-US"/>
        </w:rPr>
        <w:tab/>
        <w:t>text_src string,</w:t>
      </w:r>
    </w:p>
    <w:p w14:paraId="412BB74C" w14:textId="77777777" w:rsidR="002B6328" w:rsidRPr="00C84D78" w:rsidRDefault="002B6328" w:rsidP="00816436">
      <w:pPr>
        <w:pStyle w:val="aff5"/>
        <w:rPr>
          <w:lang w:val="en-US"/>
        </w:rPr>
      </w:pPr>
      <w:r w:rsidRPr="00C84D78">
        <w:rPr>
          <w:lang w:val="en-US"/>
        </w:rPr>
        <w:tab/>
        <w:t>text_dst string,</w:t>
      </w:r>
    </w:p>
    <w:p w14:paraId="4523AC03" w14:textId="77777777" w:rsidR="002B6328" w:rsidRPr="00C84D78" w:rsidRDefault="002B6328" w:rsidP="00816436">
      <w:pPr>
        <w:pStyle w:val="aff5"/>
        <w:rPr>
          <w:lang w:val="en-US"/>
        </w:rPr>
      </w:pPr>
      <w:r w:rsidRPr="00C84D78">
        <w:rPr>
          <w:lang w:val="en-US"/>
        </w:rPr>
        <w:tab/>
        <w:t>lang_src string,</w:t>
      </w:r>
    </w:p>
    <w:p w14:paraId="048ABAEC" w14:textId="77777777" w:rsidR="002B6328" w:rsidRPr="00C84D78" w:rsidRDefault="002B6328" w:rsidP="00816436">
      <w:pPr>
        <w:pStyle w:val="aff5"/>
        <w:rPr>
          <w:lang w:val="en-US"/>
        </w:rPr>
      </w:pPr>
      <w:r w:rsidRPr="00C84D78">
        <w:rPr>
          <w:lang w:val="en-US"/>
        </w:rPr>
        <w:tab/>
        <w:t>lang_dst string,</w:t>
      </w:r>
    </w:p>
    <w:p w14:paraId="59319C51" w14:textId="77777777" w:rsidR="002B6328" w:rsidRPr="00C84D78" w:rsidRDefault="002B6328" w:rsidP="00816436">
      <w:pPr>
        <w:pStyle w:val="aff5"/>
        <w:rPr>
          <w:lang w:val="en-US"/>
        </w:rPr>
      </w:pPr>
      <w:r w:rsidRPr="00C84D78">
        <w:rPr>
          <w:lang w:val="en-US"/>
        </w:rPr>
        <w:tab/>
        <w:t>translation_date date,</w:t>
      </w:r>
    </w:p>
    <w:p w14:paraId="5F46AC2F" w14:textId="77777777" w:rsidR="002B6328" w:rsidRPr="00C84D78" w:rsidRDefault="002B6328" w:rsidP="00816436">
      <w:pPr>
        <w:pStyle w:val="aff5"/>
        <w:rPr>
          <w:lang w:val="en-US"/>
        </w:rPr>
      </w:pPr>
      <w:r w:rsidRPr="00C84D78">
        <w:rPr>
          <w:lang w:val="en-US"/>
        </w:rPr>
        <w:tab/>
        <w:t>translator string,</w:t>
      </w:r>
    </w:p>
    <w:p w14:paraId="35488255" w14:textId="77777777" w:rsidR="002B6328" w:rsidRPr="00F224C5" w:rsidRDefault="002B6328" w:rsidP="00816436">
      <w:pPr>
        <w:pStyle w:val="aff5"/>
        <w:rPr>
          <w:lang w:val="en-US"/>
        </w:rPr>
      </w:pPr>
      <w:r w:rsidRPr="00C84D78">
        <w:rPr>
          <w:lang w:val="en-US"/>
        </w:rPr>
        <w:tab/>
      </w:r>
      <w:r w:rsidRPr="00F224C5">
        <w:rPr>
          <w:lang w:val="en-US"/>
        </w:rPr>
        <w:t>favorite boolean</w:t>
      </w:r>
    </w:p>
    <w:p w14:paraId="39BCC900" w14:textId="77777777" w:rsidR="002B6328" w:rsidRPr="00F224C5" w:rsidRDefault="002B6328" w:rsidP="00816436">
      <w:pPr>
        <w:pStyle w:val="aff5"/>
        <w:rPr>
          <w:lang w:val="en-US"/>
        </w:rPr>
      </w:pPr>
      <w:r w:rsidRPr="00F224C5">
        <w:rPr>
          <w:lang w:val="en-US"/>
        </w:rPr>
        <w:t>);</w:t>
      </w:r>
    </w:p>
    <w:p w14:paraId="1A77E1D7" w14:textId="77777777" w:rsidR="002B6328" w:rsidRPr="00F224C5" w:rsidRDefault="002B6328" w:rsidP="00816436">
      <w:pPr>
        <w:pStyle w:val="affe"/>
        <w:rPr>
          <w:lang w:val="en-US"/>
        </w:rPr>
      </w:pPr>
    </w:p>
  </w:comment>
  <w:comment w:id="32" w:author="name Ux" w:date="2017-04-18T20:44:00Z" w:initials="nU">
    <w:p w14:paraId="041FAA9C" w14:textId="77777777" w:rsidR="002B6328" w:rsidRPr="00C84D78" w:rsidRDefault="002B6328" w:rsidP="00816436">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4DE0CA4F" w14:textId="77777777" w:rsidR="002B6328" w:rsidRPr="00C84D78" w:rsidRDefault="002B6328" w:rsidP="00816436">
      <w:pPr>
        <w:pStyle w:val="aff5"/>
        <w:rPr>
          <w:lang w:val="en-US"/>
        </w:rPr>
      </w:pPr>
      <w:r w:rsidRPr="00C84D78">
        <w:rPr>
          <w:lang w:val="en-US"/>
        </w:rPr>
        <w:tab/>
        <w:t>entity_id integer PRIMARY KEY AUTOINCREMENT,</w:t>
      </w:r>
    </w:p>
    <w:p w14:paraId="43BE15E9" w14:textId="77777777" w:rsidR="002B6328" w:rsidRPr="00C84D78" w:rsidRDefault="002B6328" w:rsidP="00816436">
      <w:pPr>
        <w:pStyle w:val="aff5"/>
        <w:rPr>
          <w:lang w:val="en-US"/>
        </w:rPr>
      </w:pPr>
      <w:r w:rsidRPr="00C84D78">
        <w:rPr>
          <w:lang w:val="en-US"/>
        </w:rPr>
        <w:tab/>
        <w:t>text_src string,</w:t>
      </w:r>
    </w:p>
    <w:p w14:paraId="6E5B63FC" w14:textId="77777777" w:rsidR="002B6328" w:rsidRPr="00C84D78" w:rsidRDefault="002B6328" w:rsidP="00816436">
      <w:pPr>
        <w:pStyle w:val="aff5"/>
        <w:rPr>
          <w:lang w:val="en-US"/>
        </w:rPr>
      </w:pPr>
      <w:r w:rsidRPr="00C84D78">
        <w:rPr>
          <w:lang w:val="en-US"/>
        </w:rPr>
        <w:tab/>
        <w:t>text_dst string,</w:t>
      </w:r>
    </w:p>
    <w:p w14:paraId="43179A4E" w14:textId="77777777" w:rsidR="002B6328" w:rsidRPr="00C84D78" w:rsidRDefault="002B6328" w:rsidP="00816436">
      <w:pPr>
        <w:pStyle w:val="aff5"/>
        <w:rPr>
          <w:lang w:val="en-US"/>
        </w:rPr>
      </w:pPr>
      <w:r w:rsidRPr="00C84D78">
        <w:rPr>
          <w:lang w:val="en-US"/>
        </w:rPr>
        <w:tab/>
        <w:t>lang_src string,</w:t>
      </w:r>
    </w:p>
    <w:p w14:paraId="7B878191" w14:textId="77777777" w:rsidR="002B6328" w:rsidRPr="00C84D78" w:rsidRDefault="002B6328" w:rsidP="00816436">
      <w:pPr>
        <w:pStyle w:val="aff5"/>
        <w:rPr>
          <w:lang w:val="en-US"/>
        </w:rPr>
      </w:pPr>
      <w:r w:rsidRPr="00C84D78">
        <w:rPr>
          <w:lang w:val="en-US"/>
        </w:rPr>
        <w:tab/>
        <w:t>lang_dst string,</w:t>
      </w:r>
    </w:p>
    <w:p w14:paraId="188292B6" w14:textId="77777777" w:rsidR="002B6328" w:rsidRPr="00C84D78" w:rsidRDefault="002B6328" w:rsidP="00816436">
      <w:pPr>
        <w:pStyle w:val="aff5"/>
        <w:rPr>
          <w:lang w:val="en-US"/>
        </w:rPr>
      </w:pPr>
      <w:r w:rsidRPr="00C84D78">
        <w:rPr>
          <w:lang w:val="en-US"/>
        </w:rPr>
        <w:tab/>
        <w:t>translation_date date,</w:t>
      </w:r>
    </w:p>
    <w:p w14:paraId="64430D7B" w14:textId="77777777" w:rsidR="002B6328" w:rsidRPr="00C84D78" w:rsidRDefault="002B6328" w:rsidP="00816436">
      <w:pPr>
        <w:pStyle w:val="aff5"/>
        <w:rPr>
          <w:lang w:val="en-US"/>
        </w:rPr>
      </w:pPr>
      <w:r w:rsidRPr="00C84D78">
        <w:rPr>
          <w:lang w:val="en-US"/>
        </w:rPr>
        <w:tab/>
        <w:t>translator string,</w:t>
      </w:r>
    </w:p>
    <w:p w14:paraId="7B691ED1" w14:textId="77777777" w:rsidR="002B6328" w:rsidRPr="00F224C5" w:rsidRDefault="002B6328" w:rsidP="00816436">
      <w:pPr>
        <w:pStyle w:val="aff5"/>
        <w:rPr>
          <w:lang w:val="en-US"/>
        </w:rPr>
      </w:pPr>
      <w:r w:rsidRPr="00C84D78">
        <w:rPr>
          <w:lang w:val="en-US"/>
        </w:rPr>
        <w:tab/>
      </w:r>
      <w:r w:rsidRPr="00F224C5">
        <w:rPr>
          <w:lang w:val="en-US"/>
        </w:rPr>
        <w:t>favorite boolean</w:t>
      </w:r>
    </w:p>
    <w:p w14:paraId="0AD030CA" w14:textId="77777777" w:rsidR="002B6328" w:rsidRPr="00F224C5" w:rsidRDefault="002B6328" w:rsidP="00816436">
      <w:pPr>
        <w:pStyle w:val="aff5"/>
        <w:rPr>
          <w:lang w:val="en-US"/>
        </w:rPr>
      </w:pPr>
      <w:r w:rsidRPr="00F224C5">
        <w:rPr>
          <w:lang w:val="en-US"/>
        </w:rPr>
        <w:t>);</w:t>
      </w:r>
    </w:p>
    <w:p w14:paraId="6FEC6868" w14:textId="77777777" w:rsidR="002B6328" w:rsidRPr="00F224C5" w:rsidRDefault="002B6328" w:rsidP="00816436">
      <w:pPr>
        <w:pStyle w:val="affe"/>
        <w:rPr>
          <w:lang w:val="en-US"/>
        </w:rPr>
      </w:pPr>
    </w:p>
  </w:comment>
  <w:comment w:id="33" w:author="name Ux" w:date="2017-04-18T20:44:00Z" w:initials="nU">
    <w:p w14:paraId="78DEA5E8" w14:textId="77777777" w:rsidR="00797480" w:rsidRPr="00C84D78" w:rsidRDefault="00797480" w:rsidP="00797480">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108F9D36" w14:textId="77777777" w:rsidR="00797480" w:rsidRPr="00C84D78" w:rsidRDefault="00797480" w:rsidP="00797480">
      <w:pPr>
        <w:pStyle w:val="aff5"/>
        <w:rPr>
          <w:lang w:val="en-US"/>
        </w:rPr>
      </w:pPr>
      <w:r w:rsidRPr="00C84D78">
        <w:rPr>
          <w:lang w:val="en-US"/>
        </w:rPr>
        <w:tab/>
        <w:t>entity_id integer PRIMARY KEY AUTOINCREMENT,</w:t>
      </w:r>
    </w:p>
    <w:p w14:paraId="708ED1B1" w14:textId="77777777" w:rsidR="00797480" w:rsidRPr="00C84D78" w:rsidRDefault="00797480" w:rsidP="00797480">
      <w:pPr>
        <w:pStyle w:val="aff5"/>
        <w:rPr>
          <w:lang w:val="en-US"/>
        </w:rPr>
      </w:pPr>
      <w:r w:rsidRPr="00C84D78">
        <w:rPr>
          <w:lang w:val="en-US"/>
        </w:rPr>
        <w:tab/>
        <w:t>text_src string,</w:t>
      </w:r>
    </w:p>
    <w:p w14:paraId="320F7288" w14:textId="77777777" w:rsidR="00797480" w:rsidRPr="00C84D78" w:rsidRDefault="00797480" w:rsidP="00797480">
      <w:pPr>
        <w:pStyle w:val="aff5"/>
        <w:rPr>
          <w:lang w:val="en-US"/>
        </w:rPr>
      </w:pPr>
      <w:r w:rsidRPr="00C84D78">
        <w:rPr>
          <w:lang w:val="en-US"/>
        </w:rPr>
        <w:tab/>
        <w:t>text_dst string,</w:t>
      </w:r>
    </w:p>
    <w:p w14:paraId="15A98F5E" w14:textId="77777777" w:rsidR="00797480" w:rsidRPr="00C84D78" w:rsidRDefault="00797480" w:rsidP="00797480">
      <w:pPr>
        <w:pStyle w:val="aff5"/>
        <w:rPr>
          <w:lang w:val="en-US"/>
        </w:rPr>
      </w:pPr>
      <w:r w:rsidRPr="00C84D78">
        <w:rPr>
          <w:lang w:val="en-US"/>
        </w:rPr>
        <w:tab/>
        <w:t>lang_src string,</w:t>
      </w:r>
    </w:p>
    <w:p w14:paraId="24EDD953" w14:textId="77777777" w:rsidR="00797480" w:rsidRPr="00C84D78" w:rsidRDefault="00797480" w:rsidP="00797480">
      <w:pPr>
        <w:pStyle w:val="aff5"/>
        <w:rPr>
          <w:lang w:val="en-US"/>
        </w:rPr>
      </w:pPr>
      <w:r w:rsidRPr="00C84D78">
        <w:rPr>
          <w:lang w:val="en-US"/>
        </w:rPr>
        <w:tab/>
        <w:t>lang_dst string,</w:t>
      </w:r>
    </w:p>
    <w:p w14:paraId="53B70644" w14:textId="77777777" w:rsidR="00797480" w:rsidRPr="00C84D78" w:rsidRDefault="00797480" w:rsidP="00797480">
      <w:pPr>
        <w:pStyle w:val="aff5"/>
        <w:rPr>
          <w:lang w:val="en-US"/>
        </w:rPr>
      </w:pPr>
      <w:r w:rsidRPr="00C84D78">
        <w:rPr>
          <w:lang w:val="en-US"/>
        </w:rPr>
        <w:tab/>
        <w:t>translation_date date,</w:t>
      </w:r>
    </w:p>
    <w:p w14:paraId="2F7832A0" w14:textId="77777777" w:rsidR="00797480" w:rsidRPr="00C84D78" w:rsidRDefault="00797480" w:rsidP="00797480">
      <w:pPr>
        <w:pStyle w:val="aff5"/>
        <w:rPr>
          <w:lang w:val="en-US"/>
        </w:rPr>
      </w:pPr>
      <w:r w:rsidRPr="00C84D78">
        <w:rPr>
          <w:lang w:val="en-US"/>
        </w:rPr>
        <w:tab/>
        <w:t>translator string,</w:t>
      </w:r>
    </w:p>
    <w:p w14:paraId="313AE863" w14:textId="77777777" w:rsidR="00797480" w:rsidRPr="00E0596E" w:rsidRDefault="00797480" w:rsidP="00797480">
      <w:pPr>
        <w:pStyle w:val="aff5"/>
        <w:rPr>
          <w:lang w:val="en-US"/>
        </w:rPr>
      </w:pPr>
      <w:r w:rsidRPr="00C84D78">
        <w:rPr>
          <w:lang w:val="en-US"/>
        </w:rPr>
        <w:tab/>
      </w:r>
      <w:r w:rsidRPr="00E0596E">
        <w:rPr>
          <w:lang w:val="en-US"/>
        </w:rPr>
        <w:t>favorite boolean</w:t>
      </w:r>
    </w:p>
    <w:p w14:paraId="3BF1E3A6" w14:textId="77777777" w:rsidR="00797480" w:rsidRPr="00E0596E" w:rsidRDefault="00797480" w:rsidP="00797480">
      <w:pPr>
        <w:pStyle w:val="aff5"/>
        <w:rPr>
          <w:lang w:val="en-US"/>
        </w:rPr>
      </w:pPr>
      <w:r w:rsidRPr="00E0596E">
        <w:rPr>
          <w:lang w:val="en-US"/>
        </w:rPr>
        <w:t>);</w:t>
      </w:r>
    </w:p>
    <w:p w14:paraId="49B72E4C" w14:textId="77777777" w:rsidR="00797480" w:rsidRPr="00E0596E" w:rsidRDefault="00797480" w:rsidP="00797480">
      <w:pPr>
        <w:pStyle w:val="affe"/>
        <w:rPr>
          <w:lang w:val="en-US"/>
        </w:rPr>
      </w:pPr>
    </w:p>
  </w:comment>
  <w:comment w:id="34" w:author="name Ux" w:date="2017-04-18T20:44:00Z" w:initials="nU">
    <w:p w14:paraId="1377EF08" w14:textId="77777777" w:rsidR="00797480" w:rsidRPr="00C84D78" w:rsidRDefault="00797480" w:rsidP="00797480">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7B19BC13" w14:textId="77777777" w:rsidR="00797480" w:rsidRPr="00C84D78" w:rsidRDefault="00797480" w:rsidP="00797480">
      <w:pPr>
        <w:pStyle w:val="aff5"/>
        <w:rPr>
          <w:lang w:val="en-US"/>
        </w:rPr>
      </w:pPr>
      <w:r w:rsidRPr="00C84D78">
        <w:rPr>
          <w:lang w:val="en-US"/>
        </w:rPr>
        <w:tab/>
        <w:t>entity_id integer PRIMARY KEY AUTOINCREMENT,</w:t>
      </w:r>
    </w:p>
    <w:p w14:paraId="2551319F" w14:textId="77777777" w:rsidR="00797480" w:rsidRPr="00C84D78" w:rsidRDefault="00797480" w:rsidP="00797480">
      <w:pPr>
        <w:pStyle w:val="aff5"/>
        <w:rPr>
          <w:lang w:val="en-US"/>
        </w:rPr>
      </w:pPr>
      <w:r w:rsidRPr="00C84D78">
        <w:rPr>
          <w:lang w:val="en-US"/>
        </w:rPr>
        <w:tab/>
        <w:t>text_src string,</w:t>
      </w:r>
    </w:p>
    <w:p w14:paraId="36E95909" w14:textId="77777777" w:rsidR="00797480" w:rsidRPr="00C84D78" w:rsidRDefault="00797480" w:rsidP="00797480">
      <w:pPr>
        <w:pStyle w:val="aff5"/>
        <w:rPr>
          <w:lang w:val="en-US"/>
        </w:rPr>
      </w:pPr>
      <w:r w:rsidRPr="00C84D78">
        <w:rPr>
          <w:lang w:val="en-US"/>
        </w:rPr>
        <w:tab/>
        <w:t>text_dst string,</w:t>
      </w:r>
    </w:p>
    <w:p w14:paraId="3109718E" w14:textId="77777777" w:rsidR="00797480" w:rsidRPr="00C84D78" w:rsidRDefault="00797480" w:rsidP="00797480">
      <w:pPr>
        <w:pStyle w:val="aff5"/>
        <w:rPr>
          <w:lang w:val="en-US"/>
        </w:rPr>
      </w:pPr>
      <w:r w:rsidRPr="00C84D78">
        <w:rPr>
          <w:lang w:val="en-US"/>
        </w:rPr>
        <w:tab/>
        <w:t>lang_src string,</w:t>
      </w:r>
    </w:p>
    <w:p w14:paraId="525632C5" w14:textId="77777777" w:rsidR="00797480" w:rsidRPr="00C84D78" w:rsidRDefault="00797480" w:rsidP="00797480">
      <w:pPr>
        <w:pStyle w:val="aff5"/>
        <w:rPr>
          <w:lang w:val="en-US"/>
        </w:rPr>
      </w:pPr>
      <w:r w:rsidRPr="00C84D78">
        <w:rPr>
          <w:lang w:val="en-US"/>
        </w:rPr>
        <w:tab/>
        <w:t>lang_dst string,</w:t>
      </w:r>
    </w:p>
    <w:p w14:paraId="4FE695C5" w14:textId="77777777" w:rsidR="00797480" w:rsidRPr="00C84D78" w:rsidRDefault="00797480" w:rsidP="00797480">
      <w:pPr>
        <w:pStyle w:val="aff5"/>
        <w:rPr>
          <w:lang w:val="en-US"/>
        </w:rPr>
      </w:pPr>
      <w:r w:rsidRPr="00C84D78">
        <w:rPr>
          <w:lang w:val="en-US"/>
        </w:rPr>
        <w:tab/>
        <w:t>translation_date date,</w:t>
      </w:r>
    </w:p>
    <w:p w14:paraId="5C0C771D" w14:textId="77777777" w:rsidR="00797480" w:rsidRPr="00C84D78" w:rsidRDefault="00797480" w:rsidP="00797480">
      <w:pPr>
        <w:pStyle w:val="aff5"/>
        <w:rPr>
          <w:lang w:val="en-US"/>
        </w:rPr>
      </w:pPr>
      <w:r w:rsidRPr="00C84D78">
        <w:rPr>
          <w:lang w:val="en-US"/>
        </w:rPr>
        <w:tab/>
        <w:t>translator string,</w:t>
      </w:r>
    </w:p>
    <w:p w14:paraId="6542777D" w14:textId="77777777" w:rsidR="00797480" w:rsidRPr="00E0596E" w:rsidRDefault="00797480" w:rsidP="00797480">
      <w:pPr>
        <w:pStyle w:val="aff5"/>
        <w:rPr>
          <w:lang w:val="en-US"/>
        </w:rPr>
      </w:pPr>
      <w:r w:rsidRPr="00C84D78">
        <w:rPr>
          <w:lang w:val="en-US"/>
        </w:rPr>
        <w:tab/>
      </w:r>
      <w:r w:rsidRPr="00E0596E">
        <w:rPr>
          <w:lang w:val="en-US"/>
        </w:rPr>
        <w:t>favorite boolean</w:t>
      </w:r>
    </w:p>
    <w:p w14:paraId="41EEDC17" w14:textId="77777777" w:rsidR="00797480" w:rsidRPr="00E0596E" w:rsidRDefault="00797480" w:rsidP="00797480">
      <w:pPr>
        <w:pStyle w:val="aff5"/>
        <w:rPr>
          <w:lang w:val="en-US"/>
        </w:rPr>
      </w:pPr>
      <w:r w:rsidRPr="00E0596E">
        <w:rPr>
          <w:lang w:val="en-US"/>
        </w:rPr>
        <w:t>);</w:t>
      </w:r>
    </w:p>
    <w:p w14:paraId="037E247E" w14:textId="77777777" w:rsidR="00797480" w:rsidRPr="00E0596E" w:rsidRDefault="00797480" w:rsidP="00797480">
      <w:pPr>
        <w:pStyle w:val="affe"/>
        <w:rPr>
          <w:lang w:val="en-US"/>
        </w:rPr>
      </w:pPr>
    </w:p>
  </w:comment>
  <w:comment w:id="35" w:author="name Ux" w:date="2017-04-18T20:44:00Z" w:initials="nU">
    <w:p w14:paraId="194AA9DA" w14:textId="77777777" w:rsidR="00797480" w:rsidRPr="00C84D78" w:rsidRDefault="00797480" w:rsidP="00797480">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6062CCE3" w14:textId="77777777" w:rsidR="00797480" w:rsidRPr="00C84D78" w:rsidRDefault="00797480" w:rsidP="00797480">
      <w:pPr>
        <w:pStyle w:val="aff5"/>
        <w:rPr>
          <w:lang w:val="en-US"/>
        </w:rPr>
      </w:pPr>
      <w:r w:rsidRPr="00C84D78">
        <w:rPr>
          <w:lang w:val="en-US"/>
        </w:rPr>
        <w:tab/>
        <w:t>entity_id integer PRIMARY KEY AUTOINCREMENT,</w:t>
      </w:r>
    </w:p>
    <w:p w14:paraId="495AFF40" w14:textId="77777777" w:rsidR="00797480" w:rsidRPr="00C84D78" w:rsidRDefault="00797480" w:rsidP="00797480">
      <w:pPr>
        <w:pStyle w:val="aff5"/>
        <w:rPr>
          <w:lang w:val="en-US"/>
        </w:rPr>
      </w:pPr>
      <w:r w:rsidRPr="00C84D78">
        <w:rPr>
          <w:lang w:val="en-US"/>
        </w:rPr>
        <w:tab/>
        <w:t>text_src string,</w:t>
      </w:r>
    </w:p>
    <w:p w14:paraId="42FF0B79" w14:textId="77777777" w:rsidR="00797480" w:rsidRPr="00C84D78" w:rsidRDefault="00797480" w:rsidP="00797480">
      <w:pPr>
        <w:pStyle w:val="aff5"/>
        <w:rPr>
          <w:lang w:val="en-US"/>
        </w:rPr>
      </w:pPr>
      <w:r w:rsidRPr="00C84D78">
        <w:rPr>
          <w:lang w:val="en-US"/>
        </w:rPr>
        <w:tab/>
        <w:t>text_dst string,</w:t>
      </w:r>
    </w:p>
    <w:p w14:paraId="4D67F6E6" w14:textId="77777777" w:rsidR="00797480" w:rsidRPr="00C84D78" w:rsidRDefault="00797480" w:rsidP="00797480">
      <w:pPr>
        <w:pStyle w:val="aff5"/>
        <w:rPr>
          <w:lang w:val="en-US"/>
        </w:rPr>
      </w:pPr>
      <w:r w:rsidRPr="00C84D78">
        <w:rPr>
          <w:lang w:val="en-US"/>
        </w:rPr>
        <w:tab/>
        <w:t>lang_src string,</w:t>
      </w:r>
    </w:p>
    <w:p w14:paraId="2877BC82" w14:textId="77777777" w:rsidR="00797480" w:rsidRPr="00C84D78" w:rsidRDefault="00797480" w:rsidP="00797480">
      <w:pPr>
        <w:pStyle w:val="aff5"/>
        <w:rPr>
          <w:lang w:val="en-US"/>
        </w:rPr>
      </w:pPr>
      <w:r w:rsidRPr="00C84D78">
        <w:rPr>
          <w:lang w:val="en-US"/>
        </w:rPr>
        <w:tab/>
        <w:t>lang_dst string,</w:t>
      </w:r>
    </w:p>
    <w:p w14:paraId="148790BC" w14:textId="77777777" w:rsidR="00797480" w:rsidRPr="00C84D78" w:rsidRDefault="00797480" w:rsidP="00797480">
      <w:pPr>
        <w:pStyle w:val="aff5"/>
        <w:rPr>
          <w:lang w:val="en-US"/>
        </w:rPr>
      </w:pPr>
      <w:r w:rsidRPr="00C84D78">
        <w:rPr>
          <w:lang w:val="en-US"/>
        </w:rPr>
        <w:tab/>
        <w:t>translation_date date,</w:t>
      </w:r>
    </w:p>
    <w:p w14:paraId="2FC8370B" w14:textId="77777777" w:rsidR="00797480" w:rsidRPr="00C84D78" w:rsidRDefault="00797480" w:rsidP="00797480">
      <w:pPr>
        <w:pStyle w:val="aff5"/>
        <w:rPr>
          <w:lang w:val="en-US"/>
        </w:rPr>
      </w:pPr>
      <w:r w:rsidRPr="00C84D78">
        <w:rPr>
          <w:lang w:val="en-US"/>
        </w:rPr>
        <w:tab/>
        <w:t>translator string,</w:t>
      </w:r>
    </w:p>
    <w:p w14:paraId="2EF4640F" w14:textId="77777777" w:rsidR="00797480" w:rsidRPr="00E0596E" w:rsidRDefault="00797480" w:rsidP="00797480">
      <w:pPr>
        <w:pStyle w:val="aff5"/>
        <w:rPr>
          <w:lang w:val="en-US"/>
        </w:rPr>
      </w:pPr>
      <w:r w:rsidRPr="00C84D78">
        <w:rPr>
          <w:lang w:val="en-US"/>
        </w:rPr>
        <w:tab/>
      </w:r>
      <w:r w:rsidRPr="00E0596E">
        <w:rPr>
          <w:lang w:val="en-US"/>
        </w:rPr>
        <w:t>favorite boolean</w:t>
      </w:r>
    </w:p>
    <w:p w14:paraId="70AF5CBA" w14:textId="77777777" w:rsidR="00797480" w:rsidRPr="00E0596E" w:rsidRDefault="00797480" w:rsidP="00797480">
      <w:pPr>
        <w:pStyle w:val="aff5"/>
        <w:rPr>
          <w:lang w:val="en-US"/>
        </w:rPr>
      </w:pPr>
      <w:r w:rsidRPr="00E0596E">
        <w:rPr>
          <w:lang w:val="en-US"/>
        </w:rPr>
        <w:t>);</w:t>
      </w:r>
    </w:p>
    <w:p w14:paraId="12853E24" w14:textId="77777777" w:rsidR="00797480" w:rsidRPr="00E0596E" w:rsidRDefault="00797480" w:rsidP="00797480">
      <w:pPr>
        <w:pStyle w:val="affe"/>
        <w:rPr>
          <w:lang w:val="en-US"/>
        </w:rPr>
      </w:pPr>
    </w:p>
  </w:comment>
  <w:comment w:id="37" w:author="name Ux" w:date="2017-04-18T20:44:00Z" w:initials="nU">
    <w:p w14:paraId="471BECEE" w14:textId="77777777" w:rsidR="00752754" w:rsidRPr="00C84D78" w:rsidRDefault="00752754" w:rsidP="00752754">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155D342A" w14:textId="77777777" w:rsidR="00752754" w:rsidRPr="00C84D78" w:rsidRDefault="00752754" w:rsidP="00752754">
      <w:pPr>
        <w:pStyle w:val="aff5"/>
        <w:rPr>
          <w:lang w:val="en-US"/>
        </w:rPr>
      </w:pPr>
      <w:r w:rsidRPr="00C84D78">
        <w:rPr>
          <w:lang w:val="en-US"/>
        </w:rPr>
        <w:tab/>
        <w:t>entity_id integer PRIMARY KEY AUTOINCREMENT,</w:t>
      </w:r>
    </w:p>
    <w:p w14:paraId="33A6F099" w14:textId="77777777" w:rsidR="00752754" w:rsidRPr="00C84D78" w:rsidRDefault="00752754" w:rsidP="00752754">
      <w:pPr>
        <w:pStyle w:val="aff5"/>
        <w:rPr>
          <w:lang w:val="en-US"/>
        </w:rPr>
      </w:pPr>
      <w:r w:rsidRPr="00C84D78">
        <w:rPr>
          <w:lang w:val="en-US"/>
        </w:rPr>
        <w:tab/>
        <w:t>text_src string,</w:t>
      </w:r>
    </w:p>
    <w:p w14:paraId="2668E00C" w14:textId="77777777" w:rsidR="00752754" w:rsidRPr="00C84D78" w:rsidRDefault="00752754" w:rsidP="00752754">
      <w:pPr>
        <w:pStyle w:val="aff5"/>
        <w:rPr>
          <w:lang w:val="en-US"/>
        </w:rPr>
      </w:pPr>
      <w:r w:rsidRPr="00C84D78">
        <w:rPr>
          <w:lang w:val="en-US"/>
        </w:rPr>
        <w:tab/>
        <w:t>text_dst string,</w:t>
      </w:r>
    </w:p>
    <w:p w14:paraId="2067E442" w14:textId="77777777" w:rsidR="00752754" w:rsidRPr="00C84D78" w:rsidRDefault="00752754" w:rsidP="00752754">
      <w:pPr>
        <w:pStyle w:val="aff5"/>
        <w:rPr>
          <w:lang w:val="en-US"/>
        </w:rPr>
      </w:pPr>
      <w:r w:rsidRPr="00C84D78">
        <w:rPr>
          <w:lang w:val="en-US"/>
        </w:rPr>
        <w:tab/>
        <w:t>lang_src string,</w:t>
      </w:r>
    </w:p>
    <w:p w14:paraId="4CAC7EC9" w14:textId="77777777" w:rsidR="00752754" w:rsidRPr="00C84D78" w:rsidRDefault="00752754" w:rsidP="00752754">
      <w:pPr>
        <w:pStyle w:val="aff5"/>
        <w:rPr>
          <w:lang w:val="en-US"/>
        </w:rPr>
      </w:pPr>
      <w:r w:rsidRPr="00C84D78">
        <w:rPr>
          <w:lang w:val="en-US"/>
        </w:rPr>
        <w:tab/>
        <w:t>lang_dst string,</w:t>
      </w:r>
    </w:p>
    <w:p w14:paraId="1088B173" w14:textId="77777777" w:rsidR="00752754" w:rsidRPr="00C84D78" w:rsidRDefault="00752754" w:rsidP="00752754">
      <w:pPr>
        <w:pStyle w:val="aff5"/>
        <w:rPr>
          <w:lang w:val="en-US"/>
        </w:rPr>
      </w:pPr>
      <w:r w:rsidRPr="00C84D78">
        <w:rPr>
          <w:lang w:val="en-US"/>
        </w:rPr>
        <w:tab/>
        <w:t>translation_date date,</w:t>
      </w:r>
    </w:p>
    <w:p w14:paraId="670C46BE" w14:textId="77777777" w:rsidR="00752754" w:rsidRPr="00C84D78" w:rsidRDefault="00752754" w:rsidP="00752754">
      <w:pPr>
        <w:pStyle w:val="aff5"/>
        <w:rPr>
          <w:lang w:val="en-US"/>
        </w:rPr>
      </w:pPr>
      <w:r w:rsidRPr="00C84D78">
        <w:rPr>
          <w:lang w:val="en-US"/>
        </w:rPr>
        <w:tab/>
        <w:t>translator string,</w:t>
      </w:r>
    </w:p>
    <w:p w14:paraId="5D02C92E" w14:textId="77777777" w:rsidR="00752754" w:rsidRPr="00F224C5" w:rsidRDefault="00752754" w:rsidP="00752754">
      <w:pPr>
        <w:pStyle w:val="aff5"/>
        <w:rPr>
          <w:lang w:val="en-US"/>
        </w:rPr>
      </w:pPr>
      <w:r w:rsidRPr="00C84D78">
        <w:rPr>
          <w:lang w:val="en-US"/>
        </w:rPr>
        <w:tab/>
      </w:r>
      <w:r w:rsidRPr="00F224C5">
        <w:rPr>
          <w:lang w:val="en-US"/>
        </w:rPr>
        <w:t>favorite boolean</w:t>
      </w:r>
    </w:p>
    <w:p w14:paraId="4EECC19A" w14:textId="77777777" w:rsidR="00752754" w:rsidRPr="00F224C5" w:rsidRDefault="00752754" w:rsidP="00752754">
      <w:pPr>
        <w:pStyle w:val="aff5"/>
        <w:rPr>
          <w:lang w:val="en-US"/>
        </w:rPr>
      </w:pPr>
      <w:r w:rsidRPr="00F224C5">
        <w:rPr>
          <w:lang w:val="en-US"/>
        </w:rPr>
        <w:t>);</w:t>
      </w:r>
    </w:p>
    <w:p w14:paraId="6BCC0D41" w14:textId="77777777" w:rsidR="00752754" w:rsidRPr="00F224C5" w:rsidRDefault="00752754" w:rsidP="00752754">
      <w:pPr>
        <w:pStyle w:val="affe"/>
        <w:rPr>
          <w:lang w:val="en-US"/>
        </w:rPr>
      </w:pPr>
    </w:p>
  </w:comment>
  <w:comment w:id="38" w:author="name Ux" w:date="2017-04-18T20:44:00Z" w:initials="nU">
    <w:p w14:paraId="0E256E6D" w14:textId="77777777" w:rsidR="00752754" w:rsidRPr="00C84D78" w:rsidRDefault="00752754" w:rsidP="00752754">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4D0A1028" w14:textId="77777777" w:rsidR="00752754" w:rsidRPr="00C84D78" w:rsidRDefault="00752754" w:rsidP="00752754">
      <w:pPr>
        <w:pStyle w:val="aff5"/>
        <w:rPr>
          <w:lang w:val="en-US"/>
        </w:rPr>
      </w:pPr>
      <w:r w:rsidRPr="00C84D78">
        <w:rPr>
          <w:lang w:val="en-US"/>
        </w:rPr>
        <w:tab/>
        <w:t>entity_id integer PRIMARY KEY AUTOINCREMENT,</w:t>
      </w:r>
    </w:p>
    <w:p w14:paraId="161AB017" w14:textId="77777777" w:rsidR="00752754" w:rsidRPr="00C84D78" w:rsidRDefault="00752754" w:rsidP="00752754">
      <w:pPr>
        <w:pStyle w:val="aff5"/>
        <w:rPr>
          <w:lang w:val="en-US"/>
        </w:rPr>
      </w:pPr>
      <w:r w:rsidRPr="00C84D78">
        <w:rPr>
          <w:lang w:val="en-US"/>
        </w:rPr>
        <w:tab/>
        <w:t>text_src string,</w:t>
      </w:r>
    </w:p>
    <w:p w14:paraId="18E228DE" w14:textId="77777777" w:rsidR="00752754" w:rsidRPr="00C84D78" w:rsidRDefault="00752754" w:rsidP="00752754">
      <w:pPr>
        <w:pStyle w:val="aff5"/>
        <w:rPr>
          <w:lang w:val="en-US"/>
        </w:rPr>
      </w:pPr>
      <w:r w:rsidRPr="00C84D78">
        <w:rPr>
          <w:lang w:val="en-US"/>
        </w:rPr>
        <w:tab/>
        <w:t>text_dst string,</w:t>
      </w:r>
    </w:p>
    <w:p w14:paraId="37467D34" w14:textId="77777777" w:rsidR="00752754" w:rsidRPr="00C84D78" w:rsidRDefault="00752754" w:rsidP="00752754">
      <w:pPr>
        <w:pStyle w:val="aff5"/>
        <w:rPr>
          <w:lang w:val="en-US"/>
        </w:rPr>
      </w:pPr>
      <w:r w:rsidRPr="00C84D78">
        <w:rPr>
          <w:lang w:val="en-US"/>
        </w:rPr>
        <w:tab/>
        <w:t>lang_src string,</w:t>
      </w:r>
    </w:p>
    <w:p w14:paraId="263E0258" w14:textId="77777777" w:rsidR="00752754" w:rsidRPr="00C84D78" w:rsidRDefault="00752754" w:rsidP="00752754">
      <w:pPr>
        <w:pStyle w:val="aff5"/>
        <w:rPr>
          <w:lang w:val="en-US"/>
        </w:rPr>
      </w:pPr>
      <w:r w:rsidRPr="00C84D78">
        <w:rPr>
          <w:lang w:val="en-US"/>
        </w:rPr>
        <w:tab/>
        <w:t>lang_dst string,</w:t>
      </w:r>
    </w:p>
    <w:p w14:paraId="33ECA444" w14:textId="77777777" w:rsidR="00752754" w:rsidRPr="00C84D78" w:rsidRDefault="00752754" w:rsidP="00752754">
      <w:pPr>
        <w:pStyle w:val="aff5"/>
        <w:rPr>
          <w:lang w:val="en-US"/>
        </w:rPr>
      </w:pPr>
      <w:r w:rsidRPr="00C84D78">
        <w:rPr>
          <w:lang w:val="en-US"/>
        </w:rPr>
        <w:tab/>
        <w:t>translation_date date,</w:t>
      </w:r>
    </w:p>
    <w:p w14:paraId="18668452" w14:textId="77777777" w:rsidR="00752754" w:rsidRPr="00C84D78" w:rsidRDefault="00752754" w:rsidP="00752754">
      <w:pPr>
        <w:pStyle w:val="aff5"/>
        <w:rPr>
          <w:lang w:val="en-US"/>
        </w:rPr>
      </w:pPr>
      <w:r w:rsidRPr="00C84D78">
        <w:rPr>
          <w:lang w:val="en-US"/>
        </w:rPr>
        <w:tab/>
        <w:t>translator string,</w:t>
      </w:r>
    </w:p>
    <w:p w14:paraId="2FEEF96F" w14:textId="77777777" w:rsidR="00752754" w:rsidRPr="00F224C5" w:rsidRDefault="00752754" w:rsidP="00752754">
      <w:pPr>
        <w:pStyle w:val="aff5"/>
        <w:rPr>
          <w:lang w:val="en-US"/>
        </w:rPr>
      </w:pPr>
      <w:r w:rsidRPr="00C84D78">
        <w:rPr>
          <w:lang w:val="en-US"/>
        </w:rPr>
        <w:tab/>
      </w:r>
      <w:r w:rsidRPr="00F224C5">
        <w:rPr>
          <w:lang w:val="en-US"/>
        </w:rPr>
        <w:t>favorite boolean</w:t>
      </w:r>
    </w:p>
    <w:p w14:paraId="7DE3E146" w14:textId="77777777" w:rsidR="00752754" w:rsidRPr="00F224C5" w:rsidRDefault="00752754" w:rsidP="00752754">
      <w:pPr>
        <w:pStyle w:val="aff5"/>
        <w:rPr>
          <w:lang w:val="en-US"/>
        </w:rPr>
      </w:pPr>
      <w:r w:rsidRPr="00F224C5">
        <w:rPr>
          <w:lang w:val="en-US"/>
        </w:rPr>
        <w:t>);</w:t>
      </w:r>
    </w:p>
    <w:p w14:paraId="2A464559" w14:textId="77777777" w:rsidR="00752754" w:rsidRPr="00F224C5" w:rsidRDefault="00752754" w:rsidP="00752754">
      <w:pPr>
        <w:pStyle w:val="affe"/>
        <w:rPr>
          <w:lang w:val="en-US"/>
        </w:rPr>
      </w:pPr>
    </w:p>
  </w:comment>
  <w:comment w:id="39" w:author="name Ux" w:date="2017-04-18T20:44:00Z" w:initials="nU">
    <w:p w14:paraId="64DF382E" w14:textId="77777777" w:rsidR="00752754" w:rsidRPr="00C84D78" w:rsidRDefault="00752754" w:rsidP="00752754">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627B162C" w14:textId="77777777" w:rsidR="00752754" w:rsidRPr="00C84D78" w:rsidRDefault="00752754" w:rsidP="00752754">
      <w:pPr>
        <w:pStyle w:val="aff5"/>
        <w:rPr>
          <w:lang w:val="en-US"/>
        </w:rPr>
      </w:pPr>
      <w:r w:rsidRPr="00C84D78">
        <w:rPr>
          <w:lang w:val="en-US"/>
        </w:rPr>
        <w:tab/>
        <w:t>entity_id integer PRIMARY KEY AUTOINCREMENT,</w:t>
      </w:r>
    </w:p>
    <w:p w14:paraId="270E918B" w14:textId="77777777" w:rsidR="00752754" w:rsidRPr="00C84D78" w:rsidRDefault="00752754" w:rsidP="00752754">
      <w:pPr>
        <w:pStyle w:val="aff5"/>
        <w:rPr>
          <w:lang w:val="en-US"/>
        </w:rPr>
      </w:pPr>
      <w:r w:rsidRPr="00C84D78">
        <w:rPr>
          <w:lang w:val="en-US"/>
        </w:rPr>
        <w:tab/>
        <w:t>text_src string,</w:t>
      </w:r>
    </w:p>
    <w:p w14:paraId="74F24920" w14:textId="77777777" w:rsidR="00752754" w:rsidRPr="00C84D78" w:rsidRDefault="00752754" w:rsidP="00752754">
      <w:pPr>
        <w:pStyle w:val="aff5"/>
        <w:rPr>
          <w:lang w:val="en-US"/>
        </w:rPr>
      </w:pPr>
      <w:r w:rsidRPr="00C84D78">
        <w:rPr>
          <w:lang w:val="en-US"/>
        </w:rPr>
        <w:tab/>
        <w:t>text_dst string,</w:t>
      </w:r>
    </w:p>
    <w:p w14:paraId="0DEC4358" w14:textId="77777777" w:rsidR="00752754" w:rsidRPr="00C84D78" w:rsidRDefault="00752754" w:rsidP="00752754">
      <w:pPr>
        <w:pStyle w:val="aff5"/>
        <w:rPr>
          <w:lang w:val="en-US"/>
        </w:rPr>
      </w:pPr>
      <w:r w:rsidRPr="00C84D78">
        <w:rPr>
          <w:lang w:val="en-US"/>
        </w:rPr>
        <w:tab/>
        <w:t>lang_src string,</w:t>
      </w:r>
    </w:p>
    <w:p w14:paraId="3BE03E0B" w14:textId="77777777" w:rsidR="00752754" w:rsidRPr="00C84D78" w:rsidRDefault="00752754" w:rsidP="00752754">
      <w:pPr>
        <w:pStyle w:val="aff5"/>
        <w:rPr>
          <w:lang w:val="en-US"/>
        </w:rPr>
      </w:pPr>
      <w:r w:rsidRPr="00C84D78">
        <w:rPr>
          <w:lang w:val="en-US"/>
        </w:rPr>
        <w:tab/>
        <w:t>lang_dst string,</w:t>
      </w:r>
    </w:p>
    <w:p w14:paraId="24B8F2E1" w14:textId="77777777" w:rsidR="00752754" w:rsidRPr="00C84D78" w:rsidRDefault="00752754" w:rsidP="00752754">
      <w:pPr>
        <w:pStyle w:val="aff5"/>
        <w:rPr>
          <w:lang w:val="en-US"/>
        </w:rPr>
      </w:pPr>
      <w:r w:rsidRPr="00C84D78">
        <w:rPr>
          <w:lang w:val="en-US"/>
        </w:rPr>
        <w:tab/>
        <w:t>translation_date date,</w:t>
      </w:r>
    </w:p>
    <w:p w14:paraId="664A7522" w14:textId="77777777" w:rsidR="00752754" w:rsidRPr="00C84D78" w:rsidRDefault="00752754" w:rsidP="00752754">
      <w:pPr>
        <w:pStyle w:val="aff5"/>
        <w:rPr>
          <w:lang w:val="en-US"/>
        </w:rPr>
      </w:pPr>
      <w:r w:rsidRPr="00C84D78">
        <w:rPr>
          <w:lang w:val="en-US"/>
        </w:rPr>
        <w:tab/>
        <w:t>translator string,</w:t>
      </w:r>
    </w:p>
    <w:p w14:paraId="517C798F" w14:textId="77777777" w:rsidR="00752754" w:rsidRPr="00F224C5" w:rsidRDefault="00752754" w:rsidP="00752754">
      <w:pPr>
        <w:pStyle w:val="aff5"/>
        <w:rPr>
          <w:lang w:val="en-US"/>
        </w:rPr>
      </w:pPr>
      <w:r w:rsidRPr="00C84D78">
        <w:rPr>
          <w:lang w:val="en-US"/>
        </w:rPr>
        <w:tab/>
      </w:r>
      <w:r w:rsidRPr="00F224C5">
        <w:rPr>
          <w:lang w:val="en-US"/>
        </w:rPr>
        <w:t>favorite boolean</w:t>
      </w:r>
    </w:p>
    <w:p w14:paraId="2F50457B" w14:textId="77777777" w:rsidR="00752754" w:rsidRPr="00F224C5" w:rsidRDefault="00752754" w:rsidP="00752754">
      <w:pPr>
        <w:pStyle w:val="aff5"/>
        <w:rPr>
          <w:lang w:val="en-US"/>
        </w:rPr>
      </w:pPr>
      <w:r w:rsidRPr="00F224C5">
        <w:rPr>
          <w:lang w:val="en-US"/>
        </w:rPr>
        <w:t>);</w:t>
      </w:r>
    </w:p>
    <w:p w14:paraId="3586540E" w14:textId="77777777" w:rsidR="00752754" w:rsidRPr="00F224C5" w:rsidRDefault="00752754" w:rsidP="00752754">
      <w:pPr>
        <w:pStyle w:val="affe"/>
        <w:rPr>
          <w:lang w:val="en-US"/>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73C9C0" w15:done="0"/>
  <w15:commentEx w15:paraId="1F3F139E" w15:done="0"/>
  <w15:commentEx w15:paraId="42444698" w15:done="0"/>
  <w15:commentEx w15:paraId="04EF7A94" w15:done="0"/>
  <w15:commentEx w15:paraId="19C3A3B2" w15:done="0"/>
  <w15:commentEx w15:paraId="7345375E" w15:done="0"/>
  <w15:commentEx w15:paraId="20E0F2E0" w15:done="0"/>
  <w15:commentEx w15:paraId="1A77E1D7" w15:done="0"/>
  <w15:commentEx w15:paraId="6FEC6868" w15:done="0"/>
  <w15:commentEx w15:paraId="49B72E4C" w15:done="0"/>
  <w15:commentEx w15:paraId="037E247E" w15:done="0"/>
  <w15:commentEx w15:paraId="12853E24" w15:done="0"/>
  <w15:commentEx w15:paraId="6BCC0D41" w15:done="0"/>
  <w15:commentEx w15:paraId="2A464559" w15:done="0"/>
  <w15:commentEx w15:paraId="358654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E939BD" w14:textId="77777777" w:rsidR="00BF0268" w:rsidRDefault="00BF0268" w:rsidP="00CB748E">
      <w:r>
        <w:separator/>
      </w:r>
    </w:p>
  </w:endnote>
  <w:endnote w:type="continuationSeparator" w:id="0">
    <w:p w14:paraId="0C9308DF" w14:textId="77777777" w:rsidR="00BF0268" w:rsidRDefault="00BF0268" w:rsidP="00CB7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E6F8E" w14:textId="77777777" w:rsidR="00BF0268" w:rsidRDefault="00BF0268" w:rsidP="00CB748E">
      <w:r>
        <w:separator/>
      </w:r>
    </w:p>
  </w:footnote>
  <w:footnote w:type="continuationSeparator" w:id="0">
    <w:p w14:paraId="06E7D88F" w14:textId="77777777" w:rsidR="00BF0268" w:rsidRDefault="00BF0268" w:rsidP="00CB74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62834F0"/>
    <w:lvl w:ilvl="0">
      <w:start w:val="1"/>
      <w:numFmt w:val="decimal"/>
      <w:lvlText w:val="%1."/>
      <w:lvlJc w:val="left"/>
      <w:pPr>
        <w:tabs>
          <w:tab w:val="num" w:pos="1492"/>
        </w:tabs>
        <w:ind w:left="1492" w:hanging="360"/>
      </w:pPr>
    </w:lvl>
  </w:abstractNum>
  <w:abstractNum w:abstractNumId="1">
    <w:nsid w:val="FFFFFF7D"/>
    <w:multiLevelType w:val="singleLevel"/>
    <w:tmpl w:val="066468D0"/>
    <w:lvl w:ilvl="0">
      <w:start w:val="1"/>
      <w:numFmt w:val="decimal"/>
      <w:lvlText w:val="%1."/>
      <w:lvlJc w:val="left"/>
      <w:pPr>
        <w:tabs>
          <w:tab w:val="num" w:pos="1209"/>
        </w:tabs>
        <w:ind w:left="1209" w:hanging="360"/>
      </w:pPr>
    </w:lvl>
  </w:abstractNum>
  <w:abstractNum w:abstractNumId="2">
    <w:nsid w:val="FFFFFF7E"/>
    <w:multiLevelType w:val="singleLevel"/>
    <w:tmpl w:val="C2663EC4"/>
    <w:lvl w:ilvl="0">
      <w:start w:val="1"/>
      <w:numFmt w:val="decimal"/>
      <w:lvlText w:val="%1."/>
      <w:lvlJc w:val="left"/>
      <w:pPr>
        <w:tabs>
          <w:tab w:val="num" w:pos="926"/>
        </w:tabs>
        <w:ind w:left="926" w:hanging="360"/>
      </w:pPr>
    </w:lvl>
  </w:abstractNum>
  <w:abstractNum w:abstractNumId="3">
    <w:nsid w:val="FFFFFF7F"/>
    <w:multiLevelType w:val="singleLevel"/>
    <w:tmpl w:val="C8341F22"/>
    <w:lvl w:ilvl="0">
      <w:start w:val="1"/>
      <w:numFmt w:val="decimal"/>
      <w:lvlText w:val="%1."/>
      <w:lvlJc w:val="left"/>
      <w:pPr>
        <w:tabs>
          <w:tab w:val="num" w:pos="643"/>
        </w:tabs>
        <w:ind w:left="643" w:hanging="360"/>
      </w:pPr>
    </w:lvl>
  </w:abstractNum>
  <w:abstractNum w:abstractNumId="4">
    <w:nsid w:val="FFFFFF80"/>
    <w:multiLevelType w:val="singleLevel"/>
    <w:tmpl w:val="872E590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992910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B609CB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D06180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4C0C4EE"/>
    <w:lvl w:ilvl="0">
      <w:start w:val="1"/>
      <w:numFmt w:val="decimal"/>
      <w:lvlText w:val="%1."/>
      <w:lvlJc w:val="left"/>
      <w:pPr>
        <w:tabs>
          <w:tab w:val="num" w:pos="360"/>
        </w:tabs>
        <w:ind w:left="360" w:hanging="360"/>
      </w:pPr>
    </w:lvl>
  </w:abstractNum>
  <w:abstractNum w:abstractNumId="9">
    <w:nsid w:val="FFFFFF89"/>
    <w:multiLevelType w:val="singleLevel"/>
    <w:tmpl w:val="B2A28468"/>
    <w:lvl w:ilvl="0">
      <w:start w:val="1"/>
      <w:numFmt w:val="bullet"/>
      <w:lvlText w:val=""/>
      <w:lvlJc w:val="left"/>
      <w:pPr>
        <w:tabs>
          <w:tab w:val="num" w:pos="360"/>
        </w:tabs>
        <w:ind w:left="360" w:hanging="360"/>
      </w:pPr>
      <w:rPr>
        <w:rFonts w:ascii="Symbol" w:hAnsi="Symbol" w:hint="default"/>
      </w:rPr>
    </w:lvl>
  </w:abstractNum>
  <w:abstractNum w:abstractNumId="10">
    <w:nsid w:val="0270430C"/>
    <w:multiLevelType w:val="multilevel"/>
    <w:tmpl w:val="B058B3DA"/>
    <w:lvl w:ilvl="0">
      <w:start w:val="1"/>
      <w:numFmt w:val="decimal"/>
      <w:lvlText w:val="%1."/>
      <w:lvlJc w:val="left"/>
      <w:pPr>
        <w:ind w:left="1429" w:hanging="360"/>
      </w:pPr>
    </w:lvl>
    <w:lvl w:ilvl="1">
      <w:start w:val="1"/>
      <w:numFmt w:val="decimal"/>
      <w:isLgl/>
      <w:lvlText w:val="%1.%2"/>
      <w:lvlJc w:val="left"/>
      <w:pPr>
        <w:ind w:left="1778" w:hanging="360"/>
      </w:pPr>
      <w:rPr>
        <w:rFonts w:hint="default"/>
      </w:rPr>
    </w:lvl>
    <w:lvl w:ilvl="2">
      <w:start w:val="1"/>
      <w:numFmt w:val="decimal"/>
      <w:isLgl/>
      <w:lvlText w:val="%1.%2.%3"/>
      <w:lvlJc w:val="left"/>
      <w:pPr>
        <w:ind w:left="2487" w:hanging="720"/>
      </w:pPr>
      <w:rPr>
        <w:rFonts w:hint="default"/>
      </w:rPr>
    </w:lvl>
    <w:lvl w:ilvl="3">
      <w:start w:val="1"/>
      <w:numFmt w:val="decimal"/>
      <w:isLgl/>
      <w:lvlText w:val="%1.%2.%3.%4"/>
      <w:lvlJc w:val="left"/>
      <w:pPr>
        <w:ind w:left="3196" w:hanging="1080"/>
      </w:pPr>
      <w:rPr>
        <w:rFonts w:hint="default"/>
      </w:rPr>
    </w:lvl>
    <w:lvl w:ilvl="4">
      <w:start w:val="1"/>
      <w:numFmt w:val="decimal"/>
      <w:isLgl/>
      <w:lvlText w:val="%1.%2.%3.%4.%5"/>
      <w:lvlJc w:val="left"/>
      <w:pPr>
        <w:ind w:left="3545" w:hanging="1080"/>
      </w:pPr>
      <w:rPr>
        <w:rFonts w:hint="default"/>
      </w:rPr>
    </w:lvl>
    <w:lvl w:ilvl="5">
      <w:start w:val="1"/>
      <w:numFmt w:val="decimal"/>
      <w:isLgl/>
      <w:lvlText w:val="%1.%2.%3.%4.%5.%6"/>
      <w:lvlJc w:val="left"/>
      <w:pPr>
        <w:ind w:left="4254" w:hanging="1440"/>
      </w:pPr>
      <w:rPr>
        <w:rFonts w:hint="default"/>
      </w:rPr>
    </w:lvl>
    <w:lvl w:ilvl="6">
      <w:start w:val="1"/>
      <w:numFmt w:val="decimal"/>
      <w:isLgl/>
      <w:lvlText w:val="%1.%2.%3.%4.%5.%6.%7"/>
      <w:lvlJc w:val="left"/>
      <w:pPr>
        <w:ind w:left="4603" w:hanging="1440"/>
      </w:pPr>
      <w:rPr>
        <w:rFonts w:hint="default"/>
      </w:rPr>
    </w:lvl>
    <w:lvl w:ilvl="7">
      <w:start w:val="1"/>
      <w:numFmt w:val="decimal"/>
      <w:isLgl/>
      <w:lvlText w:val="%1.%2.%3.%4.%5.%6.%7.%8"/>
      <w:lvlJc w:val="left"/>
      <w:pPr>
        <w:ind w:left="5312" w:hanging="1800"/>
      </w:pPr>
      <w:rPr>
        <w:rFonts w:hint="default"/>
      </w:rPr>
    </w:lvl>
    <w:lvl w:ilvl="8">
      <w:start w:val="1"/>
      <w:numFmt w:val="decimal"/>
      <w:isLgl/>
      <w:lvlText w:val="%1.%2.%3.%4.%5.%6.%7.%8.%9"/>
      <w:lvlJc w:val="left"/>
      <w:pPr>
        <w:ind w:left="6021" w:hanging="2160"/>
      </w:pPr>
      <w:rPr>
        <w:rFonts w:hint="default"/>
      </w:rPr>
    </w:lvl>
  </w:abstractNum>
  <w:abstractNum w:abstractNumId="11">
    <w:nsid w:val="11FB0AE6"/>
    <w:multiLevelType w:val="multilevel"/>
    <w:tmpl w:val="7738223A"/>
    <w:lvl w:ilvl="0">
      <w:start w:val="1"/>
      <w:numFmt w:val="decimal"/>
      <w:lvlText w:val="%1"/>
      <w:lvlJc w:val="left"/>
      <w:pPr>
        <w:ind w:left="360" w:hanging="360"/>
      </w:pPr>
      <w:rPr>
        <w:rFonts w:hint="default"/>
      </w:rPr>
    </w:lvl>
    <w:lvl w:ilvl="1">
      <w:start w:val="3"/>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2">
    <w:nsid w:val="141B0DA0"/>
    <w:multiLevelType w:val="hybridMultilevel"/>
    <w:tmpl w:val="EE98C24A"/>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8715731"/>
    <w:multiLevelType w:val="hybridMultilevel"/>
    <w:tmpl w:val="6666BF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B7103C0"/>
    <w:multiLevelType w:val="hybridMultilevel"/>
    <w:tmpl w:val="EA541C76"/>
    <w:lvl w:ilvl="0" w:tplc="CA6E7DA0">
      <w:start w:val="1"/>
      <w:numFmt w:val="bullet"/>
      <w:pStyle w:val="a"/>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nsid w:val="29863C28"/>
    <w:multiLevelType w:val="hybridMultilevel"/>
    <w:tmpl w:val="D2CA0A1A"/>
    <w:lvl w:ilvl="0" w:tplc="E026B974">
      <w:start w:val="1"/>
      <w:numFmt w:val="bullet"/>
      <w:pStyle w:val="a0"/>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D6C24AF"/>
    <w:multiLevelType w:val="multilevel"/>
    <w:tmpl w:val="348A16EE"/>
    <w:lvl w:ilvl="0">
      <w:start w:val="1"/>
      <w:numFmt w:val="decimal"/>
      <w:lvlText w:val="%1"/>
      <w:lvlJc w:val="left"/>
      <w:pPr>
        <w:ind w:left="142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nsid w:val="3ED65A3D"/>
    <w:multiLevelType w:val="hybridMultilevel"/>
    <w:tmpl w:val="A4A4BB92"/>
    <w:lvl w:ilvl="0" w:tplc="4F467FEA">
      <w:start w:val="1"/>
      <w:numFmt w:val="decimal"/>
      <w:pStyle w:val="a1"/>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1035AF4"/>
    <w:multiLevelType w:val="multilevel"/>
    <w:tmpl w:val="0419001D"/>
    <w:numStyleLink w:val="a2"/>
  </w:abstractNum>
  <w:abstractNum w:abstractNumId="20">
    <w:nsid w:val="499477F2"/>
    <w:multiLevelType w:val="multilevel"/>
    <w:tmpl w:val="0419001D"/>
    <w:styleLink w:val="a2"/>
    <w:lvl w:ilvl="0">
      <w:start w:val="1"/>
      <w:numFmt w:val="bullet"/>
      <w:lvlText w:val=""/>
      <w:lvlJc w:val="left"/>
      <w:pPr>
        <w:ind w:left="1068" w:hanging="360"/>
      </w:pPr>
      <w:rPr>
        <w:rFonts w:ascii="Symbol" w:hAnsi="Symbol" w:hint="default"/>
        <w:sz w:val="28"/>
      </w:rPr>
    </w:lvl>
    <w:lvl w:ilvl="1">
      <w:start w:val="1"/>
      <w:numFmt w:val="russianLower"/>
      <w:lvlText w:val="%2)"/>
      <w:lvlJc w:val="left"/>
      <w:pPr>
        <w:ind w:left="1776" w:hanging="360"/>
      </w:pPr>
      <w:rPr>
        <w:rFonts w:ascii="Times New Roman" w:hAnsi="Times New Roman"/>
        <w:sz w:val="28"/>
      </w:rPr>
    </w:lvl>
    <w:lvl w:ilvl="2">
      <w:start w:val="1"/>
      <w:numFmt w:val="decimal"/>
      <w:lvlText w:val="%3)"/>
      <w:lvlJc w:val="left"/>
      <w:pPr>
        <w:ind w:left="2484" w:hanging="360"/>
      </w:pPr>
      <w:rPr>
        <w:rFonts w:ascii="Times New Roman" w:hAnsi="Times New Roman"/>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96D771E"/>
    <w:multiLevelType w:val="hybridMultilevel"/>
    <w:tmpl w:val="08F03076"/>
    <w:lvl w:ilvl="0" w:tplc="DB9A66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A740A3"/>
    <w:multiLevelType w:val="multilevel"/>
    <w:tmpl w:val="DACC5936"/>
    <w:lvl w:ilvl="0">
      <w:start w:val="1"/>
      <w:numFmt w:val="decimal"/>
      <w:lvlText w:val="%1"/>
      <w:lvlJc w:val="left"/>
      <w:pPr>
        <w:ind w:left="384" w:hanging="384"/>
      </w:pPr>
      <w:rPr>
        <w:rFonts w:hint="default"/>
      </w:rPr>
    </w:lvl>
    <w:lvl w:ilvl="1">
      <w:start w:val="1"/>
      <w:numFmt w:val="decimal"/>
      <w:lvlText w:val="%1.%2"/>
      <w:lvlJc w:val="left"/>
      <w:pPr>
        <w:ind w:left="1235" w:hanging="384"/>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nsid w:val="6D3553CA"/>
    <w:multiLevelType w:val="multilevel"/>
    <w:tmpl w:val="5A32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F47F36"/>
    <w:multiLevelType w:val="multilevel"/>
    <w:tmpl w:val="7A3498EC"/>
    <w:styleLink w:val="a3"/>
    <w:lvl w:ilvl="0">
      <w:start w:val="1"/>
      <w:numFmt w:val="bullet"/>
      <w:pStyle w:val="a4"/>
      <w:lvlText w:val=""/>
      <w:lvlJc w:val="left"/>
      <w:pPr>
        <w:tabs>
          <w:tab w:val="num" w:pos="992"/>
        </w:tabs>
        <w:ind w:left="0" w:firstLine="709"/>
      </w:pPr>
      <w:rPr>
        <w:rFonts w:ascii="Symbol" w:hAnsi="Symbol"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5">
    <w:nsid w:val="793E1605"/>
    <w:multiLevelType w:val="multilevel"/>
    <w:tmpl w:val="DACC5936"/>
    <w:lvl w:ilvl="0">
      <w:start w:val="1"/>
      <w:numFmt w:val="decimal"/>
      <w:lvlText w:val="%1"/>
      <w:lvlJc w:val="left"/>
      <w:pPr>
        <w:ind w:left="384" w:hanging="384"/>
      </w:pPr>
      <w:rPr>
        <w:rFonts w:hint="default"/>
      </w:rPr>
    </w:lvl>
    <w:lvl w:ilvl="1">
      <w:start w:val="1"/>
      <w:numFmt w:val="decimal"/>
      <w:lvlText w:val="%1.%2"/>
      <w:lvlJc w:val="left"/>
      <w:pPr>
        <w:ind w:left="1235" w:hanging="384"/>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nsid w:val="7BA00D7C"/>
    <w:multiLevelType w:val="hybridMultilevel"/>
    <w:tmpl w:val="DD92BE60"/>
    <w:lvl w:ilvl="0" w:tplc="E3B66F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E056913"/>
    <w:multiLevelType w:val="multilevel"/>
    <w:tmpl w:val="91EEDE7C"/>
    <w:lvl w:ilvl="0">
      <w:start w:val="1"/>
      <w:numFmt w:val="decimal"/>
      <w:lvlText w:val="%1"/>
      <w:lvlJc w:val="left"/>
      <w:pPr>
        <w:ind w:left="360" w:hanging="360"/>
      </w:pPr>
      <w:rPr>
        <w:rFonts w:hint="default"/>
      </w:rPr>
    </w:lvl>
    <w:lvl w:ilvl="1">
      <w:start w:val="5"/>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0"/>
  </w:num>
  <w:num w:numId="13">
    <w:abstractNumId w:val="19"/>
  </w:num>
  <w:num w:numId="14">
    <w:abstractNumId w:val="2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5"/>
  </w:num>
  <w:num w:numId="18">
    <w:abstractNumId w:val="10"/>
  </w:num>
  <w:num w:numId="19">
    <w:abstractNumId w:val="11"/>
  </w:num>
  <w:num w:numId="20">
    <w:abstractNumId w:val="12"/>
  </w:num>
  <w:num w:numId="21">
    <w:abstractNumId w:val="16"/>
  </w:num>
  <w:num w:numId="22">
    <w:abstractNumId w:val="13"/>
  </w:num>
  <w:num w:numId="23">
    <w:abstractNumId w:val="23"/>
  </w:num>
  <w:num w:numId="24">
    <w:abstractNumId w:val="22"/>
  </w:num>
  <w:num w:numId="25">
    <w:abstractNumId w:val="26"/>
  </w:num>
  <w:num w:numId="26">
    <w:abstractNumId w:val="27"/>
  </w:num>
  <w:num w:numId="27">
    <w:abstractNumId w:val="18"/>
  </w:num>
  <w:num w:numId="28">
    <w:abstractNumId w:val="25"/>
  </w:num>
  <w:num w:numId="29">
    <w:abstractNumId w:val="14"/>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Пользователь Windows">
    <w15:presenceInfo w15:providerId="None" w15:userId="Пользователь Windows"/>
  </w15:person>
  <w15:person w15:author="name Ux">
    <w15:presenceInfo w15:providerId="Windows Live" w15:userId="eedd727727a609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activeWritingStyle w:appName="MSWord" w:lang="ru-RU" w:vendorID="64" w:dllVersion="131078" w:nlCheck="1" w:checkStyle="0"/>
  <w:activeWritingStyle w:appName="MSWord" w:lang="en-US" w:vendorID="64" w:dllVersion="131078" w:nlCheck="1" w:checkStyle="1"/>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9C0"/>
    <w:rsid w:val="00036699"/>
    <w:rsid w:val="00054439"/>
    <w:rsid w:val="000726FE"/>
    <w:rsid w:val="00096AC5"/>
    <w:rsid w:val="000A3508"/>
    <w:rsid w:val="000C4E16"/>
    <w:rsid w:val="000C6308"/>
    <w:rsid w:val="00134CDD"/>
    <w:rsid w:val="0013781E"/>
    <w:rsid w:val="00166FC4"/>
    <w:rsid w:val="00171A0A"/>
    <w:rsid w:val="001911F0"/>
    <w:rsid w:val="0019242A"/>
    <w:rsid w:val="001C0D50"/>
    <w:rsid w:val="001C4477"/>
    <w:rsid w:val="001F39B7"/>
    <w:rsid w:val="00202B59"/>
    <w:rsid w:val="0023006B"/>
    <w:rsid w:val="00240A20"/>
    <w:rsid w:val="00267918"/>
    <w:rsid w:val="0028231D"/>
    <w:rsid w:val="00282774"/>
    <w:rsid w:val="00283901"/>
    <w:rsid w:val="00284E71"/>
    <w:rsid w:val="002B6328"/>
    <w:rsid w:val="002C16C5"/>
    <w:rsid w:val="002E78D8"/>
    <w:rsid w:val="002F570D"/>
    <w:rsid w:val="00305E07"/>
    <w:rsid w:val="00325386"/>
    <w:rsid w:val="00364ED8"/>
    <w:rsid w:val="003661D2"/>
    <w:rsid w:val="0036723E"/>
    <w:rsid w:val="003973BC"/>
    <w:rsid w:val="003A2819"/>
    <w:rsid w:val="003A6064"/>
    <w:rsid w:val="003C3E05"/>
    <w:rsid w:val="003D5FFE"/>
    <w:rsid w:val="003E7D19"/>
    <w:rsid w:val="004228B0"/>
    <w:rsid w:val="00453435"/>
    <w:rsid w:val="00455AD6"/>
    <w:rsid w:val="0046405A"/>
    <w:rsid w:val="00481BC2"/>
    <w:rsid w:val="00490CA9"/>
    <w:rsid w:val="00496CD0"/>
    <w:rsid w:val="004A4DED"/>
    <w:rsid w:val="004F2C82"/>
    <w:rsid w:val="005032C2"/>
    <w:rsid w:val="00544347"/>
    <w:rsid w:val="005507D4"/>
    <w:rsid w:val="005869DA"/>
    <w:rsid w:val="005A38C4"/>
    <w:rsid w:val="005B5254"/>
    <w:rsid w:val="005C517D"/>
    <w:rsid w:val="005C522B"/>
    <w:rsid w:val="005E0426"/>
    <w:rsid w:val="005E0C4E"/>
    <w:rsid w:val="005F6FE8"/>
    <w:rsid w:val="00615CAE"/>
    <w:rsid w:val="00641209"/>
    <w:rsid w:val="0065008A"/>
    <w:rsid w:val="00654CD1"/>
    <w:rsid w:val="0066310D"/>
    <w:rsid w:val="006A05E9"/>
    <w:rsid w:val="006D409A"/>
    <w:rsid w:val="006E2F54"/>
    <w:rsid w:val="006F3D8C"/>
    <w:rsid w:val="00703054"/>
    <w:rsid w:val="00705ED0"/>
    <w:rsid w:val="00715369"/>
    <w:rsid w:val="00752754"/>
    <w:rsid w:val="00774732"/>
    <w:rsid w:val="00797480"/>
    <w:rsid w:val="007B6C8A"/>
    <w:rsid w:val="007C08CE"/>
    <w:rsid w:val="00816436"/>
    <w:rsid w:val="00821BA3"/>
    <w:rsid w:val="008417B0"/>
    <w:rsid w:val="00842C73"/>
    <w:rsid w:val="0085475C"/>
    <w:rsid w:val="00857E80"/>
    <w:rsid w:val="00864EFF"/>
    <w:rsid w:val="008A56F0"/>
    <w:rsid w:val="008C4436"/>
    <w:rsid w:val="008D5B53"/>
    <w:rsid w:val="008E2E77"/>
    <w:rsid w:val="009150E3"/>
    <w:rsid w:val="009626EC"/>
    <w:rsid w:val="0096426C"/>
    <w:rsid w:val="00970439"/>
    <w:rsid w:val="00982301"/>
    <w:rsid w:val="009C3FEA"/>
    <w:rsid w:val="00A01AC9"/>
    <w:rsid w:val="00A05A7D"/>
    <w:rsid w:val="00A37A97"/>
    <w:rsid w:val="00A37E97"/>
    <w:rsid w:val="00A54216"/>
    <w:rsid w:val="00A54B64"/>
    <w:rsid w:val="00A55D33"/>
    <w:rsid w:val="00A91E30"/>
    <w:rsid w:val="00A936EF"/>
    <w:rsid w:val="00A95D3C"/>
    <w:rsid w:val="00AC3723"/>
    <w:rsid w:val="00AC4747"/>
    <w:rsid w:val="00AD2DCB"/>
    <w:rsid w:val="00B13D10"/>
    <w:rsid w:val="00B2686E"/>
    <w:rsid w:val="00B329C0"/>
    <w:rsid w:val="00B35EC8"/>
    <w:rsid w:val="00B539B9"/>
    <w:rsid w:val="00B62139"/>
    <w:rsid w:val="00B63C8C"/>
    <w:rsid w:val="00B9764F"/>
    <w:rsid w:val="00BA64C2"/>
    <w:rsid w:val="00BE260D"/>
    <w:rsid w:val="00BE3BBD"/>
    <w:rsid w:val="00BF0268"/>
    <w:rsid w:val="00C617C2"/>
    <w:rsid w:val="00CB68F8"/>
    <w:rsid w:val="00CB748E"/>
    <w:rsid w:val="00CD05E2"/>
    <w:rsid w:val="00CE28D9"/>
    <w:rsid w:val="00D24327"/>
    <w:rsid w:val="00D317B1"/>
    <w:rsid w:val="00D84756"/>
    <w:rsid w:val="00DD0A94"/>
    <w:rsid w:val="00E06673"/>
    <w:rsid w:val="00E12980"/>
    <w:rsid w:val="00E2557C"/>
    <w:rsid w:val="00E507D3"/>
    <w:rsid w:val="00E52003"/>
    <w:rsid w:val="00E66A65"/>
    <w:rsid w:val="00E95B24"/>
    <w:rsid w:val="00EA7C24"/>
    <w:rsid w:val="00EB0627"/>
    <w:rsid w:val="00EE0332"/>
    <w:rsid w:val="00EE2678"/>
    <w:rsid w:val="00F35363"/>
    <w:rsid w:val="00F51AF3"/>
    <w:rsid w:val="00F757F9"/>
    <w:rsid w:val="00FB314A"/>
    <w:rsid w:val="00FB33AD"/>
    <w:rsid w:val="00FD29CF"/>
    <w:rsid w:val="00FE35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100B1"/>
  <w15:chartTrackingRefBased/>
  <w15:docId w15:val="{6E9ED84E-245A-479E-9231-A91F1E144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E2557C"/>
    <w:pPr>
      <w:spacing w:after="0" w:line="240" w:lineRule="auto"/>
      <w:ind w:firstLine="709"/>
      <w:jc w:val="both"/>
    </w:pPr>
    <w:rPr>
      <w:rFonts w:ascii="Times New Roman" w:hAnsi="Times New Roman" w:cs="Times New Roman"/>
      <w:sz w:val="28"/>
    </w:rPr>
  </w:style>
  <w:style w:type="paragraph" w:styleId="1">
    <w:name w:val="heading 1"/>
    <w:basedOn w:val="a5"/>
    <w:next w:val="a5"/>
    <w:link w:val="10"/>
    <w:uiPriority w:val="9"/>
    <w:qFormat/>
    <w:rsid w:val="0096426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5"/>
    <w:next w:val="a5"/>
    <w:link w:val="20"/>
    <w:uiPriority w:val="9"/>
    <w:semiHidden/>
    <w:unhideWhenUsed/>
    <w:qFormat/>
    <w:rsid w:val="0096426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semiHidden/>
    <w:unhideWhenUsed/>
    <w:qFormat/>
    <w:rsid w:val="0096426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96426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caption"/>
    <w:aliases w:val="Подпись рисунка"/>
    <w:basedOn w:val="a5"/>
    <w:next w:val="a5"/>
    <w:uiPriority w:val="35"/>
    <w:unhideWhenUsed/>
    <w:qFormat/>
    <w:rsid w:val="003D5FFE"/>
    <w:pPr>
      <w:spacing w:after="200"/>
    </w:pPr>
    <w:rPr>
      <w:i/>
      <w:iCs/>
      <w:color w:val="44546A" w:themeColor="text2"/>
      <w:sz w:val="18"/>
      <w:szCs w:val="18"/>
    </w:rPr>
  </w:style>
  <w:style w:type="paragraph" w:customStyle="1" w:styleId="aa">
    <w:name w:val="Рисунок"/>
    <w:basedOn w:val="a5"/>
    <w:next w:val="ab"/>
    <w:qFormat/>
    <w:rsid w:val="00E2557C"/>
    <w:pPr>
      <w:keepNext/>
      <w:keepLines/>
      <w:spacing w:before="280" w:after="280"/>
      <w:ind w:firstLine="0"/>
      <w:jc w:val="center"/>
    </w:pPr>
  </w:style>
  <w:style w:type="paragraph" w:customStyle="1" w:styleId="ab">
    <w:name w:val="Подрисуночная подпись"/>
    <w:basedOn w:val="a5"/>
    <w:next w:val="a5"/>
    <w:qFormat/>
    <w:rsid w:val="00D24327"/>
    <w:pPr>
      <w:keepLines/>
      <w:spacing w:after="280"/>
      <w:ind w:firstLine="0"/>
      <w:jc w:val="center"/>
    </w:pPr>
  </w:style>
  <w:style w:type="paragraph" w:customStyle="1" w:styleId="a4">
    <w:name w:val="Простой список"/>
    <w:basedOn w:val="a5"/>
    <w:qFormat/>
    <w:rsid w:val="00E2557C"/>
    <w:pPr>
      <w:numPr>
        <w:numId w:val="14"/>
      </w:numPr>
    </w:pPr>
  </w:style>
  <w:style w:type="numbering" w:customStyle="1" w:styleId="a2">
    <w:name w:val="Многоуровневый список"/>
    <w:basedOn w:val="a8"/>
    <w:uiPriority w:val="99"/>
    <w:rsid w:val="00E2557C"/>
    <w:pPr>
      <w:numPr>
        <w:numId w:val="12"/>
      </w:numPr>
    </w:pPr>
  </w:style>
  <w:style w:type="paragraph" w:styleId="ac">
    <w:name w:val="List Paragraph"/>
    <w:aliases w:val="подрисуночная подпись"/>
    <w:basedOn w:val="a5"/>
    <w:link w:val="ad"/>
    <w:uiPriority w:val="34"/>
    <w:qFormat/>
    <w:rsid w:val="00E2557C"/>
    <w:pPr>
      <w:ind w:left="720"/>
      <w:contextualSpacing/>
    </w:pPr>
  </w:style>
  <w:style w:type="numbering" w:customStyle="1" w:styleId="a3">
    <w:name w:val="Многоуровневый список+"/>
    <w:basedOn w:val="a8"/>
    <w:uiPriority w:val="99"/>
    <w:rsid w:val="00E2557C"/>
    <w:pPr>
      <w:numPr>
        <w:numId w:val="14"/>
      </w:numPr>
    </w:pPr>
  </w:style>
  <w:style w:type="table" w:styleId="ae">
    <w:name w:val="Table Grid"/>
    <w:basedOn w:val="a7"/>
    <w:uiPriority w:val="59"/>
    <w:rsid w:val="00CB74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header"/>
    <w:basedOn w:val="a5"/>
    <w:link w:val="af0"/>
    <w:uiPriority w:val="99"/>
    <w:unhideWhenUsed/>
    <w:rsid w:val="00CB748E"/>
    <w:pPr>
      <w:tabs>
        <w:tab w:val="center" w:pos="4677"/>
        <w:tab w:val="right" w:pos="9355"/>
      </w:tabs>
    </w:pPr>
  </w:style>
  <w:style w:type="character" w:customStyle="1" w:styleId="af0">
    <w:name w:val="Верхний колонтитул Знак"/>
    <w:basedOn w:val="a6"/>
    <w:link w:val="af"/>
    <w:uiPriority w:val="99"/>
    <w:rsid w:val="00CB748E"/>
    <w:rPr>
      <w:rFonts w:ascii="Times New Roman" w:hAnsi="Times New Roman" w:cs="Times New Roman"/>
      <w:sz w:val="28"/>
    </w:rPr>
  </w:style>
  <w:style w:type="paragraph" w:styleId="af1">
    <w:name w:val="footer"/>
    <w:basedOn w:val="a5"/>
    <w:link w:val="af2"/>
    <w:uiPriority w:val="99"/>
    <w:unhideWhenUsed/>
    <w:rsid w:val="00CB748E"/>
    <w:pPr>
      <w:tabs>
        <w:tab w:val="center" w:pos="4677"/>
        <w:tab w:val="right" w:pos="9355"/>
      </w:tabs>
    </w:pPr>
  </w:style>
  <w:style w:type="character" w:customStyle="1" w:styleId="af2">
    <w:name w:val="Нижний колонтитул Знак"/>
    <w:basedOn w:val="a6"/>
    <w:link w:val="af1"/>
    <w:uiPriority w:val="99"/>
    <w:rsid w:val="00CB748E"/>
    <w:rPr>
      <w:rFonts w:ascii="Times New Roman" w:hAnsi="Times New Roman" w:cs="Times New Roman"/>
      <w:sz w:val="28"/>
    </w:rPr>
  </w:style>
  <w:style w:type="paragraph" w:customStyle="1" w:styleId="af3">
    <w:name w:val="Заголовок таблицы"/>
    <w:basedOn w:val="a5"/>
    <w:qFormat/>
    <w:rsid w:val="00CB748E"/>
    <w:pPr>
      <w:keepNext/>
      <w:keepLines/>
      <w:spacing w:before="280" w:after="280"/>
      <w:ind w:firstLine="0"/>
    </w:pPr>
  </w:style>
  <w:style w:type="table" w:customStyle="1" w:styleId="af4">
    <w:name w:val="Таблица"/>
    <w:basedOn w:val="a7"/>
    <w:uiPriority w:val="99"/>
    <w:rsid w:val="00CB748E"/>
    <w:pPr>
      <w:spacing w:after="0" w:line="240" w:lineRule="auto"/>
      <w:jc w:val="both"/>
    </w:pPr>
    <w:rPr>
      <w:rFonts w:ascii="Times New Roman" w:hAnsi="Times New Roman"/>
      <w:sz w:val="28"/>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shd w:val="clear" w:color="auto" w:fill="auto"/>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Times New Roman" w:hAnsi="Times New Roman"/>
        <w:sz w:val="28"/>
      </w:rPr>
    </w:tblStylePr>
  </w:style>
  <w:style w:type="paragraph" w:customStyle="1" w:styleId="af5">
    <w:name w:val="Текст после таблицы"/>
    <w:basedOn w:val="a5"/>
    <w:next w:val="a5"/>
    <w:qFormat/>
    <w:rsid w:val="00CB748E"/>
    <w:pPr>
      <w:spacing w:before="280"/>
    </w:pPr>
  </w:style>
  <w:style w:type="paragraph" w:customStyle="1" w:styleId="af6">
    <w:name w:val="Раздел простой"/>
    <w:basedOn w:val="a5"/>
    <w:next w:val="a5"/>
    <w:qFormat/>
    <w:rsid w:val="00AD2DCB"/>
    <w:pPr>
      <w:keepNext/>
      <w:keepLines/>
      <w:pageBreakBefore/>
      <w:suppressAutoHyphens/>
      <w:spacing w:after="360"/>
      <w:jc w:val="left"/>
    </w:pPr>
    <w:rPr>
      <w:b/>
    </w:rPr>
  </w:style>
  <w:style w:type="paragraph" w:customStyle="1" w:styleId="af7">
    <w:name w:val="Раздел с подразделом"/>
    <w:basedOn w:val="af6"/>
    <w:next w:val="af8"/>
    <w:qFormat/>
    <w:rsid w:val="00AD2DCB"/>
    <w:pPr>
      <w:spacing w:after="240"/>
      <w:contextualSpacing/>
    </w:pPr>
  </w:style>
  <w:style w:type="paragraph" w:customStyle="1" w:styleId="af9">
    <w:name w:val="Подраздел простой"/>
    <w:basedOn w:val="a5"/>
    <w:next w:val="a5"/>
    <w:qFormat/>
    <w:rsid w:val="00AD2DCB"/>
    <w:pPr>
      <w:keepNext/>
      <w:keepLines/>
      <w:suppressAutoHyphens/>
      <w:spacing w:before="360" w:after="240"/>
      <w:contextualSpacing/>
      <w:jc w:val="left"/>
    </w:pPr>
    <w:rPr>
      <w:b/>
    </w:rPr>
  </w:style>
  <w:style w:type="paragraph" w:customStyle="1" w:styleId="af8">
    <w:name w:val="Подраздел с разделом"/>
    <w:basedOn w:val="a5"/>
    <w:next w:val="a5"/>
    <w:qFormat/>
    <w:rsid w:val="00AD2DCB"/>
    <w:pPr>
      <w:keepNext/>
      <w:keepLines/>
      <w:suppressAutoHyphens/>
      <w:spacing w:after="240"/>
      <w:jc w:val="left"/>
    </w:pPr>
    <w:rPr>
      <w:b/>
    </w:rPr>
  </w:style>
  <w:style w:type="paragraph" w:customStyle="1" w:styleId="afa">
    <w:name w:val="Подраздел с пунктом"/>
    <w:basedOn w:val="af8"/>
    <w:next w:val="afb"/>
    <w:qFormat/>
    <w:rsid w:val="003A2819"/>
    <w:pPr>
      <w:spacing w:after="120"/>
    </w:pPr>
  </w:style>
  <w:style w:type="paragraph" w:customStyle="1" w:styleId="afc">
    <w:name w:val="Пункт простой"/>
    <w:basedOn w:val="af9"/>
    <w:next w:val="a5"/>
    <w:qFormat/>
    <w:rsid w:val="003A2819"/>
  </w:style>
  <w:style w:type="paragraph" w:customStyle="1" w:styleId="afb">
    <w:name w:val="Пункт с подразделом"/>
    <w:basedOn w:val="af8"/>
    <w:next w:val="a5"/>
    <w:qFormat/>
    <w:rsid w:val="003A2819"/>
  </w:style>
  <w:style w:type="paragraph" w:customStyle="1" w:styleId="afd">
    <w:name w:val="Формула"/>
    <w:basedOn w:val="a5"/>
    <w:next w:val="afe"/>
    <w:qFormat/>
    <w:rsid w:val="0028231D"/>
    <w:pPr>
      <w:tabs>
        <w:tab w:val="center" w:pos="5046"/>
        <w:tab w:val="right" w:pos="10093"/>
      </w:tabs>
      <w:spacing w:before="120" w:after="120"/>
      <w:ind w:firstLine="0"/>
      <w:contextualSpacing/>
    </w:pPr>
  </w:style>
  <w:style w:type="paragraph" w:customStyle="1" w:styleId="afe">
    <w:name w:val="Обозначения формулы"/>
    <w:basedOn w:val="a5"/>
    <w:next w:val="a5"/>
    <w:qFormat/>
    <w:rsid w:val="0028231D"/>
    <w:pPr>
      <w:ind w:firstLine="0"/>
    </w:pPr>
  </w:style>
  <w:style w:type="paragraph" w:customStyle="1" w:styleId="aff">
    <w:name w:val="Продолжение обозначения формулы"/>
    <w:basedOn w:val="a5"/>
    <w:qFormat/>
    <w:rsid w:val="0096426C"/>
    <w:pPr>
      <w:spacing w:after="120"/>
      <w:ind w:firstLine="454"/>
      <w:contextualSpacing/>
    </w:pPr>
    <w:rPr>
      <w:lang w:val="en-US"/>
    </w:rPr>
  </w:style>
  <w:style w:type="paragraph" w:customStyle="1" w:styleId="aff0">
    <w:name w:val="Введение"/>
    <w:basedOn w:val="af6"/>
    <w:next w:val="a5"/>
    <w:qFormat/>
    <w:rsid w:val="00B62139"/>
    <w:pPr>
      <w:ind w:firstLine="0"/>
      <w:jc w:val="center"/>
    </w:pPr>
  </w:style>
  <w:style w:type="paragraph" w:customStyle="1" w:styleId="aff1">
    <w:name w:val="Ключевые слова"/>
    <w:basedOn w:val="a5"/>
    <w:next w:val="a5"/>
    <w:qFormat/>
    <w:rsid w:val="0096426C"/>
    <w:pPr>
      <w:suppressAutoHyphens/>
      <w:spacing w:before="240" w:after="240"/>
      <w:ind w:firstLine="0"/>
    </w:pPr>
    <w:rPr>
      <w:caps/>
    </w:rPr>
  </w:style>
  <w:style w:type="paragraph" w:customStyle="1" w:styleId="aff2">
    <w:name w:val="Содержание"/>
    <w:basedOn w:val="a5"/>
    <w:qFormat/>
    <w:rsid w:val="0096426C"/>
    <w:pPr>
      <w:tabs>
        <w:tab w:val="right" w:leader="dot" w:pos="10093"/>
      </w:tabs>
      <w:ind w:firstLine="0"/>
    </w:pPr>
    <w:rPr>
      <w:lang w:val="en-US"/>
    </w:rPr>
  </w:style>
  <w:style w:type="character" w:customStyle="1" w:styleId="10">
    <w:name w:val="Заголовок 1 Знак"/>
    <w:basedOn w:val="a6"/>
    <w:link w:val="1"/>
    <w:uiPriority w:val="9"/>
    <w:rsid w:val="0096426C"/>
    <w:rPr>
      <w:rFonts w:asciiTheme="majorHAnsi" w:eastAsiaTheme="majorEastAsia" w:hAnsiTheme="majorHAnsi" w:cstheme="majorBidi"/>
      <w:color w:val="2E74B5" w:themeColor="accent1" w:themeShade="BF"/>
      <w:sz w:val="32"/>
      <w:szCs w:val="32"/>
    </w:rPr>
  </w:style>
  <w:style w:type="paragraph" w:styleId="aff3">
    <w:name w:val="TOC Heading"/>
    <w:basedOn w:val="1"/>
    <w:next w:val="a5"/>
    <w:uiPriority w:val="39"/>
    <w:unhideWhenUsed/>
    <w:qFormat/>
    <w:rsid w:val="0096426C"/>
    <w:pPr>
      <w:spacing w:line="259" w:lineRule="auto"/>
      <w:ind w:firstLine="0"/>
      <w:jc w:val="left"/>
      <w:outlineLvl w:val="9"/>
    </w:pPr>
    <w:rPr>
      <w:lang w:eastAsia="ru-RU"/>
    </w:rPr>
  </w:style>
  <w:style w:type="paragraph" w:styleId="11">
    <w:name w:val="toc 1"/>
    <w:basedOn w:val="a5"/>
    <w:next w:val="a5"/>
    <w:autoRedefine/>
    <w:uiPriority w:val="39"/>
    <w:unhideWhenUsed/>
    <w:rsid w:val="0096426C"/>
  </w:style>
  <w:style w:type="paragraph" w:styleId="21">
    <w:name w:val="toc 2"/>
    <w:basedOn w:val="a5"/>
    <w:next w:val="a5"/>
    <w:autoRedefine/>
    <w:uiPriority w:val="39"/>
    <w:unhideWhenUsed/>
    <w:rsid w:val="0096426C"/>
    <w:pPr>
      <w:spacing w:after="100"/>
      <w:ind w:left="280"/>
    </w:pPr>
  </w:style>
  <w:style w:type="character" w:styleId="aff4">
    <w:name w:val="Hyperlink"/>
    <w:basedOn w:val="a6"/>
    <w:uiPriority w:val="99"/>
    <w:unhideWhenUsed/>
    <w:rsid w:val="0096426C"/>
    <w:rPr>
      <w:color w:val="0563C1" w:themeColor="hyperlink"/>
      <w:u w:val="single"/>
    </w:rPr>
  </w:style>
  <w:style w:type="paragraph" w:styleId="31">
    <w:name w:val="toc 3"/>
    <w:basedOn w:val="a5"/>
    <w:next w:val="a5"/>
    <w:autoRedefine/>
    <w:uiPriority w:val="39"/>
    <w:unhideWhenUsed/>
    <w:rsid w:val="0096426C"/>
    <w:pPr>
      <w:spacing w:after="100"/>
      <w:ind w:left="560"/>
    </w:pPr>
  </w:style>
  <w:style w:type="character" w:customStyle="1" w:styleId="20">
    <w:name w:val="Заголовок 2 Знак"/>
    <w:basedOn w:val="a6"/>
    <w:link w:val="2"/>
    <w:uiPriority w:val="9"/>
    <w:semiHidden/>
    <w:rsid w:val="0096426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6"/>
    <w:link w:val="3"/>
    <w:uiPriority w:val="9"/>
    <w:semiHidden/>
    <w:rsid w:val="0096426C"/>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6"/>
    <w:link w:val="4"/>
    <w:uiPriority w:val="9"/>
    <w:semiHidden/>
    <w:rsid w:val="0096426C"/>
    <w:rPr>
      <w:rFonts w:asciiTheme="majorHAnsi" w:eastAsiaTheme="majorEastAsia" w:hAnsiTheme="majorHAnsi" w:cstheme="majorBidi"/>
      <w:i/>
      <w:iCs/>
      <w:color w:val="2E74B5" w:themeColor="accent1" w:themeShade="BF"/>
      <w:sz w:val="28"/>
    </w:rPr>
  </w:style>
  <w:style w:type="paragraph" w:customStyle="1" w:styleId="aff5">
    <w:name w:val="Обычный текст"/>
    <w:basedOn w:val="aff6"/>
    <w:link w:val="aff7"/>
    <w:qFormat/>
    <w:rsid w:val="00B539B9"/>
    <w:pPr>
      <w:ind w:firstLine="851"/>
    </w:pPr>
    <w:rPr>
      <w:rFonts w:eastAsiaTheme="minorHAnsi"/>
      <w:szCs w:val="28"/>
    </w:rPr>
  </w:style>
  <w:style w:type="character" w:customStyle="1" w:styleId="aff7">
    <w:name w:val="Обычный текст Знак"/>
    <w:basedOn w:val="a6"/>
    <w:link w:val="aff5"/>
    <w:rsid w:val="00B539B9"/>
    <w:rPr>
      <w:rFonts w:ascii="Times New Roman" w:eastAsiaTheme="minorHAnsi" w:hAnsi="Times New Roman" w:cs="Times New Roman"/>
      <w:sz w:val="28"/>
      <w:szCs w:val="28"/>
    </w:rPr>
  </w:style>
  <w:style w:type="paragraph" w:styleId="aff6">
    <w:name w:val="No Spacing"/>
    <w:uiPriority w:val="1"/>
    <w:qFormat/>
    <w:rsid w:val="00B539B9"/>
    <w:pPr>
      <w:spacing w:after="0" w:line="240" w:lineRule="auto"/>
      <w:ind w:firstLine="709"/>
      <w:jc w:val="both"/>
    </w:pPr>
    <w:rPr>
      <w:rFonts w:ascii="Times New Roman" w:hAnsi="Times New Roman" w:cs="Times New Roman"/>
      <w:sz w:val="28"/>
    </w:rPr>
  </w:style>
  <w:style w:type="paragraph" w:customStyle="1" w:styleId="aff8">
    <w:name w:val="Заголовок под подраздела"/>
    <w:basedOn w:val="aff5"/>
    <w:link w:val="aff9"/>
    <w:qFormat/>
    <w:rsid w:val="00B539B9"/>
    <w:pPr>
      <w:spacing w:before="360" w:after="240"/>
      <w:jc w:val="left"/>
      <w:outlineLvl w:val="2"/>
    </w:pPr>
    <w:rPr>
      <w:b/>
    </w:rPr>
  </w:style>
  <w:style w:type="character" w:customStyle="1" w:styleId="aff9">
    <w:name w:val="Заголовок под подраздела Знак"/>
    <w:basedOn w:val="aff7"/>
    <w:link w:val="aff8"/>
    <w:rsid w:val="00B539B9"/>
    <w:rPr>
      <w:rFonts w:ascii="Times New Roman" w:eastAsiaTheme="minorHAnsi" w:hAnsi="Times New Roman" w:cs="Times New Roman"/>
      <w:b/>
      <w:sz w:val="28"/>
      <w:szCs w:val="28"/>
    </w:rPr>
  </w:style>
  <w:style w:type="paragraph" w:customStyle="1" w:styleId="a0">
    <w:name w:val="Перечисление обычное"/>
    <w:basedOn w:val="aff5"/>
    <w:link w:val="affa"/>
    <w:qFormat/>
    <w:rsid w:val="00B539B9"/>
    <w:pPr>
      <w:numPr>
        <w:numId w:val="17"/>
      </w:numPr>
      <w:ind w:left="993" w:hanging="142"/>
    </w:pPr>
  </w:style>
  <w:style w:type="character" w:customStyle="1" w:styleId="affa">
    <w:name w:val="Перечисление обычное Знак"/>
    <w:basedOn w:val="aff7"/>
    <w:link w:val="a0"/>
    <w:rsid w:val="00B539B9"/>
    <w:rPr>
      <w:rFonts w:ascii="Times New Roman" w:eastAsiaTheme="minorHAnsi" w:hAnsi="Times New Roman" w:cs="Times New Roman"/>
      <w:sz w:val="28"/>
      <w:szCs w:val="28"/>
    </w:rPr>
  </w:style>
  <w:style w:type="paragraph" w:customStyle="1" w:styleId="affb">
    <w:name w:val="Изображение"/>
    <w:basedOn w:val="aff5"/>
    <w:link w:val="affc"/>
    <w:qFormat/>
    <w:rsid w:val="00AC4747"/>
    <w:pPr>
      <w:spacing w:before="240"/>
      <w:ind w:firstLine="0"/>
      <w:jc w:val="center"/>
    </w:pPr>
    <w:rPr>
      <w:noProof/>
      <w:lang w:eastAsia="ru-RU"/>
    </w:rPr>
  </w:style>
  <w:style w:type="character" w:customStyle="1" w:styleId="affc">
    <w:name w:val="Изображение Знак"/>
    <w:basedOn w:val="aff7"/>
    <w:link w:val="affb"/>
    <w:rsid w:val="00AC4747"/>
    <w:rPr>
      <w:rFonts w:ascii="Times New Roman" w:eastAsiaTheme="minorHAnsi" w:hAnsi="Times New Roman" w:cs="Times New Roman"/>
      <w:noProof/>
      <w:sz w:val="28"/>
      <w:szCs w:val="28"/>
      <w:lang w:eastAsia="ru-RU"/>
    </w:rPr>
  </w:style>
  <w:style w:type="character" w:styleId="affd">
    <w:name w:val="annotation reference"/>
    <w:basedOn w:val="a6"/>
    <w:uiPriority w:val="99"/>
    <w:semiHidden/>
    <w:unhideWhenUsed/>
    <w:rsid w:val="007C08CE"/>
    <w:rPr>
      <w:sz w:val="16"/>
      <w:szCs w:val="16"/>
    </w:rPr>
  </w:style>
  <w:style w:type="paragraph" w:styleId="affe">
    <w:name w:val="annotation text"/>
    <w:basedOn w:val="a5"/>
    <w:link w:val="afff"/>
    <w:uiPriority w:val="99"/>
    <w:unhideWhenUsed/>
    <w:rsid w:val="007C08CE"/>
    <w:pPr>
      <w:spacing w:after="160"/>
      <w:ind w:firstLine="0"/>
      <w:jc w:val="left"/>
    </w:pPr>
    <w:rPr>
      <w:rFonts w:asciiTheme="minorHAnsi" w:eastAsiaTheme="minorHAnsi" w:hAnsiTheme="minorHAnsi" w:cstheme="minorBidi"/>
      <w:sz w:val="20"/>
      <w:szCs w:val="20"/>
    </w:rPr>
  </w:style>
  <w:style w:type="character" w:customStyle="1" w:styleId="afff">
    <w:name w:val="Текст примечания Знак"/>
    <w:basedOn w:val="a6"/>
    <w:link w:val="affe"/>
    <w:uiPriority w:val="99"/>
    <w:rsid w:val="007C08CE"/>
    <w:rPr>
      <w:rFonts w:eastAsiaTheme="minorHAnsi"/>
      <w:sz w:val="20"/>
      <w:szCs w:val="20"/>
    </w:rPr>
  </w:style>
  <w:style w:type="paragraph" w:styleId="afff0">
    <w:name w:val="Balloon Text"/>
    <w:basedOn w:val="a5"/>
    <w:link w:val="afff1"/>
    <w:uiPriority w:val="99"/>
    <w:semiHidden/>
    <w:unhideWhenUsed/>
    <w:rsid w:val="007C08CE"/>
    <w:rPr>
      <w:rFonts w:ascii="Segoe UI" w:hAnsi="Segoe UI" w:cs="Segoe UI"/>
      <w:sz w:val="18"/>
      <w:szCs w:val="18"/>
    </w:rPr>
  </w:style>
  <w:style w:type="character" w:customStyle="1" w:styleId="afff1">
    <w:name w:val="Текст выноски Знак"/>
    <w:basedOn w:val="a6"/>
    <w:link w:val="afff0"/>
    <w:uiPriority w:val="99"/>
    <w:semiHidden/>
    <w:rsid w:val="007C08CE"/>
    <w:rPr>
      <w:rFonts w:ascii="Segoe UI" w:hAnsi="Segoe UI" w:cs="Segoe UI"/>
      <w:sz w:val="18"/>
      <w:szCs w:val="18"/>
    </w:rPr>
  </w:style>
  <w:style w:type="paragraph" w:customStyle="1" w:styleId="afff2">
    <w:name w:val="Заголовок подраздела"/>
    <w:basedOn w:val="aff5"/>
    <w:link w:val="afff3"/>
    <w:qFormat/>
    <w:rsid w:val="002E78D8"/>
    <w:pPr>
      <w:spacing w:before="360" w:after="240"/>
      <w:outlineLvl w:val="1"/>
    </w:pPr>
    <w:rPr>
      <w:b/>
    </w:rPr>
  </w:style>
  <w:style w:type="character" w:customStyle="1" w:styleId="afff3">
    <w:name w:val="Заголовок подраздела Знак"/>
    <w:basedOn w:val="aff7"/>
    <w:link w:val="afff2"/>
    <w:rsid w:val="002E78D8"/>
    <w:rPr>
      <w:rFonts w:ascii="Times New Roman" w:eastAsiaTheme="minorHAnsi" w:hAnsi="Times New Roman" w:cs="Times New Roman"/>
      <w:b/>
      <w:sz w:val="28"/>
      <w:szCs w:val="28"/>
    </w:rPr>
  </w:style>
  <w:style w:type="character" w:customStyle="1" w:styleId="ad">
    <w:name w:val="Абзац списка Знак"/>
    <w:aliases w:val="подрисуночная подпись Знак"/>
    <w:basedOn w:val="a6"/>
    <w:link w:val="ac"/>
    <w:uiPriority w:val="34"/>
    <w:rsid w:val="00A55D33"/>
    <w:rPr>
      <w:rFonts w:ascii="Times New Roman" w:hAnsi="Times New Roman" w:cs="Times New Roman"/>
      <w:sz w:val="28"/>
    </w:rPr>
  </w:style>
  <w:style w:type="paragraph" w:styleId="afff4">
    <w:name w:val="Title"/>
    <w:aliases w:val="Заголовок подразделов"/>
    <w:basedOn w:val="1"/>
    <w:next w:val="a5"/>
    <w:link w:val="afff5"/>
    <w:uiPriority w:val="10"/>
    <w:qFormat/>
    <w:rsid w:val="00A55D33"/>
    <w:pPr>
      <w:spacing w:before="360" w:after="240"/>
      <w:ind w:left="851" w:firstLine="0"/>
      <w:jc w:val="left"/>
    </w:pPr>
    <w:rPr>
      <w:rFonts w:ascii="Times New Roman" w:hAnsi="Times New Roman"/>
      <w:b/>
      <w:bCs/>
      <w:color w:val="auto"/>
      <w:spacing w:val="-10"/>
      <w:kern w:val="28"/>
      <w:sz w:val="28"/>
      <w:szCs w:val="56"/>
      <w:lang w:eastAsia="ru-RU"/>
    </w:rPr>
  </w:style>
  <w:style w:type="character" w:customStyle="1" w:styleId="afff5">
    <w:name w:val="Название Знак"/>
    <w:aliases w:val="Заголовок подразделов Знак"/>
    <w:basedOn w:val="a6"/>
    <w:link w:val="afff4"/>
    <w:uiPriority w:val="10"/>
    <w:rsid w:val="00A55D33"/>
    <w:rPr>
      <w:rFonts w:ascii="Times New Roman" w:eastAsiaTheme="majorEastAsia" w:hAnsi="Times New Roman" w:cstheme="majorBidi"/>
      <w:b/>
      <w:bCs/>
      <w:spacing w:val="-10"/>
      <w:kern w:val="28"/>
      <w:sz w:val="28"/>
      <w:szCs w:val="56"/>
      <w:lang w:eastAsia="ru-RU"/>
    </w:rPr>
  </w:style>
  <w:style w:type="paragraph" w:styleId="afff6">
    <w:name w:val="Normal (Web)"/>
    <w:basedOn w:val="a5"/>
    <w:uiPriority w:val="99"/>
    <w:unhideWhenUsed/>
    <w:rsid w:val="00A55D33"/>
    <w:pPr>
      <w:spacing w:before="100" w:beforeAutospacing="1" w:after="100" w:afterAutospacing="1"/>
      <w:ind w:firstLine="0"/>
      <w:jc w:val="left"/>
    </w:pPr>
    <w:rPr>
      <w:rFonts w:eastAsia="Times New Roman"/>
      <w:sz w:val="24"/>
      <w:szCs w:val="24"/>
      <w:lang w:eastAsia="ru-RU"/>
    </w:rPr>
  </w:style>
  <w:style w:type="character" w:styleId="afff7">
    <w:name w:val="Emphasis"/>
    <w:basedOn w:val="a6"/>
    <w:uiPriority w:val="20"/>
    <w:qFormat/>
    <w:rsid w:val="00A55D33"/>
    <w:rPr>
      <w:i/>
      <w:iCs/>
    </w:rPr>
  </w:style>
  <w:style w:type="character" w:styleId="HTML">
    <w:name w:val="HTML Code"/>
    <w:basedOn w:val="a6"/>
    <w:uiPriority w:val="99"/>
    <w:semiHidden/>
    <w:unhideWhenUsed/>
    <w:rsid w:val="00A55D33"/>
    <w:rPr>
      <w:rFonts w:ascii="Courier New" w:eastAsia="Times New Roman" w:hAnsi="Courier New" w:cs="Courier New"/>
      <w:sz w:val="20"/>
      <w:szCs w:val="20"/>
    </w:rPr>
  </w:style>
  <w:style w:type="character" w:styleId="afff8">
    <w:name w:val="Strong"/>
    <w:basedOn w:val="a6"/>
    <w:uiPriority w:val="22"/>
    <w:qFormat/>
    <w:rsid w:val="00A55D33"/>
    <w:rPr>
      <w:b/>
      <w:bCs/>
    </w:rPr>
  </w:style>
  <w:style w:type="paragraph" w:customStyle="1" w:styleId="p80">
    <w:name w:val="p80"/>
    <w:basedOn w:val="a5"/>
    <w:rsid w:val="00A55D33"/>
    <w:pPr>
      <w:spacing w:before="100" w:beforeAutospacing="1" w:after="100" w:afterAutospacing="1"/>
      <w:ind w:firstLine="0"/>
      <w:jc w:val="left"/>
    </w:pPr>
    <w:rPr>
      <w:rFonts w:eastAsia="Times New Roman"/>
      <w:sz w:val="24"/>
      <w:szCs w:val="24"/>
      <w:lang w:eastAsia="ru-RU"/>
    </w:rPr>
  </w:style>
  <w:style w:type="paragraph" w:customStyle="1" w:styleId="a1">
    <w:name w:val="нумерованный список"/>
    <w:basedOn w:val="a5"/>
    <w:rsid w:val="00455AD6"/>
    <w:pPr>
      <w:numPr>
        <w:numId w:val="27"/>
      </w:numPr>
      <w:ind w:left="0" w:firstLine="851"/>
      <w:contextualSpacing/>
    </w:pPr>
    <w:rPr>
      <w:rFonts w:eastAsia="Times New Roman"/>
      <w:color w:val="000000"/>
      <w:szCs w:val="28"/>
      <w:lang w:eastAsia="ru-RU"/>
    </w:rPr>
  </w:style>
  <w:style w:type="paragraph" w:customStyle="1" w:styleId="22">
    <w:name w:val="2_уровень"/>
    <w:basedOn w:val="2"/>
    <w:link w:val="23"/>
    <w:rsid w:val="00455AD6"/>
    <w:pPr>
      <w:keepLines w:val="0"/>
      <w:spacing w:before="360" w:after="240" w:line="276" w:lineRule="auto"/>
      <w:jc w:val="left"/>
    </w:pPr>
    <w:rPr>
      <w:rFonts w:ascii="Times New Roman" w:eastAsia="Times New Roman" w:hAnsi="Times New Roman" w:cs="Times New Roman"/>
      <w:b/>
      <w:bCs/>
      <w:iCs/>
      <w:color w:val="auto"/>
      <w:sz w:val="28"/>
      <w:szCs w:val="28"/>
    </w:rPr>
  </w:style>
  <w:style w:type="character" w:customStyle="1" w:styleId="23">
    <w:name w:val="2_уровень Знак"/>
    <w:link w:val="22"/>
    <w:rsid w:val="00455AD6"/>
    <w:rPr>
      <w:rFonts w:ascii="Times New Roman" w:eastAsia="Times New Roman" w:hAnsi="Times New Roman" w:cs="Times New Roman"/>
      <w:b/>
      <w:bCs/>
      <w:iCs/>
      <w:sz w:val="28"/>
      <w:szCs w:val="28"/>
    </w:rPr>
  </w:style>
  <w:style w:type="paragraph" w:customStyle="1" w:styleId="afff9">
    <w:name w:val="Заголовок раздела"/>
    <w:basedOn w:val="aff5"/>
    <w:link w:val="afffa"/>
    <w:qFormat/>
    <w:rsid w:val="00816436"/>
    <w:pPr>
      <w:pageBreakBefore/>
      <w:spacing w:after="360"/>
      <w:outlineLvl w:val="0"/>
    </w:pPr>
    <w:rPr>
      <w:b/>
    </w:rPr>
  </w:style>
  <w:style w:type="character" w:customStyle="1" w:styleId="afffa">
    <w:name w:val="Заголовок раздела Знак"/>
    <w:basedOn w:val="aff7"/>
    <w:link w:val="afff9"/>
    <w:rsid w:val="00816436"/>
    <w:rPr>
      <w:rFonts w:ascii="Times New Roman" w:eastAsiaTheme="minorHAnsi" w:hAnsi="Times New Roman" w:cs="Times New Roman"/>
      <w:b/>
      <w:sz w:val="28"/>
      <w:szCs w:val="28"/>
    </w:rPr>
  </w:style>
  <w:style w:type="paragraph" w:customStyle="1" w:styleId="a">
    <w:name w:val="Перечисление"/>
    <w:basedOn w:val="a5"/>
    <w:link w:val="afffb"/>
    <w:qFormat/>
    <w:rsid w:val="003E7D19"/>
    <w:pPr>
      <w:numPr>
        <w:numId w:val="29"/>
      </w:numPr>
      <w:shd w:val="clear" w:color="auto" w:fill="FFFFFF"/>
      <w:autoSpaceDE w:val="0"/>
      <w:autoSpaceDN w:val="0"/>
      <w:adjustRightInd w:val="0"/>
    </w:pPr>
    <w:rPr>
      <w:rFonts w:eastAsiaTheme="minorHAnsi" w:cstheme="minorBidi"/>
      <w:szCs w:val="28"/>
    </w:rPr>
  </w:style>
  <w:style w:type="character" w:customStyle="1" w:styleId="afffb">
    <w:name w:val="Перечисление Знак"/>
    <w:basedOn w:val="a6"/>
    <w:link w:val="a"/>
    <w:rsid w:val="003E7D19"/>
    <w:rPr>
      <w:rFonts w:ascii="Times New Roman" w:eastAsiaTheme="minorHAnsi" w:hAnsi="Times New Roman"/>
      <w:sz w:val="28"/>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443245">
      <w:bodyDiv w:val="1"/>
      <w:marLeft w:val="0"/>
      <w:marRight w:val="0"/>
      <w:marTop w:val="0"/>
      <w:marBottom w:val="0"/>
      <w:divBdr>
        <w:top w:val="none" w:sz="0" w:space="0" w:color="auto"/>
        <w:left w:val="none" w:sz="0" w:space="0" w:color="auto"/>
        <w:bottom w:val="none" w:sz="0" w:space="0" w:color="auto"/>
        <w:right w:val="none" w:sz="0" w:space="0" w:color="auto"/>
      </w:divBdr>
    </w:div>
    <w:div w:id="532960495">
      <w:bodyDiv w:val="1"/>
      <w:marLeft w:val="0"/>
      <w:marRight w:val="0"/>
      <w:marTop w:val="0"/>
      <w:marBottom w:val="0"/>
      <w:divBdr>
        <w:top w:val="none" w:sz="0" w:space="0" w:color="auto"/>
        <w:left w:val="none" w:sz="0" w:space="0" w:color="auto"/>
        <w:bottom w:val="none" w:sz="0" w:space="0" w:color="auto"/>
        <w:right w:val="none" w:sz="0" w:space="0" w:color="auto"/>
      </w:divBdr>
    </w:div>
    <w:div w:id="838429342">
      <w:bodyDiv w:val="1"/>
      <w:marLeft w:val="0"/>
      <w:marRight w:val="0"/>
      <w:marTop w:val="0"/>
      <w:marBottom w:val="0"/>
      <w:divBdr>
        <w:top w:val="none" w:sz="0" w:space="0" w:color="auto"/>
        <w:left w:val="none" w:sz="0" w:space="0" w:color="auto"/>
        <w:bottom w:val="none" w:sz="0" w:space="0" w:color="auto"/>
        <w:right w:val="none" w:sz="0" w:space="0" w:color="auto"/>
      </w:divBdr>
    </w:div>
    <w:div w:id="1054306895">
      <w:bodyDiv w:val="1"/>
      <w:marLeft w:val="0"/>
      <w:marRight w:val="0"/>
      <w:marTop w:val="0"/>
      <w:marBottom w:val="0"/>
      <w:divBdr>
        <w:top w:val="none" w:sz="0" w:space="0" w:color="auto"/>
        <w:left w:val="none" w:sz="0" w:space="0" w:color="auto"/>
        <w:bottom w:val="none" w:sz="0" w:space="0" w:color="auto"/>
        <w:right w:val="none" w:sz="0" w:space="0" w:color="auto"/>
      </w:divBdr>
    </w:div>
    <w:div w:id="1718509825">
      <w:bodyDiv w:val="1"/>
      <w:marLeft w:val="0"/>
      <w:marRight w:val="0"/>
      <w:marTop w:val="0"/>
      <w:marBottom w:val="0"/>
      <w:divBdr>
        <w:top w:val="none" w:sz="0" w:space="0" w:color="auto"/>
        <w:left w:val="none" w:sz="0" w:space="0" w:color="auto"/>
        <w:bottom w:val="none" w:sz="0" w:space="0" w:color="auto"/>
        <w:right w:val="none" w:sz="0" w:space="0" w:color="auto"/>
      </w:divBdr>
    </w:div>
    <w:div w:id="191962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andex.ru/patents/doc/RU124788U1_2013021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microsoft.com/office/2011/relationships/commentsExtended" Target="commentsExtended.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image" Target="media/image3.wmf"/><Relationship Id="rId19" Type="http://schemas.openxmlformats.org/officeDocument/2006/relationships/hyperlink" Target="https://github.com/vuejs/vue-devtools"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Diploma\&#1054;&#1089;&#1085;&#1086;&#1074;&#1085;&#1086;&#1081;%20&#1090;&#1077;&#1082;&#1089;&#109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FFE01-ABFD-4458-96E4-395CDABF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Основной текст.dotx</Template>
  <TotalTime>3156</TotalTime>
  <Pages>38</Pages>
  <Words>7550</Words>
  <Characters>43036</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Пуцыкович</dc:creator>
  <cp:keywords/>
  <dc:description/>
  <cp:lastModifiedBy>Алексей Пуцыкович</cp:lastModifiedBy>
  <cp:revision>57</cp:revision>
  <dcterms:created xsi:type="dcterms:W3CDTF">2019-05-19T14:16:00Z</dcterms:created>
  <dcterms:modified xsi:type="dcterms:W3CDTF">2019-05-21T21:03:00Z</dcterms:modified>
</cp:coreProperties>
</file>